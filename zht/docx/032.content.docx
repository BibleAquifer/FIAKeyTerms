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ping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平安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當人們彼此和睦相處，沒有爭鬥時，他們就活在</w:t>
      </w:r>
      <w:r>
        <w:rPr>
          <w:b/>
          <w:lang w:val="zh_TW" w:bidi="zh_TW"/>
        </w:rPr>
        <w:t>平安</w:t>
      </w:r>
      <w:r>
        <w:rPr>
          <w:lang w:val="zh_TW" w:bidi="zh_TW"/>
        </w:rPr>
        <w:t>中。 但當聖經談到平安時，這不僅僅是沒有爭戰。 它的意思是，有許多良善！</w:t>
      </w:r>
    </w:p>
    <w:p>
      <w:pPr/>
      <w:r>
        <w:rPr>
          <w:lang w:val="zh_TW" w:bidi="zh_TW"/>
        </w:rPr>
      </w:r>
      <w:r>
        <w:rPr>
          <w:lang w:val="zh_TW" w:bidi="zh_TW"/>
        </w:rPr>
        <w:t>當人活在平安中時，他們就完全得福。 他們有完全的生命，彼此之間、與大自然之間，以及最重要的是，與神之間和睦相處！ 活在平安中的人是滿足的。</w:t>
      </w:r>
    </w:p>
    <w:p>
      <w:pPr/>
      <w:r>
        <w:rPr>
          <w:lang w:val="zh_TW" w:bidi="zh_TW"/>
        </w:rPr>
      </w:r>
      <w:r>
        <w:rPr>
          <w:lang w:val="zh_TW" w:bidi="zh_TW"/>
        </w:rPr>
        <w:t>有平安的群體，意味着這個群體中的所有的人都很滿足，彼此以及與神和睦相處。</w:t>
      </w:r>
    </w:p>
    <w:p>
      <w:pPr/>
      <w:r>
        <w:rPr>
          <w:lang w:val="zh_TW" w:bidi="zh_TW"/>
        </w:rPr>
      </w:r>
      <w:r>
        <w:rPr>
          <w:lang w:val="zh_TW" w:bidi="zh_TW"/>
        </w:rPr>
        <w:t>因為人如此不順服神，所以他們不能活在與神的平安當中。 他們成為神的仇敵。 因此，這些人面臨許多困難和煩惱。 但因著耶穌的獻祭，神使人再次有可能與神有平安。 當耶穌回來時，神的</w:t>
      </w:r>
      <w:r>
        <w:rPr>
          <w:b/>
          <w:lang w:val="zh_TW" w:bidi="zh_TW"/>
        </w:rPr>
        <w:t>國</w:t>
      </w:r>
      <w:r>
        <w:rPr>
          <w:lang w:val="zh_TW" w:bidi="zh_TW"/>
        </w:rPr>
        <w:t>將建立，並且會有平安。神與人之間，人與人之間，以及人與大自然之間，將有完全的和睦。 在此之前，神的百姓能夠忍受苦難和困難，因為他們知道他們與神有平安。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