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7402162" w14:textId="77777777" w:rsidR="00443E2A" w:rsidRPr="00443E2A" w:rsidRDefault="00443E2A" w:rsidP="00443E2A"/>
    <w:p>
      <w:pPr/>
      <w:r>
        <w:rPr>
          <w:lang w:val="zh_TW" w:bidi="zh_TW"/>
        </w:rPr>
      </w:r>
    </w:p>
    <w:p>
      <w:pPr>
        <w:pStyle w:val="Heading2"/>
      </w:pPr>
      <w:r>
        <w:rPr>
          <w:lang w:val="zh_TW" w:bidi="zh_TW"/>
        </w:rPr>
        <w:t>Resource: Familiarization, Internalization, Articulation (Fia) Terms</w:t>
      </w:r>
      <w:r>
        <w:rPr>
          <w:lang w:val="zh_TW" w:bidi="zh_TW"/>
        </w:rPr>
      </w:r>
    </w:p>
    <w:p>
      <w:pPr/>
      <w:r>
        <w:rPr>
          <w:lang w:val="zh_TW" w:bidi="zh_TW"/>
        </w:rPr>
      </w:r>
      <w:r>
        <w:rPr>
          <w:b/>
          <w:lang w:val="zh_TW" w:bidi="zh_TW"/>
        </w:rPr>
        <w:t>Familiarization, Internalization, Articulation (FIA) Key Terms</w:t>
      </w:r>
      <w:r>
        <w:rPr>
          <w:lang w:val="zh_TW" w:bidi="zh_TW"/>
        </w:rPr>
        <w:t xml:space="preserve"> © 2025 Word Collective Released under CC BY-SA 4.0 license. </w:t>
      </w:r>
      <w:r>
        <w:rPr>
          <w:lang w:val="zh_TW" w:bidi="zh_TW"/>
        </w:rPr>
        <w:t>Familiarization, Internalization, Articulation (FIA) Key Terms</w:t>
      </w:r>
      <w:r>
        <w:rPr>
          <w:lang w:val="zh_TW" w:bidi="zh_TW"/>
        </w:rPr>
        <w:t xml:space="preserve"> has been adapted in the following languages Tok Pisin, عربي, Français, हिंदी, Bahasa Indonesia, Português, Русский, Español, Kiswahili, 简体中文 from </w:t>
      </w:r>
      <w:r>
        <w:rPr>
          <w:lang w:val="zh_TW" w:bidi="zh_TW"/>
        </w:rPr>
        <w:t>Familiarization, Internalization, Articulation (FIA)</w:t>
      </w:r>
      <w:r>
        <w:rPr>
          <w:lang w:val="zh_TW" w:bidi="zh_TW"/>
        </w:rPr>
        <w:t xml:space="preserve"> © 2025 Word Collective. Released under CC BY-SA 4.0 license by Mission Mutual</w:t>
      </w:r>
      <w:r>
        <w:rPr>
          <w:lang w:val="zh_TW" w:bidi="zh_TW"/>
        </w:rPr>
      </w:r>
      <w:r>
        <w:rPr>
          <w:lang w:val="zh_TW" w:bidi="zh_TW"/>
        </w:rPr>
      </w:r>
    </w:p>
    <w:p>
      <w:pPr>
        <w:pStyle w:val="Heading1"/>
      </w:pPr>
      <w:r>
        <w:rPr>
          <w:lang w:val="zh_TW" w:bidi="zh_TW"/>
        </w:rPr>
        <w:t>Familiarization, Internalization, Articulation (Fia) Terms</w:t>
      </w:r>
    </w:p>
    <w:p>
      <w:pPr>
        <w:sectPr>
          <w:headerReference w:type="even" r:id="rId8"/>
          <w:headerReference w:type="default" r:id="rId9"/>
          <w:footerReference w:type="default" r:id="rId10"/>
          <w:footnotePr>
            <w:numRestart w:val="eachSect"/>
          </w:footnotePr>
          <w:type w:val="continuous"/>
          <w:pgSz w:w="12240" w:h="15840" w:code="1"/>
          <w:pgMar w:top="1440" w:right="1440" w:bottom="1440" w:left="1440" w:header="504" w:footer="504" w:gutter="0"/>
          <w:cols w:space="708"/>
          <w:titlePg/>
          <w:docGrid w:linePitch="360"/>
        </w:sectPr>
      </w:pPr>
    </w:p>
    <w:p>
      <w:pPr/>
      <w:r>
        <w:rPr>
          <w:lang w:val="zh_TW" w:bidi="zh_TW"/>
        </w:rPr>
      </w:r>
    </w:p>
    <w:p>
      <w:pPr>
        <w:pStyle w:val="Heading2"/>
      </w:pPr>
      <w:r>
        <w:rPr>
          <w:lang w:val="zh_TW" w:bidi="zh_TW"/>
        </w:rPr>
        <w:t>jian</w:t>
      </w:r>
      <w:r>
        <w:rPr>
          <w:lang w:val="zh_TW" w:bidi="zh_TW"/>
        </w:rPr>
      </w:r>
    </w:p>
    <w:p>
      <w:pPr/>
      <w:r>
        <w:rPr>
          <w:lang w:val="zh_TW" w:bidi="zh_TW"/>
        </w:rPr>
      </w:r>
      <w:r>
        <w:rPr>
          <w:lang w:val="zh_TW" w:bidi="zh_TW"/>
        </w:rPr>
        <w:t xml:space="preserve"> </w:t>
      </w:r>
      <w:r>
        <w:rPr>
          <w:lang w:val="zh_TW" w:bidi="zh_TW"/>
        </w:rPr>
      </w:r>
      <w:r>
        <w:rPr>
          <w:lang w:val="zh_TW" w:bidi="zh_TW"/>
        </w:rPr>
      </w:r>
    </w:p>
    <w:p>
      <w:pPr>
        <w:sectPr>
          <w:footnotePr>
            <w:numRestart w:val="eachSect"/>
          </w:footnotePr>
          <w:type w:val="continuous"/>
          <w:pgSz w:w="12240" w:h="15840" w:code="1"/>
          <w:pgMar w:top="1440" w:right="1440" w:bottom="1440" w:left="1440" w:header="504" w:footer="504" w:gutter="0"/>
          <w:cols w:space="708"/>
          <w:titlePg/>
          <w:docGrid w:linePitch="360"/>
        </w:sectPr>
      </w:pPr>
    </w:p>
    <w:p>
      <w:pPr/>
      <w:r>
        <w:rPr>
          <w:lang w:val="zh_TW" w:bidi="zh_TW"/>
        </w:rPr>
      </w:r>
    </w:p>
    <w:p>
      <w:pPr>
        <w:pStyle w:val="Heading2"/>
      </w:pPr>
      <w:r>
        <w:rPr>
          <w:lang w:val="zh_TW" w:bidi="zh_TW"/>
        </w:rPr>
        <w:t>見證</w:t>
      </w:r>
      <w:r>
        <w:rPr>
          <w:lang w:val="zh_TW" w:bidi="zh_TW"/>
        </w:rPr>
      </w:r>
    </w:p>
    <w:p>
      <w:pPr/>
      <w:r>
        <w:rPr>
          <w:lang w:val="zh_TW" w:bidi="zh_TW"/>
        </w:rPr>
      </w:r>
      <w:r>
        <w:rPr>
          <w:lang w:val="zh_TW" w:bidi="zh_TW"/>
        </w:rPr>
        <w:t>一個人作</w:t>
      </w:r>
      <w:r>
        <w:rPr>
          <w:b/>
          <w:lang w:val="zh_TW" w:bidi="zh_TW"/>
        </w:rPr>
        <w:t>見證</w:t>
      </w:r>
      <w:r>
        <w:rPr>
          <w:lang w:val="zh_TW" w:bidi="zh_TW"/>
        </w:rPr>
        <w:t>，意味着他説出一些他知道的事實。</w:t>
      </w:r>
    </w:p>
    <w:p>
      <w:pPr/>
      <w:r>
        <w:rPr>
          <w:lang w:val="zh_TW" w:bidi="zh_TW"/>
        </w:rPr>
      </w:r>
      <w:r>
        <w:rPr>
          <w:lang w:val="zh_TW" w:bidi="zh_TW"/>
        </w:rPr>
        <w:t>作見證的人就是在證實的人。 例如，在耶穌受死並復活以後，許多人看到了耶穌。 他們可以向其他人證實耶穌真的活着。 他們知道這是真的，因為他們親眼看到了耶穌。 對於跟隨耶穌的人所説的話，人們若相信它是真實的，他們就是相信了這些跟隨者的見證。</w:t>
      </w:r>
    </w:p>
    <w:p>
      <w:pPr/>
      <w:r>
        <w:rPr>
          <w:lang w:val="zh_TW" w:bidi="zh_TW"/>
        </w:rPr>
      </w:r>
      <w:r>
        <w:rPr>
          <w:lang w:val="zh_TW" w:bidi="zh_TW"/>
        </w:rPr>
        <w:t>物件也可以是見證。 一個物件可以向人們證明某事是真的，或者可以提醒人們某事是真的。 例如，在舊約聖經中，人們把寫有神律法的石版稱為「見證」。 這律法證明神和以色列人有一個約，或一個特別的關係。 人們有時稱約櫃為見證之櫃，因為約櫃向以色列人表明了神的真實，也就是神一直與他們同在。</w:t>
      </w:r>
      <w:r>
        <w:rPr>
          <w:lang w:val="zh_TW" w:bidi="zh_TW"/>
        </w:rPr>
      </w:r>
      <w:r>
        <w:rPr>
          <w:lang w:val="zh_TW" w:bidi="zh_TW"/>
        </w:rPr>
      </w:r>
    </w:p>
    <w:sectPr w:rsidR="00443E2A" w:rsidRPr="00443E2A" w:rsidSect="007E084E">
      <w:footnotePr>
        <w:numRestart w:val="eachSect"/>
      </w:footnotePr>
      <w:pgSz w:w="12240" w:h="15840" w:code="1"/>
      <w:pgMar w:top="1440" w:right="1440" w:bottom="1440" w:left="1440" w:header="504" w:footer="504" w:gutter="0"/>
      <w:titlePg/>
      <w:docGrid w:linePitch="360"/>
      <w:cols w:num="2"/>
      <w:type w:val="continuous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8B15614" w14:textId="77777777" w:rsidR="0064325C" w:rsidRDefault="0064325C">
      <w:r>
        <w:separator/>
      </w:r>
    </w:p>
  </w:endnote>
  <w:endnote w:type="continuationSeparator" w:id="0">
    <w:p w14:paraId="03503DA8" w14:textId="77777777" w:rsidR="0064325C" w:rsidRDefault="0064325C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lassGarmnd BT">
    <w:charset w:val="00"/>
    <w:family w:val="roman"/>
    <w:pitch w:val="variable"/>
    <w:sig w:usb0="20007A87" w:usb1="80000000" w:usb2="00000008" w:usb3="00000000" w:csb0="000001FF" w:csb1="00000000"/>
  </w:font>
  <w:font w:name="Minion Pro">
    <w:altName w:val="Cambria"/>
    <w:panose1 w:val="00000000000000000000"/>
    <w:charset w:val="00"/>
    <w:family w:val="roman"/>
    <w:notTrueType/>
    <w:pitch w:val="variable"/>
    <w:sig w:usb0="E00002AF" w:usb1="5000E07B" w:usb2="00000000" w:usb3="00000000" w:csb0="0000019F" w:csb1="00000000"/>
  </w:font>
  <w:font w:name="Proxima Nova">
    <w:altName w:val="Times New Roman"/>
    <w:charset w:val="00"/>
    <w:family w:val="auto"/>
    <w:pitch w:val="default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rial Unicode MS">
    <w:panose1 w:val="020B0604020202020204"/>
    <w:charset w:val="80"/>
    <w:family w:val="swiss"/>
    <w:pitch w:val="variable"/>
    <w:sig w:usb0="F7FFAFFF" w:usb1="E9DFFFFF" w:usb2="0000003F" w:usb3="00000000" w:csb0="003F01FF" w:csb1="00000000"/>
  </w:font>
  <w:font w:name="Book Antiqua">
    <w:panose1 w:val="02040602050305030304"/>
    <w:charset w:val="00"/>
    <w:family w:val="roman"/>
    <w:pitch w:val="variable"/>
    <w:sig w:usb0="00000287" w:usb1="00000000" w:usb2="00000000" w:usb3="00000000" w:csb0="0000009F" w:csb1="00000000"/>
  </w:font>
  <w:font w:name="Garamond">
    <w:panose1 w:val="02020404030301010803"/>
    <w:charset w:val="00"/>
    <w:family w:val="roman"/>
    <w:pitch w:val="variable"/>
    <w:sig w:usb0="00000287" w:usb1="00000000" w:usb2="00000000" w:usb3="00000000" w:csb0="0000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Lucida Sans Unicode">
    <w:panose1 w:val="020B0602030504020204"/>
    <w:charset w:val="00"/>
    <w:family w:val="swiss"/>
    <w:pitch w:val="variable"/>
    <w:sig w:usb0="80000AFF" w:usb1="0000396B" w:usb2="00000000" w:usb3="00000000" w:csb0="000000B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Minion Pro SmBd">
    <w:altName w:val="Cambria"/>
    <w:panose1 w:val="00000000000000000000"/>
    <w:charset w:val="00"/>
    <w:family w:val="roman"/>
    <w:notTrueType/>
    <w:pitch w:val="variable"/>
    <w:sig w:usb0="60000287" w:usb1="00000001" w:usb2="00000000" w:usb3="00000000" w:csb0="0000019F" w:csb1="00000000"/>
  </w:font>
  <w:font w:name="Dax-Regular">
    <w:altName w:val="Calibri"/>
    <w:charset w:val="00"/>
    <w:family w:val="auto"/>
    <w:pitch w:val="variable"/>
    <w:sig w:usb0="8000002F" w:usb1="4000004A" w:usb2="00000000" w:usb3="00000000" w:csb0="00000001" w:csb1="00000000"/>
  </w:font>
  <w:font w:name="Dax-Medium">
    <w:charset w:val="00"/>
    <w:family w:val="auto"/>
    <w:pitch w:val="variable"/>
    <w:sig w:usb0="8000002F" w:usb1="4000004A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Arial Narrow">
    <w:panose1 w:val="020B0606020202030204"/>
    <w:charset w:val="00"/>
    <w:family w:val="swiss"/>
    <w:pitch w:val="variable"/>
    <w:sig w:usb0="00000287" w:usb1="00000800" w:usb2="00000000" w:usb3="00000000" w:csb0="0000009F" w:csb1="00000000"/>
  </w:font>
  <w:font w:name="Brill">
    <w:charset w:val="00"/>
    <w:family w:val="swiss"/>
    <w:pitch w:val="variable"/>
    <w:sig w:usb0="E00002FF" w:usb1="4200E4FB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296650913"/>
      <w:docPartObj>
        <w:docPartGallery w:val="Page Numbers (Bottom of Page)"/>
        <w:docPartUnique/>
      </w:docPartObj>
    </w:sdtPr>
    <w:sdtEndPr>
      <w:rPr>
        <w:noProof/>
      </w:rPr>
    </w:sdtEndPr>
    <w:sdtContent>
      <w:p w14:paraId="032259C0" w14:textId="113F8F99" w:rsidR="00963BA6" w:rsidRDefault="00963BA6">
        <w:pPr>
          <w:pStyle w:val="Footer"/>
          <w:jc w:val="center"/>
        </w:pPr>
        <w:r w:rsidRPr="00963BA6">
          <w:rPr>
            <w:b w:val="0"/>
            <w:bCs/>
          </w:rPr>
          <w:fldChar w:fldCharType="begin"/>
        </w:r>
        <w:r w:rsidRPr="00963BA6">
          <w:rPr>
            <w:b w:val="0"/>
            <w:bCs/>
          </w:rPr>
          <w:instrText xml:space="preserve"> PAGE   \* MERGEFORMAT </w:instrText>
        </w:r>
        <w:r w:rsidRPr="00963BA6">
          <w:rPr>
            <w:b w:val="0"/>
            <w:bCs/>
          </w:rPr>
          <w:fldChar w:fldCharType="separate"/>
        </w:r>
        <w:r w:rsidRPr="00963BA6">
          <w:rPr>
            <w:b w:val="0"/>
            <w:bCs/>
            <w:noProof/>
          </w:rPr>
          <w:t>2</w:t>
        </w:r>
        <w:r w:rsidRPr="00963BA6">
          <w:rPr>
            <w:b w:val="0"/>
            <w:bCs/>
            <w:noProof/>
          </w:rPr>
          <w:fldChar w:fldCharType="end"/>
        </w:r>
      </w:p>
    </w:sdtContent>
  </w:sdt>
  <w:p w14:paraId="19F8B079" w14:textId="77777777" w:rsidR="00963BA6" w:rsidRDefault="00963BA6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5108B10" w14:textId="77777777" w:rsidR="0064325C" w:rsidRDefault="0064325C">
      <w:r>
        <w:separator/>
      </w:r>
    </w:p>
  </w:footnote>
  <w:footnote w:type="continuationSeparator" w:id="0">
    <w:p w14:paraId="33D795B1" w14:textId="77777777" w:rsidR="0064325C" w:rsidRDefault="0064325C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96AEEEF" w14:textId="6448D2D1" w:rsidR="00AD07C1" w:rsidRPr="007E084E" w:rsidRDefault="00AD07C1" w:rsidP="00C13073">
    <w:pPr>
      <w:pStyle w:val="Header"/>
      <w:tabs>
        <w:tab w:val="clear" w:pos="4253"/>
        <w:tab w:val="right" w:pos="6840"/>
      </w:tabs>
      <w:rPr>
        <w:lang w:val="en-US"/>
        <w14:ligatures w14:val="standard"/>
        <w14:numForm w14:val="oldStyle"/>
        <w14:cntxtAlts/>
      </w:rPr>
    </w:pPr>
    <w:r w:rsidRPr="007E084E">
      <w:rPr>
        <w14:ligatures w14:val="standard"/>
        <w14:numForm w14:val="oldStyle"/>
        <w14:cntxtAlts/>
      </w:rPr>
      <w:fldChar w:fldCharType="begin"/>
    </w:r>
    <w:r w:rsidRPr="007E084E">
      <w:rPr>
        <w14:ligatures w14:val="standard"/>
        <w14:numForm w14:val="oldStyle"/>
        <w14:cntxtAlts/>
      </w:rPr>
      <w:instrText xml:space="preserve"> PAGE  \* Arabic  \* MERGEFORMAT </w:instrText>
    </w:r>
    <w:r w:rsidRPr="007E084E">
      <w:rPr>
        <w14:ligatures w14:val="standard"/>
        <w14:numForm w14:val="oldStyle"/>
        <w14:cntxtAlts/>
      </w:rPr>
      <w:fldChar w:fldCharType="separate"/>
    </w:r>
    <w:r w:rsidRPr="007E084E">
      <w:rPr>
        <w:noProof/>
        <w14:ligatures w14:val="standard"/>
        <w14:numForm w14:val="oldStyle"/>
        <w14:cntxtAlts/>
      </w:rPr>
      <w:t>16</w:t>
    </w:r>
    <w:r w:rsidRPr="007E084E">
      <w:rPr>
        <w14:ligatures w14:val="standard"/>
        <w14:numForm w14:val="oldStyle"/>
        <w14:cntxtAlts/>
      </w:rPr>
      <w:fldChar w:fldCharType="end"/>
    </w:r>
    <w:r w:rsidRPr="007E084E">
      <w:rPr>
        <w:noProof/>
        <w14:ligatures w14:val="standard"/>
        <w14:numForm w14:val="oldStyle"/>
        <w14:cntxtAlts/>
      </w:rPr>
      <w:tab/>
    </w:r>
    <w:r w:rsidR="007E084E" w:rsidRPr="007E084E">
      <w:rPr>
        <w:noProof/>
        <w14:ligatures w14:val="standard"/>
        <w14:numForm w14:val="oldStyle"/>
        <w14:cntxtAlts/>
      </w:rPr>
      <w:tab/>
    </w:r>
    <w:r w:rsidR="009E7423" w:rsidRPr="007E084E">
      <w:rPr>
        <w:i/>
        <w:noProof/>
        <w14:ligatures w14:val="standard"/>
        <w14:numForm w14:val="oldStyle"/>
        <w14:cntxtAlts/>
      </w:rPr>
      <w:fldChar w:fldCharType="begin"/>
    </w:r>
    <w:r w:rsidR="009E7423" w:rsidRPr="007E084E">
      <w:rPr>
        <w:i/>
        <w:noProof/>
        <w14:ligatures w14:val="standard"/>
        <w14:numForm w14:val="oldStyle"/>
        <w14:cntxtAlts/>
      </w:rPr>
      <w:instrText xml:space="preserve"> STYLEREF  "Heading 1"  \* MERGEFORMAT </w:instrText>
    </w:r>
    <w:r w:rsidR="009E7423" w:rsidRPr="007E084E">
      <w:rPr>
        <w:i/>
        <w:noProof/>
        <w14:ligatures w14:val="standard"/>
        <w14:numForm w14:val="oldStyle"/>
        <w14:cntxtAlts/>
      </w:rPr>
      <w:fldChar w:fldCharType="separate"/>
    </w:r>
    <w:r w:rsidR="007E084E" w:rsidRPr="007E084E">
      <w:rPr>
        <w:i/>
        <w:noProof/>
        <w:lang w:val="en-US"/>
        <w14:ligatures w14:val="standard"/>
        <w14:numForm w14:val="oldStyle"/>
        <w14:cntxtAlts/>
      </w:rPr>
      <w:t>Study Notes (Biblica)</w:t>
    </w:r>
    <w:r w:rsidR="009E7423" w:rsidRPr="007E084E">
      <w:rPr>
        <w:i/>
        <w:noProof/>
        <w14:ligatures w14:val="standard"/>
        <w14:numForm w14:val="oldStyle"/>
        <w14:cntxtAlts/>
      </w:rPr>
      <w:fldChar w:fldCharType="end"/>
    </w:r>
    <w:r w:rsidR="009E7423" w:rsidRPr="007E084E">
      <w:rPr>
        <w:i/>
        <w:noProof/>
        <w14:ligatures w14:val="standard"/>
        <w14:numForm w14:val="oldStyle"/>
        <w14:cntxtAlts/>
      </w:rPr>
      <w:t xml:space="preserve"> </w:t>
    </w:r>
    <w:r w:rsidR="009E7423" w:rsidRPr="007E084E">
      <w:rPr>
        <w:i/>
        <w:noProof/>
        <w14:ligatures w14:val="standard"/>
        <w14:numForm w14:val="oldStyle"/>
        <w14:cntxtAlts/>
      </w:rPr>
      <w:fldChar w:fldCharType="begin"/>
    </w:r>
    <w:r w:rsidR="009E7423" w:rsidRPr="007E084E">
      <w:rPr>
        <w:i/>
        <w:noProof/>
        <w14:ligatures w14:val="standard"/>
        <w14:numForm w14:val="oldStyle"/>
        <w14:cntxtAlts/>
      </w:rPr>
      <w:instrText xml:space="preserve"> STYLEREF  "Heading 2"  \* MERGEFORMAT </w:instrText>
    </w:r>
    <w:r w:rsidR="009E7423" w:rsidRPr="007E084E">
      <w:rPr>
        <w:i/>
        <w:noProof/>
        <w14:ligatures w14:val="standard"/>
        <w14:numForm w14:val="oldStyle"/>
        <w14:cntxtAlts/>
      </w:rPr>
      <w:fldChar w:fldCharType="separate"/>
    </w:r>
    <w:r w:rsidR="007E084E" w:rsidRPr="007E084E">
      <w:rPr>
        <w:i/>
        <w:noProof/>
        <w:lang w:val="en-US"/>
        <w14:ligatures w14:val="standard"/>
        <w14:numForm w14:val="oldStyle"/>
        <w14:cntxtAlts/>
      </w:rPr>
      <w:t>Exodus 35:1–40</w:t>
    </w:r>
    <w:r w:rsidR="007E084E">
      <w:rPr>
        <w:i/>
        <w:noProof/>
        <w14:ligatures w14:val="standard"/>
        <w14:numForm w14:val="oldStyle"/>
        <w14:cntxtAlts/>
      </w:rPr>
      <w:t>:38</w:t>
    </w:r>
    <w:r w:rsidR="009E7423" w:rsidRPr="007E084E">
      <w:rPr>
        <w:i/>
        <w:noProof/>
        <w14:ligatures w14:val="standard"/>
        <w14:numForm w14:val="oldStyle"/>
        <w14:cntxtAlts/>
      </w:rPr>
      <w:fldChar w:fldCharType="end"/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6434445" w14:textId="117DF447" w:rsidR="00AD07C1" w:rsidRPr="00963BA6" w:rsidRDefault="009E7423" w:rsidP="007E084E">
    <w:pPr>
      <w:pStyle w:val="Header"/>
      <w:tabs>
        <w:tab w:val="clear" w:pos="4253"/>
        <w:tab w:val="left" w:pos="3624"/>
        <w:tab w:val="right" w:pos="6840"/>
      </w:tabs>
      <w:jc w:val="left"/>
      <w:rPr>
        <w:i/>
        <w:szCs w:val="18"/>
        <w14:ligatures w14:val="standard"/>
        <w14:numForm w14:val="oldStyle"/>
      </w:rPr>
    </w:pPr>
    <w:r w:rsidRPr="00963BA6">
      <w:rPr>
        <w:i/>
        <w:szCs w:val="18"/>
        <w14:ligatures w14:val="standard"/>
        <w14:numForm w14:val="oldStyle"/>
      </w:rPr>
      <w:fldChar w:fldCharType="begin"/>
    </w:r>
    <w:r w:rsidRPr="00963BA6">
      <w:rPr>
        <w:i/>
        <w:szCs w:val="18"/>
        <w14:ligatures w14:val="standard"/>
        <w14:numForm w14:val="oldStyle"/>
      </w:rPr>
      <w:instrText xml:space="preserve"> STYLEREF  "Heading 2"  \* MERGEFORMAT </w:instrText>
    </w:r>
    <w:r w:rsidRPr="00963BA6">
      <w:rPr>
        <w:i/>
        <w:szCs w:val="18"/>
        <w14:ligatures w14:val="standard"/>
        <w14:numForm w14:val="oldStyle"/>
      </w:rPr>
      <w:fldChar w:fldCharType="separate"/>
    </w:r>
    <w:r w:rsidR="00443E2A" w:rsidRPr="00443E2A">
      <w:rPr>
        <w:b/>
        <w:bCs/>
        <w:i/>
        <w:noProof/>
        <w:szCs w:val="18"/>
        <w:lang w:val="en-US"/>
        <w14:ligatures w14:val="standard"/>
        <w14:numForm w14:val="oldStyle"/>
      </w:rPr>
      <w:t>Heading 2</w:t>
    </w:r>
    <w:r w:rsidRPr="00963BA6">
      <w:rPr>
        <w:i/>
        <w:szCs w:val="18"/>
        <w14:ligatures w14:val="standard"/>
        <w14:numForm w14:val="oldStyle"/>
      </w:rPr>
      <w:fldChar w:fldCharType="end"/>
    </w:r>
    <w:r w:rsidR="00AD07C1" w:rsidRPr="00963BA6">
      <w:rPr>
        <w:i/>
        <w:szCs w:val="18"/>
        <w14:ligatures w14:val="standard"/>
        <w14:numForm w14:val="oldStyle"/>
      </w:rPr>
      <w:tab/>
    </w:r>
    <w:r w:rsidR="007E084E" w:rsidRPr="00963BA6">
      <w:rPr>
        <w:i/>
        <w:szCs w:val="18"/>
        <w14:ligatures w14:val="standard"/>
        <w14:numForm w14:val="oldStyle"/>
      </w:rPr>
      <w:tab/>
    </w:r>
    <w:r w:rsidR="007E084E" w:rsidRPr="00963BA6">
      <w:rPr>
        <w:i/>
        <w:szCs w:val="18"/>
        <w14:ligatures w14:val="standard"/>
        <w14:numForm w14:val="oldStyle"/>
      </w:rPr>
      <w:tab/>
    </w:r>
    <w:r w:rsidR="00963BA6" w:rsidRPr="00963BA6">
      <w:rPr>
        <w:i/>
        <w:szCs w:val="18"/>
        <w14:ligatures w14:val="standard"/>
        <w14:numForm w14:val="oldStyle"/>
      </w:rPr>
      <w:fldChar w:fldCharType="begin"/>
    </w:r>
    <w:r w:rsidR="00963BA6" w:rsidRPr="00963BA6">
      <w:rPr>
        <w:i/>
        <w:szCs w:val="18"/>
        <w14:ligatures w14:val="standard"/>
        <w14:numForm w14:val="oldStyle"/>
      </w:rPr>
      <w:instrText xml:space="preserve"> STYLEREF  "Heading 2" \l  \* MERGEFORMAT </w:instrText>
    </w:r>
    <w:r w:rsidR="00963BA6" w:rsidRPr="00963BA6">
      <w:rPr>
        <w:i/>
        <w:szCs w:val="18"/>
        <w14:ligatures w14:val="standard"/>
        <w14:numForm w14:val="oldStyle"/>
      </w:rPr>
      <w:fldChar w:fldCharType="separate"/>
    </w:r>
    <w:r w:rsidR="00443E2A" w:rsidRPr="00443E2A">
      <w:rPr>
        <w:b/>
        <w:bCs/>
        <w:i/>
        <w:noProof/>
        <w:szCs w:val="18"/>
        <w:lang w:val="en-US"/>
        <w14:ligatures w14:val="standard"/>
        <w14:numForm w14:val="oldStyle"/>
      </w:rPr>
      <w:t>Heading 2</w:t>
    </w:r>
    <w:r w:rsidR="00963BA6" w:rsidRPr="00963BA6">
      <w:rPr>
        <w:i/>
        <w:szCs w:val="18"/>
        <w14:ligatures w14:val="standard"/>
        <w14:numForm w14:val="oldStyle"/>
      </w:rPr>
      <w:fldChar w:fldCharType="end"/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106298F"/>
    <w:multiLevelType w:val="hybridMultilevel"/>
    <w:tmpl w:val="129A057E"/>
    <w:lvl w:ilvl="0" w:tplc="04090001">
      <w:start w:val="1"/>
      <w:numFmt w:val="bullet"/>
      <w:lvlText w:val=""/>
      <w:lvlJc w:val="left"/>
      <w:pPr>
        <w:ind w:left="95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67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39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11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83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55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27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99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710" w:hanging="360"/>
      </w:pPr>
      <w:rPr>
        <w:rFonts w:ascii="Wingdings" w:hAnsi="Wingdings" w:hint="default"/>
      </w:rPr>
    </w:lvl>
  </w:abstractNum>
  <w:abstractNum w:abstractNumId="1" w15:restartNumberingAfterBreak="0">
    <w:nsid w:val="282B20EF"/>
    <w:multiLevelType w:val="hybridMultilevel"/>
    <w:tmpl w:val="18F84462"/>
    <w:lvl w:ilvl="0" w:tplc="9B6E49FE">
      <w:start w:val="1"/>
      <w:numFmt w:val="decimal"/>
      <w:lvlText w:val="(%1)"/>
      <w:lvlJc w:val="left"/>
      <w:pPr>
        <w:ind w:left="59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310" w:hanging="360"/>
      </w:pPr>
    </w:lvl>
    <w:lvl w:ilvl="2" w:tplc="0409001B" w:tentative="1">
      <w:start w:val="1"/>
      <w:numFmt w:val="lowerRoman"/>
      <w:lvlText w:val="%3."/>
      <w:lvlJc w:val="right"/>
      <w:pPr>
        <w:ind w:left="2030" w:hanging="180"/>
      </w:pPr>
    </w:lvl>
    <w:lvl w:ilvl="3" w:tplc="0409000F" w:tentative="1">
      <w:start w:val="1"/>
      <w:numFmt w:val="decimal"/>
      <w:lvlText w:val="%4."/>
      <w:lvlJc w:val="left"/>
      <w:pPr>
        <w:ind w:left="2750" w:hanging="360"/>
      </w:pPr>
    </w:lvl>
    <w:lvl w:ilvl="4" w:tplc="04090019" w:tentative="1">
      <w:start w:val="1"/>
      <w:numFmt w:val="lowerLetter"/>
      <w:lvlText w:val="%5."/>
      <w:lvlJc w:val="left"/>
      <w:pPr>
        <w:ind w:left="3470" w:hanging="360"/>
      </w:pPr>
    </w:lvl>
    <w:lvl w:ilvl="5" w:tplc="0409001B" w:tentative="1">
      <w:start w:val="1"/>
      <w:numFmt w:val="lowerRoman"/>
      <w:lvlText w:val="%6."/>
      <w:lvlJc w:val="right"/>
      <w:pPr>
        <w:ind w:left="4190" w:hanging="180"/>
      </w:pPr>
    </w:lvl>
    <w:lvl w:ilvl="6" w:tplc="0409000F" w:tentative="1">
      <w:start w:val="1"/>
      <w:numFmt w:val="decimal"/>
      <w:lvlText w:val="%7."/>
      <w:lvlJc w:val="left"/>
      <w:pPr>
        <w:ind w:left="4910" w:hanging="360"/>
      </w:pPr>
    </w:lvl>
    <w:lvl w:ilvl="7" w:tplc="04090019" w:tentative="1">
      <w:start w:val="1"/>
      <w:numFmt w:val="lowerLetter"/>
      <w:lvlText w:val="%8."/>
      <w:lvlJc w:val="left"/>
      <w:pPr>
        <w:ind w:left="5630" w:hanging="360"/>
      </w:pPr>
    </w:lvl>
    <w:lvl w:ilvl="8" w:tplc="0409001B" w:tentative="1">
      <w:start w:val="1"/>
      <w:numFmt w:val="lowerRoman"/>
      <w:lvlText w:val="%9."/>
      <w:lvlJc w:val="right"/>
      <w:pPr>
        <w:ind w:left="6350" w:hanging="180"/>
      </w:pPr>
    </w:lvl>
  </w:abstractNum>
  <w:abstractNum w:abstractNumId="2" w15:restartNumberingAfterBreak="0">
    <w:nsid w:val="2858633C"/>
    <w:multiLevelType w:val="multilevel"/>
    <w:tmpl w:val="D1727F72"/>
    <w:lvl w:ilvl="0">
      <w:start w:val="1"/>
      <w:numFmt w:val="bullet"/>
      <w:pStyle w:val="TableBullet"/>
      <w:lvlText w:val="•"/>
      <w:lvlJc w:val="left"/>
      <w:pPr>
        <w:tabs>
          <w:tab w:val="num" w:pos="360"/>
        </w:tabs>
        <w:ind w:left="357" w:hanging="357"/>
      </w:pPr>
      <w:rPr>
        <w:rFonts w:ascii="ClassGarmnd BT" w:hAnsi="ClassGarmnd BT" w:hint="default"/>
      </w:rPr>
    </w:lvl>
    <w:lvl w:ilvl="1" w:tentative="1">
      <w:start w:val="1"/>
      <w:numFmt w:val="bullet"/>
      <w:lvlText w:val="o"/>
      <w:lvlJc w:val="left"/>
      <w:pPr>
        <w:tabs>
          <w:tab w:val="num" w:pos="1842"/>
        </w:tabs>
        <w:ind w:left="1842" w:hanging="360"/>
      </w:pPr>
      <w:rPr>
        <w:rFonts w:ascii="Courier New" w:hAnsi="Courier New" w:hint="default"/>
      </w:rPr>
    </w:lvl>
    <w:lvl w:ilvl="2" w:tentative="1">
      <w:start w:val="1"/>
      <w:numFmt w:val="bullet"/>
      <w:lvlText w:val=""/>
      <w:lvlJc w:val="left"/>
      <w:pPr>
        <w:tabs>
          <w:tab w:val="num" w:pos="2562"/>
        </w:tabs>
        <w:ind w:left="2562" w:hanging="360"/>
      </w:pPr>
      <w:rPr>
        <w:rFonts w:ascii="Wingdings" w:hAnsi="Wingdings" w:hint="default"/>
      </w:rPr>
    </w:lvl>
    <w:lvl w:ilvl="3" w:tentative="1">
      <w:start w:val="1"/>
      <w:numFmt w:val="bullet"/>
      <w:lvlText w:val=""/>
      <w:lvlJc w:val="left"/>
      <w:pPr>
        <w:tabs>
          <w:tab w:val="num" w:pos="3282"/>
        </w:tabs>
        <w:ind w:left="3282" w:hanging="360"/>
      </w:pPr>
      <w:rPr>
        <w:rFonts w:ascii="Symbol" w:hAnsi="Symbol" w:hint="default"/>
      </w:rPr>
    </w:lvl>
    <w:lvl w:ilvl="4" w:tentative="1">
      <w:start w:val="1"/>
      <w:numFmt w:val="bullet"/>
      <w:lvlText w:val="o"/>
      <w:lvlJc w:val="left"/>
      <w:pPr>
        <w:tabs>
          <w:tab w:val="num" w:pos="4002"/>
        </w:tabs>
        <w:ind w:left="4002" w:hanging="360"/>
      </w:pPr>
      <w:rPr>
        <w:rFonts w:ascii="Courier New" w:hAnsi="Courier New" w:hint="default"/>
      </w:rPr>
    </w:lvl>
    <w:lvl w:ilvl="5" w:tentative="1">
      <w:start w:val="1"/>
      <w:numFmt w:val="bullet"/>
      <w:lvlText w:val=""/>
      <w:lvlJc w:val="left"/>
      <w:pPr>
        <w:tabs>
          <w:tab w:val="num" w:pos="4722"/>
        </w:tabs>
        <w:ind w:left="4722" w:hanging="360"/>
      </w:pPr>
      <w:rPr>
        <w:rFonts w:ascii="Wingdings" w:hAnsi="Wingdings" w:hint="default"/>
      </w:rPr>
    </w:lvl>
    <w:lvl w:ilvl="6" w:tentative="1">
      <w:start w:val="1"/>
      <w:numFmt w:val="bullet"/>
      <w:lvlText w:val=""/>
      <w:lvlJc w:val="left"/>
      <w:pPr>
        <w:tabs>
          <w:tab w:val="num" w:pos="5442"/>
        </w:tabs>
        <w:ind w:left="5442" w:hanging="360"/>
      </w:pPr>
      <w:rPr>
        <w:rFonts w:ascii="Symbol" w:hAnsi="Symbol" w:hint="default"/>
      </w:rPr>
    </w:lvl>
    <w:lvl w:ilvl="7" w:tentative="1">
      <w:start w:val="1"/>
      <w:numFmt w:val="bullet"/>
      <w:lvlText w:val="o"/>
      <w:lvlJc w:val="left"/>
      <w:pPr>
        <w:tabs>
          <w:tab w:val="num" w:pos="6162"/>
        </w:tabs>
        <w:ind w:left="6162" w:hanging="360"/>
      </w:pPr>
      <w:rPr>
        <w:rFonts w:ascii="Courier New" w:hAnsi="Courier New" w:hint="default"/>
      </w:rPr>
    </w:lvl>
    <w:lvl w:ilvl="8" w:tentative="1">
      <w:start w:val="1"/>
      <w:numFmt w:val="bullet"/>
      <w:lvlText w:val=""/>
      <w:lvlJc w:val="left"/>
      <w:pPr>
        <w:tabs>
          <w:tab w:val="num" w:pos="6882"/>
        </w:tabs>
        <w:ind w:left="6882" w:hanging="360"/>
      </w:pPr>
      <w:rPr>
        <w:rFonts w:ascii="Wingdings" w:hAnsi="Wingdings" w:hint="default"/>
      </w:rPr>
    </w:lvl>
  </w:abstractNum>
  <w:abstractNum w:abstractNumId="3" w15:restartNumberingAfterBreak="0">
    <w:nsid w:val="294D36A9"/>
    <w:multiLevelType w:val="multilevel"/>
    <w:tmpl w:val="D65879B0"/>
    <w:name w:val="NumberListTemplate"/>
    <w:lvl w:ilvl="0">
      <w:start w:val="1"/>
      <w:numFmt w:val="decimal"/>
      <w:pStyle w:val="ListNumber"/>
      <w:lvlText w:val="%1."/>
      <w:lvlJc w:val="left"/>
      <w:pPr>
        <w:tabs>
          <w:tab w:val="num" w:pos="1570"/>
        </w:tabs>
        <w:ind w:left="1570" w:hanging="432"/>
      </w:pPr>
      <w:rPr>
        <w:b/>
      </w:rPr>
    </w:lvl>
    <w:lvl w:ilvl="1">
      <w:start w:val="1"/>
      <w:numFmt w:val="lowerLetter"/>
      <w:pStyle w:val="ListNumber2"/>
      <w:lvlText w:val="%2)"/>
      <w:lvlJc w:val="left"/>
      <w:pPr>
        <w:tabs>
          <w:tab w:val="num" w:pos="2002"/>
        </w:tabs>
        <w:ind w:left="2002" w:hanging="432"/>
      </w:pPr>
      <w:rPr>
        <w:b/>
      </w:rPr>
    </w:lvl>
    <w:lvl w:ilvl="2">
      <w:start w:val="1"/>
      <w:numFmt w:val="lowerRoman"/>
      <w:pStyle w:val="ListNumber3"/>
      <w:lvlText w:val="%3)"/>
      <w:lvlJc w:val="left"/>
      <w:pPr>
        <w:tabs>
          <w:tab w:val="num" w:pos="2434"/>
        </w:tabs>
        <w:ind w:left="2434" w:hanging="432"/>
      </w:pPr>
      <w:rPr>
        <w:b/>
      </w:rPr>
    </w:lvl>
    <w:lvl w:ilvl="3">
      <w:start w:val="1"/>
      <w:numFmt w:val="decimal"/>
      <w:lvlText w:val="(%4)"/>
      <w:lvlJc w:val="left"/>
      <w:pPr>
        <w:tabs>
          <w:tab w:val="num" w:pos="1440"/>
        </w:tabs>
        <w:ind w:left="1440" w:hanging="360"/>
      </w:pPr>
    </w:lvl>
    <w:lvl w:ilvl="4">
      <w:start w:val="1"/>
      <w:numFmt w:val="lowerLetter"/>
      <w:lvlText w:val="(%5)"/>
      <w:lvlJc w:val="left"/>
      <w:pPr>
        <w:tabs>
          <w:tab w:val="num" w:pos="1800"/>
        </w:tabs>
        <w:ind w:left="1800" w:hanging="360"/>
      </w:pPr>
    </w:lvl>
    <w:lvl w:ilvl="5">
      <w:start w:val="1"/>
      <w:numFmt w:val="lowerRoman"/>
      <w:lvlText w:val="(%6)"/>
      <w:lvlJc w:val="left"/>
      <w:pPr>
        <w:tabs>
          <w:tab w:val="num" w:pos="2160"/>
        </w:tabs>
        <w:ind w:left="2160" w:hanging="360"/>
      </w:pPr>
    </w:lvl>
    <w:lvl w:ilvl="6">
      <w:start w:val="1"/>
      <w:numFmt w:val="decimal"/>
      <w:lvlText w:val="%7."/>
      <w:lvlJc w:val="left"/>
      <w:pPr>
        <w:tabs>
          <w:tab w:val="num" w:pos="2520"/>
        </w:tabs>
        <w:ind w:left="2520" w:hanging="360"/>
      </w:pPr>
    </w:lvl>
    <w:lvl w:ilvl="7">
      <w:start w:val="1"/>
      <w:numFmt w:val="lowerLetter"/>
      <w:lvlText w:val="%8."/>
      <w:lvlJc w:val="left"/>
      <w:pPr>
        <w:tabs>
          <w:tab w:val="num" w:pos="2880"/>
        </w:tabs>
        <w:ind w:left="2880" w:hanging="360"/>
      </w:pPr>
    </w:lvl>
    <w:lvl w:ilvl="8">
      <w:start w:val="1"/>
      <w:numFmt w:val="lowerRoman"/>
      <w:lvlText w:val="%9."/>
      <w:lvlJc w:val="left"/>
      <w:pPr>
        <w:tabs>
          <w:tab w:val="num" w:pos="3240"/>
        </w:tabs>
        <w:ind w:left="3240" w:hanging="360"/>
      </w:pPr>
    </w:lvl>
  </w:abstractNum>
  <w:abstractNum w:abstractNumId="4" w15:restartNumberingAfterBreak="0">
    <w:nsid w:val="31D1626A"/>
    <w:multiLevelType w:val="hybridMultilevel"/>
    <w:tmpl w:val="45320058"/>
    <w:lvl w:ilvl="0" w:tplc="C8B2D044">
      <w:start w:val="1"/>
      <w:numFmt w:val="decimal"/>
      <w:lvlText w:val="(%1)"/>
      <w:lvlJc w:val="left"/>
      <w:pPr>
        <w:ind w:left="59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310" w:hanging="360"/>
      </w:pPr>
    </w:lvl>
    <w:lvl w:ilvl="2" w:tplc="0409001B" w:tentative="1">
      <w:start w:val="1"/>
      <w:numFmt w:val="lowerRoman"/>
      <w:lvlText w:val="%3."/>
      <w:lvlJc w:val="right"/>
      <w:pPr>
        <w:ind w:left="2030" w:hanging="180"/>
      </w:pPr>
    </w:lvl>
    <w:lvl w:ilvl="3" w:tplc="0409000F" w:tentative="1">
      <w:start w:val="1"/>
      <w:numFmt w:val="decimal"/>
      <w:lvlText w:val="%4."/>
      <w:lvlJc w:val="left"/>
      <w:pPr>
        <w:ind w:left="2750" w:hanging="360"/>
      </w:pPr>
    </w:lvl>
    <w:lvl w:ilvl="4" w:tplc="04090019" w:tentative="1">
      <w:start w:val="1"/>
      <w:numFmt w:val="lowerLetter"/>
      <w:lvlText w:val="%5."/>
      <w:lvlJc w:val="left"/>
      <w:pPr>
        <w:ind w:left="3470" w:hanging="360"/>
      </w:pPr>
    </w:lvl>
    <w:lvl w:ilvl="5" w:tplc="0409001B" w:tentative="1">
      <w:start w:val="1"/>
      <w:numFmt w:val="lowerRoman"/>
      <w:lvlText w:val="%6."/>
      <w:lvlJc w:val="right"/>
      <w:pPr>
        <w:ind w:left="4190" w:hanging="180"/>
      </w:pPr>
    </w:lvl>
    <w:lvl w:ilvl="6" w:tplc="0409000F" w:tentative="1">
      <w:start w:val="1"/>
      <w:numFmt w:val="decimal"/>
      <w:lvlText w:val="%7."/>
      <w:lvlJc w:val="left"/>
      <w:pPr>
        <w:ind w:left="4910" w:hanging="360"/>
      </w:pPr>
    </w:lvl>
    <w:lvl w:ilvl="7" w:tplc="04090019" w:tentative="1">
      <w:start w:val="1"/>
      <w:numFmt w:val="lowerLetter"/>
      <w:lvlText w:val="%8."/>
      <w:lvlJc w:val="left"/>
      <w:pPr>
        <w:ind w:left="5630" w:hanging="360"/>
      </w:pPr>
    </w:lvl>
    <w:lvl w:ilvl="8" w:tplc="0409001B" w:tentative="1">
      <w:start w:val="1"/>
      <w:numFmt w:val="lowerRoman"/>
      <w:lvlText w:val="%9."/>
      <w:lvlJc w:val="right"/>
      <w:pPr>
        <w:ind w:left="6350" w:hanging="180"/>
      </w:pPr>
    </w:lvl>
  </w:abstractNum>
  <w:abstractNum w:abstractNumId="5" w15:restartNumberingAfterBreak="0">
    <w:nsid w:val="4A124B74"/>
    <w:multiLevelType w:val="hybridMultilevel"/>
    <w:tmpl w:val="6672BB72"/>
    <w:lvl w:ilvl="0" w:tplc="512A5174">
      <w:start w:val="1"/>
      <w:numFmt w:val="decimal"/>
      <w:lvlText w:val="(%1)"/>
      <w:lvlJc w:val="left"/>
      <w:pPr>
        <w:ind w:left="59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310" w:hanging="360"/>
      </w:pPr>
    </w:lvl>
    <w:lvl w:ilvl="2" w:tplc="0409001B" w:tentative="1">
      <w:start w:val="1"/>
      <w:numFmt w:val="lowerRoman"/>
      <w:lvlText w:val="%3."/>
      <w:lvlJc w:val="right"/>
      <w:pPr>
        <w:ind w:left="2030" w:hanging="180"/>
      </w:pPr>
    </w:lvl>
    <w:lvl w:ilvl="3" w:tplc="0409000F" w:tentative="1">
      <w:start w:val="1"/>
      <w:numFmt w:val="decimal"/>
      <w:lvlText w:val="%4."/>
      <w:lvlJc w:val="left"/>
      <w:pPr>
        <w:ind w:left="2750" w:hanging="360"/>
      </w:pPr>
    </w:lvl>
    <w:lvl w:ilvl="4" w:tplc="04090019" w:tentative="1">
      <w:start w:val="1"/>
      <w:numFmt w:val="lowerLetter"/>
      <w:lvlText w:val="%5."/>
      <w:lvlJc w:val="left"/>
      <w:pPr>
        <w:ind w:left="3470" w:hanging="360"/>
      </w:pPr>
    </w:lvl>
    <w:lvl w:ilvl="5" w:tplc="0409001B" w:tentative="1">
      <w:start w:val="1"/>
      <w:numFmt w:val="lowerRoman"/>
      <w:lvlText w:val="%6."/>
      <w:lvlJc w:val="right"/>
      <w:pPr>
        <w:ind w:left="4190" w:hanging="180"/>
      </w:pPr>
    </w:lvl>
    <w:lvl w:ilvl="6" w:tplc="0409000F" w:tentative="1">
      <w:start w:val="1"/>
      <w:numFmt w:val="decimal"/>
      <w:lvlText w:val="%7."/>
      <w:lvlJc w:val="left"/>
      <w:pPr>
        <w:ind w:left="4910" w:hanging="360"/>
      </w:pPr>
    </w:lvl>
    <w:lvl w:ilvl="7" w:tplc="04090019" w:tentative="1">
      <w:start w:val="1"/>
      <w:numFmt w:val="lowerLetter"/>
      <w:lvlText w:val="%8."/>
      <w:lvlJc w:val="left"/>
      <w:pPr>
        <w:ind w:left="5630" w:hanging="360"/>
      </w:pPr>
    </w:lvl>
    <w:lvl w:ilvl="8" w:tplc="0409001B" w:tentative="1">
      <w:start w:val="1"/>
      <w:numFmt w:val="lowerRoman"/>
      <w:lvlText w:val="%9."/>
      <w:lvlJc w:val="right"/>
      <w:pPr>
        <w:ind w:left="6350" w:hanging="180"/>
      </w:pPr>
    </w:lvl>
  </w:abstractNum>
  <w:abstractNum w:abstractNumId="6" w15:restartNumberingAfterBreak="0">
    <w:nsid w:val="57A51398"/>
    <w:multiLevelType w:val="hybridMultilevel"/>
    <w:tmpl w:val="B8BC7668"/>
    <w:lvl w:ilvl="0" w:tplc="0409000F">
      <w:start w:val="1"/>
      <w:numFmt w:val="decimal"/>
      <w:lvlText w:val="%1."/>
      <w:lvlJc w:val="left"/>
      <w:pPr>
        <w:ind w:left="950" w:hanging="360"/>
      </w:pPr>
    </w:lvl>
    <w:lvl w:ilvl="1" w:tplc="04090019" w:tentative="1">
      <w:start w:val="1"/>
      <w:numFmt w:val="lowerLetter"/>
      <w:lvlText w:val="%2."/>
      <w:lvlJc w:val="left"/>
      <w:pPr>
        <w:ind w:left="1670" w:hanging="360"/>
      </w:pPr>
    </w:lvl>
    <w:lvl w:ilvl="2" w:tplc="0409001B" w:tentative="1">
      <w:start w:val="1"/>
      <w:numFmt w:val="lowerRoman"/>
      <w:lvlText w:val="%3."/>
      <w:lvlJc w:val="right"/>
      <w:pPr>
        <w:ind w:left="2390" w:hanging="180"/>
      </w:pPr>
    </w:lvl>
    <w:lvl w:ilvl="3" w:tplc="0409000F" w:tentative="1">
      <w:start w:val="1"/>
      <w:numFmt w:val="decimal"/>
      <w:lvlText w:val="%4."/>
      <w:lvlJc w:val="left"/>
      <w:pPr>
        <w:ind w:left="3110" w:hanging="360"/>
      </w:pPr>
    </w:lvl>
    <w:lvl w:ilvl="4" w:tplc="04090019" w:tentative="1">
      <w:start w:val="1"/>
      <w:numFmt w:val="lowerLetter"/>
      <w:lvlText w:val="%5."/>
      <w:lvlJc w:val="left"/>
      <w:pPr>
        <w:ind w:left="3830" w:hanging="360"/>
      </w:pPr>
    </w:lvl>
    <w:lvl w:ilvl="5" w:tplc="0409001B" w:tentative="1">
      <w:start w:val="1"/>
      <w:numFmt w:val="lowerRoman"/>
      <w:lvlText w:val="%6."/>
      <w:lvlJc w:val="right"/>
      <w:pPr>
        <w:ind w:left="4550" w:hanging="180"/>
      </w:pPr>
    </w:lvl>
    <w:lvl w:ilvl="6" w:tplc="0409000F" w:tentative="1">
      <w:start w:val="1"/>
      <w:numFmt w:val="decimal"/>
      <w:lvlText w:val="%7."/>
      <w:lvlJc w:val="left"/>
      <w:pPr>
        <w:ind w:left="5270" w:hanging="360"/>
      </w:pPr>
    </w:lvl>
    <w:lvl w:ilvl="7" w:tplc="04090019" w:tentative="1">
      <w:start w:val="1"/>
      <w:numFmt w:val="lowerLetter"/>
      <w:lvlText w:val="%8."/>
      <w:lvlJc w:val="left"/>
      <w:pPr>
        <w:ind w:left="5990" w:hanging="360"/>
      </w:pPr>
    </w:lvl>
    <w:lvl w:ilvl="8" w:tplc="0409001B" w:tentative="1">
      <w:start w:val="1"/>
      <w:numFmt w:val="lowerRoman"/>
      <w:lvlText w:val="%9."/>
      <w:lvlJc w:val="right"/>
      <w:pPr>
        <w:ind w:left="6710" w:hanging="180"/>
      </w:pPr>
    </w:lvl>
  </w:abstractNum>
  <w:abstractNum w:abstractNumId="7" w15:restartNumberingAfterBreak="0">
    <w:nsid w:val="612106E7"/>
    <w:multiLevelType w:val="multilevel"/>
    <w:tmpl w:val="686C8EA0"/>
    <w:name w:val="BulletListTemplate"/>
    <w:lvl w:ilvl="0">
      <w:start w:val="1"/>
      <w:numFmt w:val="bullet"/>
      <w:pStyle w:val="ListBullet"/>
      <w:lvlText w:val=""/>
      <w:lvlJc w:val="left"/>
      <w:pPr>
        <w:tabs>
          <w:tab w:val="num" w:pos="1498"/>
        </w:tabs>
        <w:ind w:left="1498" w:hanging="360"/>
      </w:pPr>
      <w:rPr>
        <w:rFonts w:ascii="Symbol" w:hAnsi="Symbol"/>
        <w:sz w:val="24"/>
      </w:rPr>
    </w:lvl>
    <w:lvl w:ilvl="1">
      <w:start w:val="1"/>
      <w:numFmt w:val="bullet"/>
      <w:lvlRestart w:val="0"/>
      <w:pStyle w:val="ListBullet2"/>
      <w:lvlText w:val=""/>
      <w:lvlJc w:val="left"/>
      <w:pPr>
        <w:tabs>
          <w:tab w:val="num" w:pos="1930"/>
        </w:tabs>
        <w:ind w:left="1930" w:hanging="432"/>
      </w:pPr>
      <w:rPr>
        <w:rFonts w:ascii="Symbol" w:hAnsi="Symbol"/>
        <w:sz w:val="20"/>
      </w:rPr>
    </w:lvl>
    <w:lvl w:ilvl="2">
      <w:start w:val="1"/>
      <w:numFmt w:val="bullet"/>
      <w:pStyle w:val="ListBullet3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/>
      </w:rPr>
    </w:lvl>
    <w:lvl w:ilvl="3">
      <w:start w:val="1"/>
      <w:numFmt w:val="decimal"/>
      <w:lvlText w:val="(%4)"/>
      <w:lvlJc w:val="left"/>
      <w:pPr>
        <w:tabs>
          <w:tab w:val="num" w:pos="1440"/>
        </w:tabs>
        <w:ind w:left="1440" w:hanging="360"/>
      </w:pPr>
    </w:lvl>
    <w:lvl w:ilvl="4">
      <w:start w:val="1"/>
      <w:numFmt w:val="lowerLetter"/>
      <w:lvlText w:val="(%5)"/>
      <w:lvlJc w:val="left"/>
      <w:pPr>
        <w:tabs>
          <w:tab w:val="num" w:pos="1800"/>
        </w:tabs>
        <w:ind w:left="1800" w:hanging="360"/>
      </w:pPr>
    </w:lvl>
    <w:lvl w:ilvl="5">
      <w:start w:val="1"/>
      <w:numFmt w:val="lowerRoman"/>
      <w:lvlText w:val="(%6)"/>
      <w:lvlJc w:val="left"/>
      <w:pPr>
        <w:tabs>
          <w:tab w:val="num" w:pos="2160"/>
        </w:tabs>
        <w:ind w:left="2160" w:hanging="360"/>
      </w:pPr>
    </w:lvl>
    <w:lvl w:ilvl="6">
      <w:start w:val="1"/>
      <w:numFmt w:val="decimal"/>
      <w:lvlText w:val="%7."/>
      <w:lvlJc w:val="left"/>
      <w:pPr>
        <w:tabs>
          <w:tab w:val="num" w:pos="2520"/>
        </w:tabs>
        <w:ind w:left="2520" w:hanging="360"/>
      </w:pPr>
    </w:lvl>
    <w:lvl w:ilvl="7">
      <w:start w:val="1"/>
      <w:numFmt w:val="lowerLetter"/>
      <w:lvlText w:val="%8."/>
      <w:lvlJc w:val="left"/>
      <w:pPr>
        <w:tabs>
          <w:tab w:val="num" w:pos="2880"/>
        </w:tabs>
        <w:ind w:left="2880" w:hanging="360"/>
      </w:pPr>
    </w:lvl>
    <w:lvl w:ilvl="8">
      <w:start w:val="1"/>
      <w:numFmt w:val="lowerRoman"/>
      <w:lvlText w:val="%9."/>
      <w:lvlJc w:val="left"/>
      <w:pPr>
        <w:tabs>
          <w:tab w:val="num" w:pos="3240"/>
        </w:tabs>
        <w:ind w:left="3240" w:hanging="360"/>
      </w:pPr>
    </w:lvl>
  </w:abstractNum>
  <w:abstractNum w:abstractNumId="8" w15:restartNumberingAfterBreak="0">
    <w:nsid w:val="63DF3363"/>
    <w:multiLevelType w:val="hybridMultilevel"/>
    <w:tmpl w:val="3BACC17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6C664B73"/>
    <w:multiLevelType w:val="hybridMultilevel"/>
    <w:tmpl w:val="D56061CC"/>
    <w:lvl w:ilvl="0" w:tplc="89341CEC">
      <w:start w:val="1"/>
      <w:numFmt w:val="decimal"/>
      <w:lvlText w:val="(%1)"/>
      <w:lvlJc w:val="left"/>
      <w:pPr>
        <w:ind w:left="722" w:hanging="492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310" w:hanging="360"/>
      </w:pPr>
    </w:lvl>
    <w:lvl w:ilvl="2" w:tplc="0409001B" w:tentative="1">
      <w:start w:val="1"/>
      <w:numFmt w:val="lowerRoman"/>
      <w:lvlText w:val="%3."/>
      <w:lvlJc w:val="right"/>
      <w:pPr>
        <w:ind w:left="2030" w:hanging="180"/>
      </w:pPr>
    </w:lvl>
    <w:lvl w:ilvl="3" w:tplc="0409000F" w:tentative="1">
      <w:start w:val="1"/>
      <w:numFmt w:val="decimal"/>
      <w:lvlText w:val="%4."/>
      <w:lvlJc w:val="left"/>
      <w:pPr>
        <w:ind w:left="2750" w:hanging="360"/>
      </w:pPr>
    </w:lvl>
    <w:lvl w:ilvl="4" w:tplc="04090019" w:tentative="1">
      <w:start w:val="1"/>
      <w:numFmt w:val="lowerLetter"/>
      <w:lvlText w:val="%5."/>
      <w:lvlJc w:val="left"/>
      <w:pPr>
        <w:ind w:left="3470" w:hanging="360"/>
      </w:pPr>
    </w:lvl>
    <w:lvl w:ilvl="5" w:tplc="0409001B" w:tentative="1">
      <w:start w:val="1"/>
      <w:numFmt w:val="lowerRoman"/>
      <w:lvlText w:val="%6."/>
      <w:lvlJc w:val="right"/>
      <w:pPr>
        <w:ind w:left="4190" w:hanging="180"/>
      </w:pPr>
    </w:lvl>
    <w:lvl w:ilvl="6" w:tplc="0409000F" w:tentative="1">
      <w:start w:val="1"/>
      <w:numFmt w:val="decimal"/>
      <w:lvlText w:val="%7."/>
      <w:lvlJc w:val="left"/>
      <w:pPr>
        <w:ind w:left="4910" w:hanging="360"/>
      </w:pPr>
    </w:lvl>
    <w:lvl w:ilvl="7" w:tplc="04090019" w:tentative="1">
      <w:start w:val="1"/>
      <w:numFmt w:val="lowerLetter"/>
      <w:lvlText w:val="%8."/>
      <w:lvlJc w:val="left"/>
      <w:pPr>
        <w:ind w:left="5630" w:hanging="360"/>
      </w:pPr>
    </w:lvl>
    <w:lvl w:ilvl="8" w:tplc="0409001B" w:tentative="1">
      <w:start w:val="1"/>
      <w:numFmt w:val="lowerRoman"/>
      <w:lvlText w:val="%9."/>
      <w:lvlJc w:val="right"/>
      <w:pPr>
        <w:ind w:left="6350" w:hanging="180"/>
      </w:pPr>
    </w:lvl>
  </w:abstractNum>
  <w:abstractNum w:abstractNumId="10" w15:restartNumberingAfterBreak="0">
    <w:nsid w:val="70040FBD"/>
    <w:multiLevelType w:val="hybridMultilevel"/>
    <w:tmpl w:val="644C37DC"/>
    <w:lvl w:ilvl="0" w:tplc="04090001">
      <w:start w:val="1"/>
      <w:numFmt w:val="bullet"/>
      <w:lvlText w:val=""/>
      <w:lvlJc w:val="left"/>
      <w:pPr>
        <w:ind w:left="95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67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39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11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83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55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27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99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710" w:hanging="360"/>
      </w:pPr>
      <w:rPr>
        <w:rFonts w:ascii="Wingdings" w:hAnsi="Wingdings" w:hint="default"/>
      </w:rPr>
    </w:lvl>
  </w:abstractNum>
  <w:abstractNum w:abstractNumId="11" w15:restartNumberingAfterBreak="0">
    <w:nsid w:val="7470421D"/>
    <w:multiLevelType w:val="hybridMultilevel"/>
    <w:tmpl w:val="041CFC5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7AFF50FA"/>
    <w:multiLevelType w:val="hybridMultilevel"/>
    <w:tmpl w:val="855237BA"/>
    <w:lvl w:ilvl="0" w:tplc="C986AEF6">
      <w:start w:val="1"/>
      <w:numFmt w:val="decimal"/>
      <w:lvlText w:val="(%1)"/>
      <w:lvlJc w:val="left"/>
      <w:pPr>
        <w:ind w:left="722" w:hanging="492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310" w:hanging="360"/>
      </w:pPr>
    </w:lvl>
    <w:lvl w:ilvl="2" w:tplc="0409001B" w:tentative="1">
      <w:start w:val="1"/>
      <w:numFmt w:val="lowerRoman"/>
      <w:lvlText w:val="%3."/>
      <w:lvlJc w:val="right"/>
      <w:pPr>
        <w:ind w:left="2030" w:hanging="180"/>
      </w:pPr>
    </w:lvl>
    <w:lvl w:ilvl="3" w:tplc="0409000F" w:tentative="1">
      <w:start w:val="1"/>
      <w:numFmt w:val="decimal"/>
      <w:lvlText w:val="%4."/>
      <w:lvlJc w:val="left"/>
      <w:pPr>
        <w:ind w:left="2750" w:hanging="360"/>
      </w:pPr>
    </w:lvl>
    <w:lvl w:ilvl="4" w:tplc="04090019" w:tentative="1">
      <w:start w:val="1"/>
      <w:numFmt w:val="lowerLetter"/>
      <w:lvlText w:val="%5."/>
      <w:lvlJc w:val="left"/>
      <w:pPr>
        <w:ind w:left="3470" w:hanging="360"/>
      </w:pPr>
    </w:lvl>
    <w:lvl w:ilvl="5" w:tplc="0409001B" w:tentative="1">
      <w:start w:val="1"/>
      <w:numFmt w:val="lowerRoman"/>
      <w:lvlText w:val="%6."/>
      <w:lvlJc w:val="right"/>
      <w:pPr>
        <w:ind w:left="4190" w:hanging="180"/>
      </w:pPr>
    </w:lvl>
    <w:lvl w:ilvl="6" w:tplc="0409000F" w:tentative="1">
      <w:start w:val="1"/>
      <w:numFmt w:val="decimal"/>
      <w:lvlText w:val="%7."/>
      <w:lvlJc w:val="left"/>
      <w:pPr>
        <w:ind w:left="4910" w:hanging="360"/>
      </w:pPr>
    </w:lvl>
    <w:lvl w:ilvl="7" w:tplc="04090019" w:tentative="1">
      <w:start w:val="1"/>
      <w:numFmt w:val="lowerLetter"/>
      <w:lvlText w:val="%8."/>
      <w:lvlJc w:val="left"/>
      <w:pPr>
        <w:ind w:left="5630" w:hanging="360"/>
      </w:pPr>
    </w:lvl>
    <w:lvl w:ilvl="8" w:tplc="0409001B" w:tentative="1">
      <w:start w:val="1"/>
      <w:numFmt w:val="lowerRoman"/>
      <w:lvlText w:val="%9."/>
      <w:lvlJc w:val="right"/>
      <w:pPr>
        <w:ind w:left="6350" w:hanging="180"/>
      </w:pPr>
    </w:lvl>
  </w:abstractNum>
  <w:num w:numId="1" w16cid:durableId="1890804892">
    <w:abstractNumId w:val="2"/>
  </w:num>
  <w:num w:numId="2" w16cid:durableId="1566910974">
    <w:abstractNumId w:val="7"/>
  </w:num>
  <w:num w:numId="3" w16cid:durableId="1890923010">
    <w:abstractNumId w:val="3"/>
  </w:num>
  <w:num w:numId="4" w16cid:durableId="782576093">
    <w:abstractNumId w:val="8"/>
  </w:num>
  <w:num w:numId="5" w16cid:durableId="1919484713">
    <w:abstractNumId w:val="5"/>
  </w:num>
  <w:num w:numId="6" w16cid:durableId="2039697239">
    <w:abstractNumId w:val="6"/>
  </w:num>
  <w:num w:numId="7" w16cid:durableId="888684099">
    <w:abstractNumId w:val="4"/>
  </w:num>
  <w:num w:numId="8" w16cid:durableId="1650862758">
    <w:abstractNumId w:val="1"/>
  </w:num>
  <w:num w:numId="9" w16cid:durableId="1818456574">
    <w:abstractNumId w:val="12"/>
  </w:num>
  <w:num w:numId="10" w16cid:durableId="321005561">
    <w:abstractNumId w:val="9"/>
  </w:num>
  <w:num w:numId="11" w16cid:durableId="630332360">
    <w:abstractNumId w:val="0"/>
  </w:num>
  <w:num w:numId="12" w16cid:durableId="135489323">
    <w:abstractNumId w:val="10"/>
  </w:num>
  <w:num w:numId="13" w16cid:durableId="592781308">
    <w:abstractNumId w:val="11"/>
  </w:num>
  <w:numIdMacAtCleanup w:val="10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TrueTypeFonts/>
  <w:embedSystemFonts/>
  <w:saveSubsetFonts/>
  <w:hideSpellingErrors/>
  <w:proofState w:spelling="clean" w:grammar="clean"/>
  <w:attachedTemplate r:id="rId1"/>
  <w:stylePaneFormatFilter w:val="3808" w:allStyles="0" w:customStyles="0" w:latentStyles="0" w:stylesInUse="1" w:headingStyles="0" w:numberingStyles="0" w:tableStyles="0" w:directFormattingOnRuns="0" w:directFormattingOnParagraphs="0" w:directFormattingOnNumbering="0" w:directFormattingOnTables="1" w:clearFormatting="1" w:top3HeadingStyles="1" w:visibleStyles="0" w:alternateStyleNames="0"/>
  <w:stylePaneSortMethod w:val="0000"/>
  <w:defaultTabStop w:val="720"/>
  <w:drawingGridHorizontalSpacing w:val="120"/>
  <w:displayHorizontalDrawingGridEvery w:val="2"/>
  <w:displayVerticalDrawingGridEvery w:val="2"/>
  <w:noPunctuationKerning/>
  <w:characterSpacingControl w:val="doNotCompress"/>
  <w:hdrShapeDefaults>
    <o:shapedefaults v:ext="edit" spidmax="2050"/>
  </w:hdrShapeDefaults>
  <w:footnotePr>
    <w:numRestart w:val="eachSect"/>
    <w:footnote w:id="-1"/>
    <w:footnote w:id="0"/>
  </w:footnotePr>
  <w:endnotePr>
    <w:endnote w:id="-1"/>
    <w:endnote w:id="0"/>
  </w:endnotePr>
  <w:compat>
    <w:noExtraLineSpacing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B37669"/>
    <w:rsid w:val="000020A3"/>
    <w:rsid w:val="00002251"/>
    <w:rsid w:val="0000386C"/>
    <w:rsid w:val="00003C74"/>
    <w:rsid w:val="00003E5C"/>
    <w:rsid w:val="0000486D"/>
    <w:rsid w:val="00004A07"/>
    <w:rsid w:val="000057EC"/>
    <w:rsid w:val="000065A4"/>
    <w:rsid w:val="00006DC3"/>
    <w:rsid w:val="000101F1"/>
    <w:rsid w:val="0001036F"/>
    <w:rsid w:val="0001062C"/>
    <w:rsid w:val="000110C8"/>
    <w:rsid w:val="000114F3"/>
    <w:rsid w:val="00011952"/>
    <w:rsid w:val="00011D76"/>
    <w:rsid w:val="00011E55"/>
    <w:rsid w:val="00012198"/>
    <w:rsid w:val="00014544"/>
    <w:rsid w:val="0001520F"/>
    <w:rsid w:val="00015772"/>
    <w:rsid w:val="00015B5A"/>
    <w:rsid w:val="00016FD6"/>
    <w:rsid w:val="00021A53"/>
    <w:rsid w:val="00021EF0"/>
    <w:rsid w:val="00022B0C"/>
    <w:rsid w:val="00022D04"/>
    <w:rsid w:val="00023AD7"/>
    <w:rsid w:val="0002424B"/>
    <w:rsid w:val="000247B7"/>
    <w:rsid w:val="00025697"/>
    <w:rsid w:val="00025E9A"/>
    <w:rsid w:val="00026953"/>
    <w:rsid w:val="00026C29"/>
    <w:rsid w:val="00027C48"/>
    <w:rsid w:val="00030AA5"/>
    <w:rsid w:val="00030CA6"/>
    <w:rsid w:val="0003264A"/>
    <w:rsid w:val="00034853"/>
    <w:rsid w:val="00034ADB"/>
    <w:rsid w:val="000356BE"/>
    <w:rsid w:val="00035C21"/>
    <w:rsid w:val="00036098"/>
    <w:rsid w:val="000365A4"/>
    <w:rsid w:val="00040B25"/>
    <w:rsid w:val="00040D3D"/>
    <w:rsid w:val="000432EF"/>
    <w:rsid w:val="000437F1"/>
    <w:rsid w:val="00047441"/>
    <w:rsid w:val="00047D5D"/>
    <w:rsid w:val="000501DD"/>
    <w:rsid w:val="0005109C"/>
    <w:rsid w:val="00053137"/>
    <w:rsid w:val="00054676"/>
    <w:rsid w:val="00055B5F"/>
    <w:rsid w:val="00055C6F"/>
    <w:rsid w:val="00055CD4"/>
    <w:rsid w:val="00057AC3"/>
    <w:rsid w:val="00060EA2"/>
    <w:rsid w:val="000635A3"/>
    <w:rsid w:val="00063F8E"/>
    <w:rsid w:val="00065384"/>
    <w:rsid w:val="00066167"/>
    <w:rsid w:val="00070771"/>
    <w:rsid w:val="000728F3"/>
    <w:rsid w:val="00076DAB"/>
    <w:rsid w:val="00081F0A"/>
    <w:rsid w:val="000850D0"/>
    <w:rsid w:val="00085DCD"/>
    <w:rsid w:val="0008666B"/>
    <w:rsid w:val="00086763"/>
    <w:rsid w:val="000869FA"/>
    <w:rsid w:val="000875F6"/>
    <w:rsid w:val="00090694"/>
    <w:rsid w:val="000924DC"/>
    <w:rsid w:val="00092DF5"/>
    <w:rsid w:val="0009574A"/>
    <w:rsid w:val="00095B25"/>
    <w:rsid w:val="00096062"/>
    <w:rsid w:val="00097B36"/>
    <w:rsid w:val="000A0106"/>
    <w:rsid w:val="000A05D8"/>
    <w:rsid w:val="000A1BD0"/>
    <w:rsid w:val="000A2181"/>
    <w:rsid w:val="000A2627"/>
    <w:rsid w:val="000A498A"/>
    <w:rsid w:val="000A49B1"/>
    <w:rsid w:val="000A5014"/>
    <w:rsid w:val="000A533B"/>
    <w:rsid w:val="000A60BA"/>
    <w:rsid w:val="000A6B2E"/>
    <w:rsid w:val="000A7EB0"/>
    <w:rsid w:val="000B071B"/>
    <w:rsid w:val="000B11CE"/>
    <w:rsid w:val="000B15A9"/>
    <w:rsid w:val="000B1BA2"/>
    <w:rsid w:val="000B1D18"/>
    <w:rsid w:val="000B2785"/>
    <w:rsid w:val="000B2ECC"/>
    <w:rsid w:val="000B3B9C"/>
    <w:rsid w:val="000B4CD7"/>
    <w:rsid w:val="000B4D4F"/>
    <w:rsid w:val="000B5974"/>
    <w:rsid w:val="000B73DD"/>
    <w:rsid w:val="000C08E9"/>
    <w:rsid w:val="000C2613"/>
    <w:rsid w:val="000C2647"/>
    <w:rsid w:val="000C387A"/>
    <w:rsid w:val="000C4ED6"/>
    <w:rsid w:val="000C52C2"/>
    <w:rsid w:val="000C7994"/>
    <w:rsid w:val="000C7BB1"/>
    <w:rsid w:val="000D21D4"/>
    <w:rsid w:val="000D3145"/>
    <w:rsid w:val="000D4F21"/>
    <w:rsid w:val="000D5074"/>
    <w:rsid w:val="000D5ED4"/>
    <w:rsid w:val="000D6D18"/>
    <w:rsid w:val="000D78C5"/>
    <w:rsid w:val="000D7B38"/>
    <w:rsid w:val="000E2673"/>
    <w:rsid w:val="000E7288"/>
    <w:rsid w:val="000E7691"/>
    <w:rsid w:val="000F15F0"/>
    <w:rsid w:val="000F2630"/>
    <w:rsid w:val="000F2AB0"/>
    <w:rsid w:val="000F524A"/>
    <w:rsid w:val="000F52D8"/>
    <w:rsid w:val="000F64A2"/>
    <w:rsid w:val="000F7418"/>
    <w:rsid w:val="000F7E9C"/>
    <w:rsid w:val="00100EA9"/>
    <w:rsid w:val="0010147A"/>
    <w:rsid w:val="001017C3"/>
    <w:rsid w:val="0010194F"/>
    <w:rsid w:val="00101A34"/>
    <w:rsid w:val="00101D18"/>
    <w:rsid w:val="00102545"/>
    <w:rsid w:val="00105178"/>
    <w:rsid w:val="001062AD"/>
    <w:rsid w:val="001079A0"/>
    <w:rsid w:val="00110AA6"/>
    <w:rsid w:val="00112389"/>
    <w:rsid w:val="00113C2D"/>
    <w:rsid w:val="00116460"/>
    <w:rsid w:val="00117D5C"/>
    <w:rsid w:val="00121456"/>
    <w:rsid w:val="00124E60"/>
    <w:rsid w:val="00125D17"/>
    <w:rsid w:val="00127A00"/>
    <w:rsid w:val="0013076C"/>
    <w:rsid w:val="00131E90"/>
    <w:rsid w:val="0013463C"/>
    <w:rsid w:val="0013784F"/>
    <w:rsid w:val="00140BC0"/>
    <w:rsid w:val="001410CD"/>
    <w:rsid w:val="00141283"/>
    <w:rsid w:val="001431DC"/>
    <w:rsid w:val="00144335"/>
    <w:rsid w:val="0014598F"/>
    <w:rsid w:val="00145BA0"/>
    <w:rsid w:val="00146289"/>
    <w:rsid w:val="00146F81"/>
    <w:rsid w:val="0014794A"/>
    <w:rsid w:val="0015051E"/>
    <w:rsid w:val="00150710"/>
    <w:rsid w:val="001513F6"/>
    <w:rsid w:val="00151B83"/>
    <w:rsid w:val="001526F4"/>
    <w:rsid w:val="00153DBB"/>
    <w:rsid w:val="00154E10"/>
    <w:rsid w:val="00155158"/>
    <w:rsid w:val="001627D6"/>
    <w:rsid w:val="00164595"/>
    <w:rsid w:val="00164F12"/>
    <w:rsid w:val="001658E8"/>
    <w:rsid w:val="00166D8F"/>
    <w:rsid w:val="00166EA4"/>
    <w:rsid w:val="00166FF3"/>
    <w:rsid w:val="00167568"/>
    <w:rsid w:val="00170588"/>
    <w:rsid w:val="00170B08"/>
    <w:rsid w:val="00170D6E"/>
    <w:rsid w:val="00170FAB"/>
    <w:rsid w:val="00171903"/>
    <w:rsid w:val="00175853"/>
    <w:rsid w:val="001808BC"/>
    <w:rsid w:val="00181080"/>
    <w:rsid w:val="0018164C"/>
    <w:rsid w:val="00181DAF"/>
    <w:rsid w:val="00182688"/>
    <w:rsid w:val="00182CE2"/>
    <w:rsid w:val="001832F1"/>
    <w:rsid w:val="00185820"/>
    <w:rsid w:val="00185A1E"/>
    <w:rsid w:val="0018676A"/>
    <w:rsid w:val="00186CC3"/>
    <w:rsid w:val="00191DF7"/>
    <w:rsid w:val="00192B7A"/>
    <w:rsid w:val="0019312B"/>
    <w:rsid w:val="00193C71"/>
    <w:rsid w:val="001958D3"/>
    <w:rsid w:val="00196191"/>
    <w:rsid w:val="00196484"/>
    <w:rsid w:val="001966DD"/>
    <w:rsid w:val="00197C10"/>
    <w:rsid w:val="001A1C14"/>
    <w:rsid w:val="001A2FF2"/>
    <w:rsid w:val="001A3682"/>
    <w:rsid w:val="001A4600"/>
    <w:rsid w:val="001A7206"/>
    <w:rsid w:val="001A7AAD"/>
    <w:rsid w:val="001B00FB"/>
    <w:rsid w:val="001B1433"/>
    <w:rsid w:val="001B1659"/>
    <w:rsid w:val="001B26B8"/>
    <w:rsid w:val="001B474D"/>
    <w:rsid w:val="001B51F5"/>
    <w:rsid w:val="001B7240"/>
    <w:rsid w:val="001B75E1"/>
    <w:rsid w:val="001C030B"/>
    <w:rsid w:val="001C1EAA"/>
    <w:rsid w:val="001C27C9"/>
    <w:rsid w:val="001C47B1"/>
    <w:rsid w:val="001C4923"/>
    <w:rsid w:val="001C4CF6"/>
    <w:rsid w:val="001C681A"/>
    <w:rsid w:val="001C706A"/>
    <w:rsid w:val="001C78AB"/>
    <w:rsid w:val="001D0C7F"/>
    <w:rsid w:val="001D14D8"/>
    <w:rsid w:val="001D1FBD"/>
    <w:rsid w:val="001D2B68"/>
    <w:rsid w:val="001D331C"/>
    <w:rsid w:val="001D4612"/>
    <w:rsid w:val="001D4A3E"/>
    <w:rsid w:val="001D5C24"/>
    <w:rsid w:val="001D5E4D"/>
    <w:rsid w:val="001D6061"/>
    <w:rsid w:val="001D7529"/>
    <w:rsid w:val="001E008C"/>
    <w:rsid w:val="001E1574"/>
    <w:rsid w:val="001E188B"/>
    <w:rsid w:val="001E1C02"/>
    <w:rsid w:val="001E2EC1"/>
    <w:rsid w:val="001E5508"/>
    <w:rsid w:val="001E5EC6"/>
    <w:rsid w:val="001E7C4A"/>
    <w:rsid w:val="001E7FE3"/>
    <w:rsid w:val="001F189D"/>
    <w:rsid w:val="001F2001"/>
    <w:rsid w:val="001F221B"/>
    <w:rsid w:val="001F26BB"/>
    <w:rsid w:val="001F3052"/>
    <w:rsid w:val="001F323E"/>
    <w:rsid w:val="001F3771"/>
    <w:rsid w:val="001F6339"/>
    <w:rsid w:val="001F79BC"/>
    <w:rsid w:val="00200539"/>
    <w:rsid w:val="0020064C"/>
    <w:rsid w:val="002013E3"/>
    <w:rsid w:val="0020192B"/>
    <w:rsid w:val="00202508"/>
    <w:rsid w:val="0020273D"/>
    <w:rsid w:val="00202D64"/>
    <w:rsid w:val="0020343F"/>
    <w:rsid w:val="00204F64"/>
    <w:rsid w:val="002052F6"/>
    <w:rsid w:val="00206C1B"/>
    <w:rsid w:val="0020730F"/>
    <w:rsid w:val="00207916"/>
    <w:rsid w:val="00211554"/>
    <w:rsid w:val="0021197E"/>
    <w:rsid w:val="00211FE2"/>
    <w:rsid w:val="002121D1"/>
    <w:rsid w:val="002125C1"/>
    <w:rsid w:val="002132AF"/>
    <w:rsid w:val="0021369C"/>
    <w:rsid w:val="00213775"/>
    <w:rsid w:val="00213F0E"/>
    <w:rsid w:val="002142F8"/>
    <w:rsid w:val="002152BB"/>
    <w:rsid w:val="00215584"/>
    <w:rsid w:val="0021628C"/>
    <w:rsid w:val="0021667F"/>
    <w:rsid w:val="00221663"/>
    <w:rsid w:val="00221CAE"/>
    <w:rsid w:val="00226DEB"/>
    <w:rsid w:val="00227F1C"/>
    <w:rsid w:val="00230074"/>
    <w:rsid w:val="00231EA2"/>
    <w:rsid w:val="0023515D"/>
    <w:rsid w:val="00235C76"/>
    <w:rsid w:val="002374BB"/>
    <w:rsid w:val="00237DBA"/>
    <w:rsid w:val="00241764"/>
    <w:rsid w:val="002424B8"/>
    <w:rsid w:val="00244819"/>
    <w:rsid w:val="00247B0C"/>
    <w:rsid w:val="00251460"/>
    <w:rsid w:val="0025463A"/>
    <w:rsid w:val="00254CDD"/>
    <w:rsid w:val="00256993"/>
    <w:rsid w:val="0025731F"/>
    <w:rsid w:val="00261BDC"/>
    <w:rsid w:val="0026233C"/>
    <w:rsid w:val="00263248"/>
    <w:rsid w:val="002644C3"/>
    <w:rsid w:val="0026573E"/>
    <w:rsid w:val="0026681A"/>
    <w:rsid w:val="00266D48"/>
    <w:rsid w:val="0026738C"/>
    <w:rsid w:val="00277C7F"/>
    <w:rsid w:val="0028085B"/>
    <w:rsid w:val="00282765"/>
    <w:rsid w:val="00282F2A"/>
    <w:rsid w:val="0028585A"/>
    <w:rsid w:val="00286AE5"/>
    <w:rsid w:val="00293A5E"/>
    <w:rsid w:val="002953D6"/>
    <w:rsid w:val="002961A2"/>
    <w:rsid w:val="00297415"/>
    <w:rsid w:val="00297C04"/>
    <w:rsid w:val="002A124B"/>
    <w:rsid w:val="002A1AB4"/>
    <w:rsid w:val="002A276C"/>
    <w:rsid w:val="002A4470"/>
    <w:rsid w:val="002A482C"/>
    <w:rsid w:val="002A6EC6"/>
    <w:rsid w:val="002B1F6B"/>
    <w:rsid w:val="002B283F"/>
    <w:rsid w:val="002B3A83"/>
    <w:rsid w:val="002B3E6F"/>
    <w:rsid w:val="002B3FD5"/>
    <w:rsid w:val="002B6E40"/>
    <w:rsid w:val="002C0A7E"/>
    <w:rsid w:val="002C1037"/>
    <w:rsid w:val="002C1269"/>
    <w:rsid w:val="002C14A4"/>
    <w:rsid w:val="002C26C8"/>
    <w:rsid w:val="002C35C9"/>
    <w:rsid w:val="002C37FB"/>
    <w:rsid w:val="002C4829"/>
    <w:rsid w:val="002C49AA"/>
    <w:rsid w:val="002C61E7"/>
    <w:rsid w:val="002D06C1"/>
    <w:rsid w:val="002D100A"/>
    <w:rsid w:val="002D18FD"/>
    <w:rsid w:val="002D685B"/>
    <w:rsid w:val="002D6882"/>
    <w:rsid w:val="002D7187"/>
    <w:rsid w:val="002D7A2D"/>
    <w:rsid w:val="002E2982"/>
    <w:rsid w:val="002E2C80"/>
    <w:rsid w:val="002E38BB"/>
    <w:rsid w:val="002E3A79"/>
    <w:rsid w:val="002E568D"/>
    <w:rsid w:val="002E5943"/>
    <w:rsid w:val="002E602D"/>
    <w:rsid w:val="002E617F"/>
    <w:rsid w:val="002E69FA"/>
    <w:rsid w:val="002E7788"/>
    <w:rsid w:val="002F0565"/>
    <w:rsid w:val="002F05C2"/>
    <w:rsid w:val="002F0F11"/>
    <w:rsid w:val="002F1592"/>
    <w:rsid w:val="002F171C"/>
    <w:rsid w:val="002F31E9"/>
    <w:rsid w:val="002F49DF"/>
    <w:rsid w:val="002F5A29"/>
    <w:rsid w:val="002F79BD"/>
    <w:rsid w:val="0030093D"/>
    <w:rsid w:val="00303C01"/>
    <w:rsid w:val="0030412E"/>
    <w:rsid w:val="003041EA"/>
    <w:rsid w:val="00304D6C"/>
    <w:rsid w:val="00306072"/>
    <w:rsid w:val="00307195"/>
    <w:rsid w:val="0030729E"/>
    <w:rsid w:val="0031051C"/>
    <w:rsid w:val="00311258"/>
    <w:rsid w:val="00311F12"/>
    <w:rsid w:val="00312A68"/>
    <w:rsid w:val="003143B9"/>
    <w:rsid w:val="003147BC"/>
    <w:rsid w:val="00314D96"/>
    <w:rsid w:val="00322623"/>
    <w:rsid w:val="00324115"/>
    <w:rsid w:val="0033044B"/>
    <w:rsid w:val="00331ABD"/>
    <w:rsid w:val="00333D10"/>
    <w:rsid w:val="00334F44"/>
    <w:rsid w:val="003358FB"/>
    <w:rsid w:val="003363BB"/>
    <w:rsid w:val="00336E8F"/>
    <w:rsid w:val="003410A4"/>
    <w:rsid w:val="0034267A"/>
    <w:rsid w:val="00344720"/>
    <w:rsid w:val="00346243"/>
    <w:rsid w:val="003500A9"/>
    <w:rsid w:val="0035428E"/>
    <w:rsid w:val="00357287"/>
    <w:rsid w:val="00357B39"/>
    <w:rsid w:val="003613F8"/>
    <w:rsid w:val="00361416"/>
    <w:rsid w:val="00361C23"/>
    <w:rsid w:val="003638FA"/>
    <w:rsid w:val="0036505F"/>
    <w:rsid w:val="003665B2"/>
    <w:rsid w:val="00371555"/>
    <w:rsid w:val="003726E3"/>
    <w:rsid w:val="00373010"/>
    <w:rsid w:val="00373A1F"/>
    <w:rsid w:val="00373ADA"/>
    <w:rsid w:val="00373E5C"/>
    <w:rsid w:val="00375055"/>
    <w:rsid w:val="00375675"/>
    <w:rsid w:val="0037679D"/>
    <w:rsid w:val="00377B35"/>
    <w:rsid w:val="00380333"/>
    <w:rsid w:val="003814D0"/>
    <w:rsid w:val="0038151A"/>
    <w:rsid w:val="00381B44"/>
    <w:rsid w:val="0038284A"/>
    <w:rsid w:val="00384521"/>
    <w:rsid w:val="00386793"/>
    <w:rsid w:val="00386D82"/>
    <w:rsid w:val="0038727C"/>
    <w:rsid w:val="00387633"/>
    <w:rsid w:val="00387AB0"/>
    <w:rsid w:val="00387EB5"/>
    <w:rsid w:val="00392A33"/>
    <w:rsid w:val="00392DBB"/>
    <w:rsid w:val="0039318A"/>
    <w:rsid w:val="0039528A"/>
    <w:rsid w:val="00395E66"/>
    <w:rsid w:val="0039640C"/>
    <w:rsid w:val="00396D54"/>
    <w:rsid w:val="00397622"/>
    <w:rsid w:val="003A082D"/>
    <w:rsid w:val="003A1085"/>
    <w:rsid w:val="003A12F4"/>
    <w:rsid w:val="003A2632"/>
    <w:rsid w:val="003A2BBE"/>
    <w:rsid w:val="003A501F"/>
    <w:rsid w:val="003A622F"/>
    <w:rsid w:val="003B1214"/>
    <w:rsid w:val="003B26EC"/>
    <w:rsid w:val="003B29A8"/>
    <w:rsid w:val="003B3A00"/>
    <w:rsid w:val="003B5A26"/>
    <w:rsid w:val="003B5DFE"/>
    <w:rsid w:val="003B6227"/>
    <w:rsid w:val="003B76DA"/>
    <w:rsid w:val="003C040C"/>
    <w:rsid w:val="003C2B76"/>
    <w:rsid w:val="003C2BE4"/>
    <w:rsid w:val="003C3168"/>
    <w:rsid w:val="003C3461"/>
    <w:rsid w:val="003C3A9E"/>
    <w:rsid w:val="003C3F04"/>
    <w:rsid w:val="003C5E69"/>
    <w:rsid w:val="003C6E7F"/>
    <w:rsid w:val="003C7276"/>
    <w:rsid w:val="003D09D1"/>
    <w:rsid w:val="003D249C"/>
    <w:rsid w:val="003D3843"/>
    <w:rsid w:val="003D7DE1"/>
    <w:rsid w:val="003E2A74"/>
    <w:rsid w:val="003E3DD2"/>
    <w:rsid w:val="003E3FC7"/>
    <w:rsid w:val="003E4C1D"/>
    <w:rsid w:val="003E55FA"/>
    <w:rsid w:val="003E5C90"/>
    <w:rsid w:val="003E6AFD"/>
    <w:rsid w:val="003E6C08"/>
    <w:rsid w:val="003E6FA2"/>
    <w:rsid w:val="003E707D"/>
    <w:rsid w:val="003E755D"/>
    <w:rsid w:val="003F0CEE"/>
    <w:rsid w:val="003F17EE"/>
    <w:rsid w:val="003F23F8"/>
    <w:rsid w:val="003F2508"/>
    <w:rsid w:val="003F3176"/>
    <w:rsid w:val="003F360A"/>
    <w:rsid w:val="003F3DD8"/>
    <w:rsid w:val="003F6EDB"/>
    <w:rsid w:val="004000C2"/>
    <w:rsid w:val="00401F7B"/>
    <w:rsid w:val="00402FDE"/>
    <w:rsid w:val="00403C7E"/>
    <w:rsid w:val="00404D2D"/>
    <w:rsid w:val="004059D6"/>
    <w:rsid w:val="00406258"/>
    <w:rsid w:val="00406947"/>
    <w:rsid w:val="0040741A"/>
    <w:rsid w:val="00407529"/>
    <w:rsid w:val="00407B2E"/>
    <w:rsid w:val="0041018C"/>
    <w:rsid w:val="004107CF"/>
    <w:rsid w:val="004117D0"/>
    <w:rsid w:val="004120FC"/>
    <w:rsid w:val="00413BCF"/>
    <w:rsid w:val="00415341"/>
    <w:rsid w:val="0041585A"/>
    <w:rsid w:val="004202FC"/>
    <w:rsid w:val="004227C0"/>
    <w:rsid w:val="00422DDE"/>
    <w:rsid w:val="00430AC1"/>
    <w:rsid w:val="00432263"/>
    <w:rsid w:val="0043234A"/>
    <w:rsid w:val="004328F1"/>
    <w:rsid w:val="00433CC5"/>
    <w:rsid w:val="00434E1F"/>
    <w:rsid w:val="00434F24"/>
    <w:rsid w:val="00435052"/>
    <w:rsid w:val="004350A0"/>
    <w:rsid w:val="004354E0"/>
    <w:rsid w:val="004372DC"/>
    <w:rsid w:val="00437BC9"/>
    <w:rsid w:val="00437DF3"/>
    <w:rsid w:val="00437F70"/>
    <w:rsid w:val="004402C9"/>
    <w:rsid w:val="00440D61"/>
    <w:rsid w:val="00440F58"/>
    <w:rsid w:val="00442A4D"/>
    <w:rsid w:val="00443834"/>
    <w:rsid w:val="00443CDA"/>
    <w:rsid w:val="00443E2A"/>
    <w:rsid w:val="00445BCF"/>
    <w:rsid w:val="00450968"/>
    <w:rsid w:val="00451676"/>
    <w:rsid w:val="00451E8E"/>
    <w:rsid w:val="00452797"/>
    <w:rsid w:val="00452D58"/>
    <w:rsid w:val="00453900"/>
    <w:rsid w:val="00453B2A"/>
    <w:rsid w:val="00455250"/>
    <w:rsid w:val="0045584F"/>
    <w:rsid w:val="0046099E"/>
    <w:rsid w:val="00460F0E"/>
    <w:rsid w:val="004643B0"/>
    <w:rsid w:val="00464A8F"/>
    <w:rsid w:val="00465CEA"/>
    <w:rsid w:val="0046677E"/>
    <w:rsid w:val="00466B70"/>
    <w:rsid w:val="004677E4"/>
    <w:rsid w:val="00467D0D"/>
    <w:rsid w:val="004711FA"/>
    <w:rsid w:val="00471BB7"/>
    <w:rsid w:val="004727B4"/>
    <w:rsid w:val="0047311B"/>
    <w:rsid w:val="0047370A"/>
    <w:rsid w:val="00474704"/>
    <w:rsid w:val="00480BB9"/>
    <w:rsid w:val="00483050"/>
    <w:rsid w:val="004831A0"/>
    <w:rsid w:val="00483AA7"/>
    <w:rsid w:val="00485FC9"/>
    <w:rsid w:val="00486C18"/>
    <w:rsid w:val="0048721F"/>
    <w:rsid w:val="0048758A"/>
    <w:rsid w:val="00487BD2"/>
    <w:rsid w:val="0049070B"/>
    <w:rsid w:val="00491880"/>
    <w:rsid w:val="00496C2E"/>
    <w:rsid w:val="00496D28"/>
    <w:rsid w:val="004A23A9"/>
    <w:rsid w:val="004A259E"/>
    <w:rsid w:val="004A29B0"/>
    <w:rsid w:val="004A2F90"/>
    <w:rsid w:val="004A37F9"/>
    <w:rsid w:val="004A38EE"/>
    <w:rsid w:val="004A4919"/>
    <w:rsid w:val="004A6A21"/>
    <w:rsid w:val="004B1AF8"/>
    <w:rsid w:val="004B4441"/>
    <w:rsid w:val="004B49AA"/>
    <w:rsid w:val="004B660D"/>
    <w:rsid w:val="004B678F"/>
    <w:rsid w:val="004B6F41"/>
    <w:rsid w:val="004B72AA"/>
    <w:rsid w:val="004C0167"/>
    <w:rsid w:val="004C0F98"/>
    <w:rsid w:val="004C25EE"/>
    <w:rsid w:val="004C2FB8"/>
    <w:rsid w:val="004C315A"/>
    <w:rsid w:val="004C4153"/>
    <w:rsid w:val="004C41C5"/>
    <w:rsid w:val="004C43D0"/>
    <w:rsid w:val="004C6C43"/>
    <w:rsid w:val="004C708F"/>
    <w:rsid w:val="004D10A8"/>
    <w:rsid w:val="004D267E"/>
    <w:rsid w:val="004D26FB"/>
    <w:rsid w:val="004D2702"/>
    <w:rsid w:val="004D3110"/>
    <w:rsid w:val="004D3E0F"/>
    <w:rsid w:val="004D5582"/>
    <w:rsid w:val="004E100F"/>
    <w:rsid w:val="004E16D7"/>
    <w:rsid w:val="004E2FE7"/>
    <w:rsid w:val="004E3412"/>
    <w:rsid w:val="004F020E"/>
    <w:rsid w:val="004F02DD"/>
    <w:rsid w:val="004F0CC9"/>
    <w:rsid w:val="004F0E45"/>
    <w:rsid w:val="004F10F7"/>
    <w:rsid w:val="004F28EF"/>
    <w:rsid w:val="004F334D"/>
    <w:rsid w:val="004F5C6E"/>
    <w:rsid w:val="004F5DB6"/>
    <w:rsid w:val="004F7B26"/>
    <w:rsid w:val="00500C2C"/>
    <w:rsid w:val="00500F51"/>
    <w:rsid w:val="00501921"/>
    <w:rsid w:val="0050321A"/>
    <w:rsid w:val="005042E3"/>
    <w:rsid w:val="00504870"/>
    <w:rsid w:val="00504EF3"/>
    <w:rsid w:val="0050600B"/>
    <w:rsid w:val="0050641C"/>
    <w:rsid w:val="00510697"/>
    <w:rsid w:val="00511AB5"/>
    <w:rsid w:val="00511BC4"/>
    <w:rsid w:val="00511F52"/>
    <w:rsid w:val="005147C6"/>
    <w:rsid w:val="00514A37"/>
    <w:rsid w:val="0051625B"/>
    <w:rsid w:val="00517328"/>
    <w:rsid w:val="00520E7C"/>
    <w:rsid w:val="00522281"/>
    <w:rsid w:val="00522884"/>
    <w:rsid w:val="005233E2"/>
    <w:rsid w:val="005234CC"/>
    <w:rsid w:val="00523CDE"/>
    <w:rsid w:val="0052441E"/>
    <w:rsid w:val="005269B8"/>
    <w:rsid w:val="0052797B"/>
    <w:rsid w:val="005303F8"/>
    <w:rsid w:val="00532B32"/>
    <w:rsid w:val="00533F5F"/>
    <w:rsid w:val="005344E5"/>
    <w:rsid w:val="00534AD3"/>
    <w:rsid w:val="0053525D"/>
    <w:rsid w:val="00536892"/>
    <w:rsid w:val="005370AB"/>
    <w:rsid w:val="00537404"/>
    <w:rsid w:val="00537D5B"/>
    <w:rsid w:val="00537DCB"/>
    <w:rsid w:val="00540ABC"/>
    <w:rsid w:val="00542EE2"/>
    <w:rsid w:val="005431CB"/>
    <w:rsid w:val="005460B5"/>
    <w:rsid w:val="00547DF2"/>
    <w:rsid w:val="00551A98"/>
    <w:rsid w:val="00551D4A"/>
    <w:rsid w:val="005532A4"/>
    <w:rsid w:val="00553D41"/>
    <w:rsid w:val="00554851"/>
    <w:rsid w:val="00555426"/>
    <w:rsid w:val="0055543E"/>
    <w:rsid w:val="00556287"/>
    <w:rsid w:val="005566A6"/>
    <w:rsid w:val="005568A8"/>
    <w:rsid w:val="00556F21"/>
    <w:rsid w:val="00557714"/>
    <w:rsid w:val="0056034A"/>
    <w:rsid w:val="00560B65"/>
    <w:rsid w:val="00560FD1"/>
    <w:rsid w:val="00561D38"/>
    <w:rsid w:val="00561D73"/>
    <w:rsid w:val="00561ECA"/>
    <w:rsid w:val="00561FCB"/>
    <w:rsid w:val="00563262"/>
    <w:rsid w:val="0056380A"/>
    <w:rsid w:val="00564880"/>
    <w:rsid w:val="00565B2E"/>
    <w:rsid w:val="00565D6F"/>
    <w:rsid w:val="00570687"/>
    <w:rsid w:val="00571FC7"/>
    <w:rsid w:val="00572A0D"/>
    <w:rsid w:val="00572A13"/>
    <w:rsid w:val="00572A4B"/>
    <w:rsid w:val="005742A5"/>
    <w:rsid w:val="0057706A"/>
    <w:rsid w:val="005771C1"/>
    <w:rsid w:val="0057731A"/>
    <w:rsid w:val="00577887"/>
    <w:rsid w:val="00580A1A"/>
    <w:rsid w:val="00581AFB"/>
    <w:rsid w:val="00581B82"/>
    <w:rsid w:val="005820C7"/>
    <w:rsid w:val="005827EB"/>
    <w:rsid w:val="0058454B"/>
    <w:rsid w:val="00584B93"/>
    <w:rsid w:val="005855A5"/>
    <w:rsid w:val="0058619A"/>
    <w:rsid w:val="005870D3"/>
    <w:rsid w:val="0059009E"/>
    <w:rsid w:val="0059055C"/>
    <w:rsid w:val="00591DE2"/>
    <w:rsid w:val="005927ED"/>
    <w:rsid w:val="00593DF0"/>
    <w:rsid w:val="00595B14"/>
    <w:rsid w:val="00596529"/>
    <w:rsid w:val="00596DA3"/>
    <w:rsid w:val="00597871"/>
    <w:rsid w:val="00597CE1"/>
    <w:rsid w:val="005A1029"/>
    <w:rsid w:val="005A2009"/>
    <w:rsid w:val="005A2015"/>
    <w:rsid w:val="005A2E5E"/>
    <w:rsid w:val="005A34C9"/>
    <w:rsid w:val="005A3D9A"/>
    <w:rsid w:val="005A3EB7"/>
    <w:rsid w:val="005A60AF"/>
    <w:rsid w:val="005A61EB"/>
    <w:rsid w:val="005A6470"/>
    <w:rsid w:val="005A6F0A"/>
    <w:rsid w:val="005A7832"/>
    <w:rsid w:val="005B0F78"/>
    <w:rsid w:val="005B0FBF"/>
    <w:rsid w:val="005B23A9"/>
    <w:rsid w:val="005B2C7D"/>
    <w:rsid w:val="005B3F64"/>
    <w:rsid w:val="005B49DC"/>
    <w:rsid w:val="005B5CEA"/>
    <w:rsid w:val="005B790A"/>
    <w:rsid w:val="005B7EE9"/>
    <w:rsid w:val="005C34F4"/>
    <w:rsid w:val="005C41C8"/>
    <w:rsid w:val="005C502B"/>
    <w:rsid w:val="005C5522"/>
    <w:rsid w:val="005C59A5"/>
    <w:rsid w:val="005C603C"/>
    <w:rsid w:val="005D016E"/>
    <w:rsid w:val="005D0AF5"/>
    <w:rsid w:val="005D2DF4"/>
    <w:rsid w:val="005D2ED8"/>
    <w:rsid w:val="005D516D"/>
    <w:rsid w:val="005D58D4"/>
    <w:rsid w:val="005D66AA"/>
    <w:rsid w:val="005E052D"/>
    <w:rsid w:val="005E0555"/>
    <w:rsid w:val="005E0F63"/>
    <w:rsid w:val="005E155D"/>
    <w:rsid w:val="005E1DDC"/>
    <w:rsid w:val="005E38D9"/>
    <w:rsid w:val="005E4BA1"/>
    <w:rsid w:val="005E533F"/>
    <w:rsid w:val="005E55FF"/>
    <w:rsid w:val="005F0A3B"/>
    <w:rsid w:val="005F33E9"/>
    <w:rsid w:val="005F348F"/>
    <w:rsid w:val="005F35F0"/>
    <w:rsid w:val="005F4D1C"/>
    <w:rsid w:val="005F4D3D"/>
    <w:rsid w:val="005F650C"/>
    <w:rsid w:val="006008B6"/>
    <w:rsid w:val="00601DD0"/>
    <w:rsid w:val="00602983"/>
    <w:rsid w:val="00602F48"/>
    <w:rsid w:val="00603245"/>
    <w:rsid w:val="00605AA6"/>
    <w:rsid w:val="00605C42"/>
    <w:rsid w:val="006065B6"/>
    <w:rsid w:val="00610D1A"/>
    <w:rsid w:val="006118FD"/>
    <w:rsid w:val="0061273C"/>
    <w:rsid w:val="006127C8"/>
    <w:rsid w:val="00615B97"/>
    <w:rsid w:val="00616383"/>
    <w:rsid w:val="006163E6"/>
    <w:rsid w:val="006209ED"/>
    <w:rsid w:val="00620CC2"/>
    <w:rsid w:val="006226AA"/>
    <w:rsid w:val="006227E9"/>
    <w:rsid w:val="00622C61"/>
    <w:rsid w:val="0062357F"/>
    <w:rsid w:val="00624B7A"/>
    <w:rsid w:val="006274B3"/>
    <w:rsid w:val="006275C9"/>
    <w:rsid w:val="0063037A"/>
    <w:rsid w:val="00630499"/>
    <w:rsid w:val="00631B2E"/>
    <w:rsid w:val="00631CD6"/>
    <w:rsid w:val="00631EE8"/>
    <w:rsid w:val="006328A7"/>
    <w:rsid w:val="00633856"/>
    <w:rsid w:val="00633F51"/>
    <w:rsid w:val="00634662"/>
    <w:rsid w:val="00634F72"/>
    <w:rsid w:val="0063599F"/>
    <w:rsid w:val="00635D34"/>
    <w:rsid w:val="00637505"/>
    <w:rsid w:val="0064325C"/>
    <w:rsid w:val="00643CFC"/>
    <w:rsid w:val="00643F34"/>
    <w:rsid w:val="006440E1"/>
    <w:rsid w:val="006444FC"/>
    <w:rsid w:val="006445E1"/>
    <w:rsid w:val="00644CF3"/>
    <w:rsid w:val="00650B15"/>
    <w:rsid w:val="00650D23"/>
    <w:rsid w:val="006512F9"/>
    <w:rsid w:val="00651B41"/>
    <w:rsid w:val="0065375B"/>
    <w:rsid w:val="006550FD"/>
    <w:rsid w:val="0065696C"/>
    <w:rsid w:val="006573F6"/>
    <w:rsid w:val="0066483F"/>
    <w:rsid w:val="00665C77"/>
    <w:rsid w:val="006667A0"/>
    <w:rsid w:val="00666ED9"/>
    <w:rsid w:val="006705EF"/>
    <w:rsid w:val="00670A08"/>
    <w:rsid w:val="006724C3"/>
    <w:rsid w:val="00672BCE"/>
    <w:rsid w:val="0067782B"/>
    <w:rsid w:val="0068012E"/>
    <w:rsid w:val="006805D1"/>
    <w:rsid w:val="00680640"/>
    <w:rsid w:val="00680DFA"/>
    <w:rsid w:val="00680ECE"/>
    <w:rsid w:val="006832D3"/>
    <w:rsid w:val="00684EFF"/>
    <w:rsid w:val="00685275"/>
    <w:rsid w:val="00686BAF"/>
    <w:rsid w:val="00686FD9"/>
    <w:rsid w:val="00687E93"/>
    <w:rsid w:val="006918AE"/>
    <w:rsid w:val="0069390A"/>
    <w:rsid w:val="00693921"/>
    <w:rsid w:val="006964DD"/>
    <w:rsid w:val="006A06DD"/>
    <w:rsid w:val="006A0976"/>
    <w:rsid w:val="006A3AC0"/>
    <w:rsid w:val="006A593E"/>
    <w:rsid w:val="006A7221"/>
    <w:rsid w:val="006B04D2"/>
    <w:rsid w:val="006B0B7F"/>
    <w:rsid w:val="006B0D6D"/>
    <w:rsid w:val="006B2606"/>
    <w:rsid w:val="006B2929"/>
    <w:rsid w:val="006B2D67"/>
    <w:rsid w:val="006B460F"/>
    <w:rsid w:val="006B4CAB"/>
    <w:rsid w:val="006B66CC"/>
    <w:rsid w:val="006C0067"/>
    <w:rsid w:val="006C0A53"/>
    <w:rsid w:val="006C1245"/>
    <w:rsid w:val="006C1F0B"/>
    <w:rsid w:val="006C2C86"/>
    <w:rsid w:val="006C510F"/>
    <w:rsid w:val="006C6B16"/>
    <w:rsid w:val="006C705F"/>
    <w:rsid w:val="006C79BC"/>
    <w:rsid w:val="006D1C07"/>
    <w:rsid w:val="006D27F2"/>
    <w:rsid w:val="006D3B27"/>
    <w:rsid w:val="006D4855"/>
    <w:rsid w:val="006D536F"/>
    <w:rsid w:val="006D6669"/>
    <w:rsid w:val="006D6F2D"/>
    <w:rsid w:val="006D76BD"/>
    <w:rsid w:val="006D799E"/>
    <w:rsid w:val="006E0145"/>
    <w:rsid w:val="006E01D8"/>
    <w:rsid w:val="006E10D4"/>
    <w:rsid w:val="006E1B1D"/>
    <w:rsid w:val="006E2CE3"/>
    <w:rsid w:val="006E3C80"/>
    <w:rsid w:val="006E45FA"/>
    <w:rsid w:val="006E49D7"/>
    <w:rsid w:val="006F0625"/>
    <w:rsid w:val="006F083E"/>
    <w:rsid w:val="006F092E"/>
    <w:rsid w:val="006F1FA1"/>
    <w:rsid w:val="006F20DC"/>
    <w:rsid w:val="006F20F4"/>
    <w:rsid w:val="006F30FE"/>
    <w:rsid w:val="006F3230"/>
    <w:rsid w:val="006F6F18"/>
    <w:rsid w:val="006F6F51"/>
    <w:rsid w:val="007013E1"/>
    <w:rsid w:val="00702386"/>
    <w:rsid w:val="00704369"/>
    <w:rsid w:val="00704BB1"/>
    <w:rsid w:val="0070617D"/>
    <w:rsid w:val="00710408"/>
    <w:rsid w:val="00710C9A"/>
    <w:rsid w:val="00713002"/>
    <w:rsid w:val="00713AED"/>
    <w:rsid w:val="00713FB4"/>
    <w:rsid w:val="0071541F"/>
    <w:rsid w:val="00715C34"/>
    <w:rsid w:val="00715F5D"/>
    <w:rsid w:val="00720AA2"/>
    <w:rsid w:val="007217A9"/>
    <w:rsid w:val="00721FAE"/>
    <w:rsid w:val="007220FA"/>
    <w:rsid w:val="0072375D"/>
    <w:rsid w:val="00724055"/>
    <w:rsid w:val="00727010"/>
    <w:rsid w:val="0072733A"/>
    <w:rsid w:val="00730CA2"/>
    <w:rsid w:val="00730D25"/>
    <w:rsid w:val="00732DDB"/>
    <w:rsid w:val="00732EBE"/>
    <w:rsid w:val="007332EF"/>
    <w:rsid w:val="0073380A"/>
    <w:rsid w:val="007356CB"/>
    <w:rsid w:val="007358F5"/>
    <w:rsid w:val="00735E45"/>
    <w:rsid w:val="007363A3"/>
    <w:rsid w:val="00736F8D"/>
    <w:rsid w:val="00737322"/>
    <w:rsid w:val="00741708"/>
    <w:rsid w:val="007445B3"/>
    <w:rsid w:val="00744C43"/>
    <w:rsid w:val="00744D28"/>
    <w:rsid w:val="00744F7F"/>
    <w:rsid w:val="007455A7"/>
    <w:rsid w:val="007460B1"/>
    <w:rsid w:val="00746419"/>
    <w:rsid w:val="00746568"/>
    <w:rsid w:val="007465F5"/>
    <w:rsid w:val="00751C41"/>
    <w:rsid w:val="00751C7A"/>
    <w:rsid w:val="00751EC9"/>
    <w:rsid w:val="007531FD"/>
    <w:rsid w:val="007601F9"/>
    <w:rsid w:val="007610AB"/>
    <w:rsid w:val="00761FE3"/>
    <w:rsid w:val="007635BF"/>
    <w:rsid w:val="00763BF4"/>
    <w:rsid w:val="00764E00"/>
    <w:rsid w:val="007661F2"/>
    <w:rsid w:val="00766966"/>
    <w:rsid w:val="007673DD"/>
    <w:rsid w:val="007677DE"/>
    <w:rsid w:val="00770CF7"/>
    <w:rsid w:val="00770E13"/>
    <w:rsid w:val="00771018"/>
    <w:rsid w:val="00771C59"/>
    <w:rsid w:val="00771DF8"/>
    <w:rsid w:val="00772E5A"/>
    <w:rsid w:val="007734B1"/>
    <w:rsid w:val="00775E1B"/>
    <w:rsid w:val="0077677E"/>
    <w:rsid w:val="00776D9A"/>
    <w:rsid w:val="00776E13"/>
    <w:rsid w:val="00776EE4"/>
    <w:rsid w:val="00780B44"/>
    <w:rsid w:val="00780F69"/>
    <w:rsid w:val="007814A4"/>
    <w:rsid w:val="00782CD8"/>
    <w:rsid w:val="00784183"/>
    <w:rsid w:val="007861FD"/>
    <w:rsid w:val="007869A1"/>
    <w:rsid w:val="007871B6"/>
    <w:rsid w:val="007877D5"/>
    <w:rsid w:val="00787B81"/>
    <w:rsid w:val="00787BCC"/>
    <w:rsid w:val="00791804"/>
    <w:rsid w:val="00792E79"/>
    <w:rsid w:val="00793038"/>
    <w:rsid w:val="007932DA"/>
    <w:rsid w:val="007954F4"/>
    <w:rsid w:val="00795E12"/>
    <w:rsid w:val="0079619D"/>
    <w:rsid w:val="00797082"/>
    <w:rsid w:val="0079782B"/>
    <w:rsid w:val="007979BB"/>
    <w:rsid w:val="007A13CA"/>
    <w:rsid w:val="007A2872"/>
    <w:rsid w:val="007A3765"/>
    <w:rsid w:val="007A429A"/>
    <w:rsid w:val="007A6E60"/>
    <w:rsid w:val="007B3718"/>
    <w:rsid w:val="007B391B"/>
    <w:rsid w:val="007B453F"/>
    <w:rsid w:val="007B4D06"/>
    <w:rsid w:val="007B5652"/>
    <w:rsid w:val="007B68B6"/>
    <w:rsid w:val="007B6F82"/>
    <w:rsid w:val="007C0DD1"/>
    <w:rsid w:val="007C35FC"/>
    <w:rsid w:val="007C374A"/>
    <w:rsid w:val="007C57C6"/>
    <w:rsid w:val="007C6461"/>
    <w:rsid w:val="007C7163"/>
    <w:rsid w:val="007C7B49"/>
    <w:rsid w:val="007D0D93"/>
    <w:rsid w:val="007D116C"/>
    <w:rsid w:val="007D1816"/>
    <w:rsid w:val="007D287E"/>
    <w:rsid w:val="007D319E"/>
    <w:rsid w:val="007D36B5"/>
    <w:rsid w:val="007D37B2"/>
    <w:rsid w:val="007D4807"/>
    <w:rsid w:val="007D536A"/>
    <w:rsid w:val="007D536C"/>
    <w:rsid w:val="007D7279"/>
    <w:rsid w:val="007D7724"/>
    <w:rsid w:val="007E0159"/>
    <w:rsid w:val="007E084E"/>
    <w:rsid w:val="007E19FC"/>
    <w:rsid w:val="007E1A45"/>
    <w:rsid w:val="007E247D"/>
    <w:rsid w:val="007E406D"/>
    <w:rsid w:val="007E552C"/>
    <w:rsid w:val="007E5C7A"/>
    <w:rsid w:val="007E7779"/>
    <w:rsid w:val="007E7B24"/>
    <w:rsid w:val="007F241E"/>
    <w:rsid w:val="007F26B2"/>
    <w:rsid w:val="007F2D56"/>
    <w:rsid w:val="007F3396"/>
    <w:rsid w:val="007F540A"/>
    <w:rsid w:val="007F5463"/>
    <w:rsid w:val="007F57A4"/>
    <w:rsid w:val="007F6513"/>
    <w:rsid w:val="007F65CF"/>
    <w:rsid w:val="007F6864"/>
    <w:rsid w:val="007F6D88"/>
    <w:rsid w:val="00800A07"/>
    <w:rsid w:val="00801242"/>
    <w:rsid w:val="00804424"/>
    <w:rsid w:val="008046BE"/>
    <w:rsid w:val="008048B5"/>
    <w:rsid w:val="008054AB"/>
    <w:rsid w:val="0080579F"/>
    <w:rsid w:val="0080582A"/>
    <w:rsid w:val="00807524"/>
    <w:rsid w:val="00807A1D"/>
    <w:rsid w:val="00807A23"/>
    <w:rsid w:val="008129D3"/>
    <w:rsid w:val="00813615"/>
    <w:rsid w:val="008137CD"/>
    <w:rsid w:val="00813BB7"/>
    <w:rsid w:val="0081443E"/>
    <w:rsid w:val="0081562A"/>
    <w:rsid w:val="00820B18"/>
    <w:rsid w:val="00821292"/>
    <w:rsid w:val="008227BA"/>
    <w:rsid w:val="00822DFD"/>
    <w:rsid w:val="008239C7"/>
    <w:rsid w:val="008250E6"/>
    <w:rsid w:val="00825245"/>
    <w:rsid w:val="00825415"/>
    <w:rsid w:val="0082554F"/>
    <w:rsid w:val="0082742D"/>
    <w:rsid w:val="00827842"/>
    <w:rsid w:val="00831958"/>
    <w:rsid w:val="00831AF6"/>
    <w:rsid w:val="00833607"/>
    <w:rsid w:val="008339B0"/>
    <w:rsid w:val="0083599C"/>
    <w:rsid w:val="00835B87"/>
    <w:rsid w:val="00836A4D"/>
    <w:rsid w:val="008371F9"/>
    <w:rsid w:val="00837C33"/>
    <w:rsid w:val="00840FAD"/>
    <w:rsid w:val="008415C5"/>
    <w:rsid w:val="0084288B"/>
    <w:rsid w:val="00842FD2"/>
    <w:rsid w:val="008438B6"/>
    <w:rsid w:val="00843D2D"/>
    <w:rsid w:val="00844AF4"/>
    <w:rsid w:val="008451BC"/>
    <w:rsid w:val="008475B7"/>
    <w:rsid w:val="008477A8"/>
    <w:rsid w:val="00850469"/>
    <w:rsid w:val="00850BE8"/>
    <w:rsid w:val="0085113C"/>
    <w:rsid w:val="0085162A"/>
    <w:rsid w:val="008536B3"/>
    <w:rsid w:val="008554F5"/>
    <w:rsid w:val="008558ED"/>
    <w:rsid w:val="00855B72"/>
    <w:rsid w:val="00855E72"/>
    <w:rsid w:val="00856496"/>
    <w:rsid w:val="00856B93"/>
    <w:rsid w:val="00856CFB"/>
    <w:rsid w:val="0085714C"/>
    <w:rsid w:val="008607E7"/>
    <w:rsid w:val="00861080"/>
    <w:rsid w:val="00861B4D"/>
    <w:rsid w:val="0086249F"/>
    <w:rsid w:val="00862668"/>
    <w:rsid w:val="00863251"/>
    <w:rsid w:val="0086332B"/>
    <w:rsid w:val="00864812"/>
    <w:rsid w:val="00865A00"/>
    <w:rsid w:val="00866F76"/>
    <w:rsid w:val="00866FC1"/>
    <w:rsid w:val="008679EA"/>
    <w:rsid w:val="00872688"/>
    <w:rsid w:val="00872F16"/>
    <w:rsid w:val="0087549D"/>
    <w:rsid w:val="0087559C"/>
    <w:rsid w:val="00876AEA"/>
    <w:rsid w:val="008776B2"/>
    <w:rsid w:val="00877F45"/>
    <w:rsid w:val="00880991"/>
    <w:rsid w:val="00880EB9"/>
    <w:rsid w:val="00881011"/>
    <w:rsid w:val="00883160"/>
    <w:rsid w:val="0088402F"/>
    <w:rsid w:val="0088516D"/>
    <w:rsid w:val="008864D2"/>
    <w:rsid w:val="00887978"/>
    <w:rsid w:val="008900EF"/>
    <w:rsid w:val="00890257"/>
    <w:rsid w:val="008910E8"/>
    <w:rsid w:val="008922C2"/>
    <w:rsid w:val="008930DD"/>
    <w:rsid w:val="00893595"/>
    <w:rsid w:val="00893828"/>
    <w:rsid w:val="00893977"/>
    <w:rsid w:val="00894732"/>
    <w:rsid w:val="008A0A90"/>
    <w:rsid w:val="008A35A0"/>
    <w:rsid w:val="008A38F5"/>
    <w:rsid w:val="008A5496"/>
    <w:rsid w:val="008A5F83"/>
    <w:rsid w:val="008A6BF0"/>
    <w:rsid w:val="008A7A85"/>
    <w:rsid w:val="008A7AF1"/>
    <w:rsid w:val="008A7E68"/>
    <w:rsid w:val="008B3515"/>
    <w:rsid w:val="008B5CFC"/>
    <w:rsid w:val="008B71CC"/>
    <w:rsid w:val="008C038F"/>
    <w:rsid w:val="008C0929"/>
    <w:rsid w:val="008C1074"/>
    <w:rsid w:val="008C12F6"/>
    <w:rsid w:val="008C19CB"/>
    <w:rsid w:val="008C1FC5"/>
    <w:rsid w:val="008C20B6"/>
    <w:rsid w:val="008C2E73"/>
    <w:rsid w:val="008C390A"/>
    <w:rsid w:val="008C4F8B"/>
    <w:rsid w:val="008C69D4"/>
    <w:rsid w:val="008C6CED"/>
    <w:rsid w:val="008D2C72"/>
    <w:rsid w:val="008D3F57"/>
    <w:rsid w:val="008D4A99"/>
    <w:rsid w:val="008D64B6"/>
    <w:rsid w:val="008D6DCE"/>
    <w:rsid w:val="008E0A35"/>
    <w:rsid w:val="008E2643"/>
    <w:rsid w:val="008E2DEF"/>
    <w:rsid w:val="008E2EE9"/>
    <w:rsid w:val="008E496E"/>
    <w:rsid w:val="008E4B04"/>
    <w:rsid w:val="008E542F"/>
    <w:rsid w:val="008E5D9D"/>
    <w:rsid w:val="008F18F5"/>
    <w:rsid w:val="008F2E05"/>
    <w:rsid w:val="008F477E"/>
    <w:rsid w:val="008F4A06"/>
    <w:rsid w:val="008F564F"/>
    <w:rsid w:val="00900053"/>
    <w:rsid w:val="009009BD"/>
    <w:rsid w:val="00900E40"/>
    <w:rsid w:val="009018F0"/>
    <w:rsid w:val="00903EB7"/>
    <w:rsid w:val="00904C9F"/>
    <w:rsid w:val="0090615C"/>
    <w:rsid w:val="0090686D"/>
    <w:rsid w:val="00911852"/>
    <w:rsid w:val="009147A7"/>
    <w:rsid w:val="009156BA"/>
    <w:rsid w:val="00916927"/>
    <w:rsid w:val="009231B3"/>
    <w:rsid w:val="00924E84"/>
    <w:rsid w:val="009255F3"/>
    <w:rsid w:val="00927F2F"/>
    <w:rsid w:val="009324B9"/>
    <w:rsid w:val="009338D0"/>
    <w:rsid w:val="00937F9F"/>
    <w:rsid w:val="00940DE5"/>
    <w:rsid w:val="00941AD5"/>
    <w:rsid w:val="00941B3C"/>
    <w:rsid w:val="00941FD4"/>
    <w:rsid w:val="009440C0"/>
    <w:rsid w:val="009452DB"/>
    <w:rsid w:val="009460A0"/>
    <w:rsid w:val="0094625A"/>
    <w:rsid w:val="00946779"/>
    <w:rsid w:val="009468C2"/>
    <w:rsid w:val="00946F05"/>
    <w:rsid w:val="00952443"/>
    <w:rsid w:val="009544AA"/>
    <w:rsid w:val="00954DCA"/>
    <w:rsid w:val="00960803"/>
    <w:rsid w:val="00961695"/>
    <w:rsid w:val="0096261F"/>
    <w:rsid w:val="009636DF"/>
    <w:rsid w:val="00963BA6"/>
    <w:rsid w:val="009649CF"/>
    <w:rsid w:val="0096641C"/>
    <w:rsid w:val="00966467"/>
    <w:rsid w:val="00967B20"/>
    <w:rsid w:val="0097024E"/>
    <w:rsid w:val="009718A6"/>
    <w:rsid w:val="0097199C"/>
    <w:rsid w:val="00973C12"/>
    <w:rsid w:val="00974305"/>
    <w:rsid w:val="009754F8"/>
    <w:rsid w:val="009804A8"/>
    <w:rsid w:val="00981CE2"/>
    <w:rsid w:val="009823C5"/>
    <w:rsid w:val="00982945"/>
    <w:rsid w:val="00982991"/>
    <w:rsid w:val="00982E45"/>
    <w:rsid w:val="00982F6E"/>
    <w:rsid w:val="009831CF"/>
    <w:rsid w:val="00983CE6"/>
    <w:rsid w:val="00984B5C"/>
    <w:rsid w:val="00984C3F"/>
    <w:rsid w:val="00985178"/>
    <w:rsid w:val="0099092F"/>
    <w:rsid w:val="00991F00"/>
    <w:rsid w:val="009921CB"/>
    <w:rsid w:val="009924DF"/>
    <w:rsid w:val="0099561C"/>
    <w:rsid w:val="0099631B"/>
    <w:rsid w:val="009970BD"/>
    <w:rsid w:val="009A3E23"/>
    <w:rsid w:val="009A44E7"/>
    <w:rsid w:val="009A4565"/>
    <w:rsid w:val="009A59BF"/>
    <w:rsid w:val="009A7441"/>
    <w:rsid w:val="009B57DF"/>
    <w:rsid w:val="009B6FB2"/>
    <w:rsid w:val="009B749D"/>
    <w:rsid w:val="009C0214"/>
    <w:rsid w:val="009C2589"/>
    <w:rsid w:val="009C284B"/>
    <w:rsid w:val="009C2CD2"/>
    <w:rsid w:val="009C3581"/>
    <w:rsid w:val="009C407F"/>
    <w:rsid w:val="009C79B1"/>
    <w:rsid w:val="009D0D03"/>
    <w:rsid w:val="009D16A8"/>
    <w:rsid w:val="009D34A1"/>
    <w:rsid w:val="009D35B5"/>
    <w:rsid w:val="009D3CC9"/>
    <w:rsid w:val="009D5C4C"/>
    <w:rsid w:val="009D5CC7"/>
    <w:rsid w:val="009D627D"/>
    <w:rsid w:val="009D6370"/>
    <w:rsid w:val="009E02D4"/>
    <w:rsid w:val="009E10A0"/>
    <w:rsid w:val="009E126D"/>
    <w:rsid w:val="009E16AB"/>
    <w:rsid w:val="009E290E"/>
    <w:rsid w:val="009E5173"/>
    <w:rsid w:val="009E5898"/>
    <w:rsid w:val="009E6301"/>
    <w:rsid w:val="009E677F"/>
    <w:rsid w:val="009E6C93"/>
    <w:rsid w:val="009E71ED"/>
    <w:rsid w:val="009E7423"/>
    <w:rsid w:val="009F15C3"/>
    <w:rsid w:val="009F16BA"/>
    <w:rsid w:val="009F4799"/>
    <w:rsid w:val="009F51BE"/>
    <w:rsid w:val="009F536C"/>
    <w:rsid w:val="009F5557"/>
    <w:rsid w:val="009F63C2"/>
    <w:rsid w:val="009F702B"/>
    <w:rsid w:val="00A0012A"/>
    <w:rsid w:val="00A0149E"/>
    <w:rsid w:val="00A0191B"/>
    <w:rsid w:val="00A0237A"/>
    <w:rsid w:val="00A027F0"/>
    <w:rsid w:val="00A05083"/>
    <w:rsid w:val="00A057AE"/>
    <w:rsid w:val="00A13D25"/>
    <w:rsid w:val="00A14E35"/>
    <w:rsid w:val="00A15E6F"/>
    <w:rsid w:val="00A160F2"/>
    <w:rsid w:val="00A17335"/>
    <w:rsid w:val="00A22FBF"/>
    <w:rsid w:val="00A236A1"/>
    <w:rsid w:val="00A24C17"/>
    <w:rsid w:val="00A278E6"/>
    <w:rsid w:val="00A27F72"/>
    <w:rsid w:val="00A31419"/>
    <w:rsid w:val="00A314CC"/>
    <w:rsid w:val="00A31F7D"/>
    <w:rsid w:val="00A335AC"/>
    <w:rsid w:val="00A33F8D"/>
    <w:rsid w:val="00A340D4"/>
    <w:rsid w:val="00A343C6"/>
    <w:rsid w:val="00A35B7C"/>
    <w:rsid w:val="00A4088B"/>
    <w:rsid w:val="00A41DDB"/>
    <w:rsid w:val="00A425A6"/>
    <w:rsid w:val="00A428FD"/>
    <w:rsid w:val="00A43241"/>
    <w:rsid w:val="00A45EF8"/>
    <w:rsid w:val="00A46F85"/>
    <w:rsid w:val="00A51C0F"/>
    <w:rsid w:val="00A541F2"/>
    <w:rsid w:val="00A5544C"/>
    <w:rsid w:val="00A55C32"/>
    <w:rsid w:val="00A56FD6"/>
    <w:rsid w:val="00A5704F"/>
    <w:rsid w:val="00A57F3A"/>
    <w:rsid w:val="00A60E19"/>
    <w:rsid w:val="00A61868"/>
    <w:rsid w:val="00A624DD"/>
    <w:rsid w:val="00A64099"/>
    <w:rsid w:val="00A64A84"/>
    <w:rsid w:val="00A71179"/>
    <w:rsid w:val="00A7203F"/>
    <w:rsid w:val="00A74685"/>
    <w:rsid w:val="00A759CB"/>
    <w:rsid w:val="00A759DC"/>
    <w:rsid w:val="00A76EB8"/>
    <w:rsid w:val="00A808C0"/>
    <w:rsid w:val="00A80D8D"/>
    <w:rsid w:val="00A81374"/>
    <w:rsid w:val="00A83B5D"/>
    <w:rsid w:val="00A8432D"/>
    <w:rsid w:val="00A863D2"/>
    <w:rsid w:val="00A86EAE"/>
    <w:rsid w:val="00A87C64"/>
    <w:rsid w:val="00A87D8D"/>
    <w:rsid w:val="00A90B79"/>
    <w:rsid w:val="00A91FCC"/>
    <w:rsid w:val="00A92104"/>
    <w:rsid w:val="00A92373"/>
    <w:rsid w:val="00A947B5"/>
    <w:rsid w:val="00A95863"/>
    <w:rsid w:val="00A9751E"/>
    <w:rsid w:val="00A97AEA"/>
    <w:rsid w:val="00A97CE8"/>
    <w:rsid w:val="00AA0037"/>
    <w:rsid w:val="00AA18B8"/>
    <w:rsid w:val="00AA2A0D"/>
    <w:rsid w:val="00AA34AA"/>
    <w:rsid w:val="00AA3541"/>
    <w:rsid w:val="00AA4C80"/>
    <w:rsid w:val="00AA7239"/>
    <w:rsid w:val="00AA780F"/>
    <w:rsid w:val="00AB0467"/>
    <w:rsid w:val="00AB249E"/>
    <w:rsid w:val="00AB4921"/>
    <w:rsid w:val="00AB5B1C"/>
    <w:rsid w:val="00AB64F4"/>
    <w:rsid w:val="00AB721B"/>
    <w:rsid w:val="00AC44C3"/>
    <w:rsid w:val="00AC46BD"/>
    <w:rsid w:val="00AC5DE2"/>
    <w:rsid w:val="00AC5F50"/>
    <w:rsid w:val="00AD00AD"/>
    <w:rsid w:val="00AD0364"/>
    <w:rsid w:val="00AD07C1"/>
    <w:rsid w:val="00AD07F2"/>
    <w:rsid w:val="00AD0EC6"/>
    <w:rsid w:val="00AD1734"/>
    <w:rsid w:val="00AD3112"/>
    <w:rsid w:val="00AD3C24"/>
    <w:rsid w:val="00AD4A75"/>
    <w:rsid w:val="00AD78AF"/>
    <w:rsid w:val="00AE01F0"/>
    <w:rsid w:val="00AE0E16"/>
    <w:rsid w:val="00AE120C"/>
    <w:rsid w:val="00AE15B6"/>
    <w:rsid w:val="00AE1DEB"/>
    <w:rsid w:val="00AE5583"/>
    <w:rsid w:val="00AE563E"/>
    <w:rsid w:val="00AE61F0"/>
    <w:rsid w:val="00AE6BE0"/>
    <w:rsid w:val="00AE7072"/>
    <w:rsid w:val="00AE7540"/>
    <w:rsid w:val="00AE7B71"/>
    <w:rsid w:val="00AF0064"/>
    <w:rsid w:val="00AF01E7"/>
    <w:rsid w:val="00AF1E38"/>
    <w:rsid w:val="00AF2384"/>
    <w:rsid w:val="00AF39D9"/>
    <w:rsid w:val="00AF3A3A"/>
    <w:rsid w:val="00AF4EAE"/>
    <w:rsid w:val="00AF5247"/>
    <w:rsid w:val="00AF55E7"/>
    <w:rsid w:val="00AF6C6D"/>
    <w:rsid w:val="00AF6E28"/>
    <w:rsid w:val="00B01A55"/>
    <w:rsid w:val="00B01FD1"/>
    <w:rsid w:val="00B0414D"/>
    <w:rsid w:val="00B071BA"/>
    <w:rsid w:val="00B101E9"/>
    <w:rsid w:val="00B10438"/>
    <w:rsid w:val="00B110DA"/>
    <w:rsid w:val="00B11466"/>
    <w:rsid w:val="00B11B3D"/>
    <w:rsid w:val="00B124D0"/>
    <w:rsid w:val="00B1398C"/>
    <w:rsid w:val="00B13CFC"/>
    <w:rsid w:val="00B13E1B"/>
    <w:rsid w:val="00B14F48"/>
    <w:rsid w:val="00B210C1"/>
    <w:rsid w:val="00B212B7"/>
    <w:rsid w:val="00B216FE"/>
    <w:rsid w:val="00B22759"/>
    <w:rsid w:val="00B23D30"/>
    <w:rsid w:val="00B23F39"/>
    <w:rsid w:val="00B24B72"/>
    <w:rsid w:val="00B2713A"/>
    <w:rsid w:val="00B275DC"/>
    <w:rsid w:val="00B31BC8"/>
    <w:rsid w:val="00B35D54"/>
    <w:rsid w:val="00B36F36"/>
    <w:rsid w:val="00B37669"/>
    <w:rsid w:val="00B40776"/>
    <w:rsid w:val="00B4277F"/>
    <w:rsid w:val="00B43D00"/>
    <w:rsid w:val="00B43FDA"/>
    <w:rsid w:val="00B44458"/>
    <w:rsid w:val="00B44E6B"/>
    <w:rsid w:val="00B45753"/>
    <w:rsid w:val="00B45B11"/>
    <w:rsid w:val="00B4611B"/>
    <w:rsid w:val="00B46DFC"/>
    <w:rsid w:val="00B47045"/>
    <w:rsid w:val="00B51920"/>
    <w:rsid w:val="00B52219"/>
    <w:rsid w:val="00B53D19"/>
    <w:rsid w:val="00B54468"/>
    <w:rsid w:val="00B555B2"/>
    <w:rsid w:val="00B5631E"/>
    <w:rsid w:val="00B60231"/>
    <w:rsid w:val="00B605A4"/>
    <w:rsid w:val="00B605B3"/>
    <w:rsid w:val="00B6304C"/>
    <w:rsid w:val="00B6365A"/>
    <w:rsid w:val="00B63D2E"/>
    <w:rsid w:val="00B6763D"/>
    <w:rsid w:val="00B6767A"/>
    <w:rsid w:val="00B707E6"/>
    <w:rsid w:val="00B7130F"/>
    <w:rsid w:val="00B72EFF"/>
    <w:rsid w:val="00B73911"/>
    <w:rsid w:val="00B774DB"/>
    <w:rsid w:val="00B80063"/>
    <w:rsid w:val="00B80BB3"/>
    <w:rsid w:val="00B80C85"/>
    <w:rsid w:val="00B81BB1"/>
    <w:rsid w:val="00B846DD"/>
    <w:rsid w:val="00B85850"/>
    <w:rsid w:val="00B863FC"/>
    <w:rsid w:val="00B86E22"/>
    <w:rsid w:val="00B86E63"/>
    <w:rsid w:val="00B90248"/>
    <w:rsid w:val="00B90B52"/>
    <w:rsid w:val="00B9176B"/>
    <w:rsid w:val="00B91C2B"/>
    <w:rsid w:val="00B92013"/>
    <w:rsid w:val="00B92376"/>
    <w:rsid w:val="00B924BE"/>
    <w:rsid w:val="00B95897"/>
    <w:rsid w:val="00B9592D"/>
    <w:rsid w:val="00B964BA"/>
    <w:rsid w:val="00B9695F"/>
    <w:rsid w:val="00B979F5"/>
    <w:rsid w:val="00BA014B"/>
    <w:rsid w:val="00BA0E39"/>
    <w:rsid w:val="00BA453F"/>
    <w:rsid w:val="00BA5A2F"/>
    <w:rsid w:val="00BA7E80"/>
    <w:rsid w:val="00BB05B7"/>
    <w:rsid w:val="00BB14C9"/>
    <w:rsid w:val="00BB2153"/>
    <w:rsid w:val="00BB28D0"/>
    <w:rsid w:val="00BB47FD"/>
    <w:rsid w:val="00BC0632"/>
    <w:rsid w:val="00BC2C3E"/>
    <w:rsid w:val="00BC4B79"/>
    <w:rsid w:val="00BC6132"/>
    <w:rsid w:val="00BD034B"/>
    <w:rsid w:val="00BD1BF8"/>
    <w:rsid w:val="00BD336E"/>
    <w:rsid w:val="00BD5253"/>
    <w:rsid w:val="00BD603D"/>
    <w:rsid w:val="00BD6590"/>
    <w:rsid w:val="00BE03E6"/>
    <w:rsid w:val="00BE17DA"/>
    <w:rsid w:val="00BE197C"/>
    <w:rsid w:val="00BE2F7D"/>
    <w:rsid w:val="00BE3536"/>
    <w:rsid w:val="00BE6083"/>
    <w:rsid w:val="00BE68E3"/>
    <w:rsid w:val="00BE7105"/>
    <w:rsid w:val="00BE7263"/>
    <w:rsid w:val="00BE7B30"/>
    <w:rsid w:val="00BE7B9F"/>
    <w:rsid w:val="00BF0263"/>
    <w:rsid w:val="00BF0A1C"/>
    <w:rsid w:val="00BF3658"/>
    <w:rsid w:val="00BF36F6"/>
    <w:rsid w:val="00BF4284"/>
    <w:rsid w:val="00BF6D3B"/>
    <w:rsid w:val="00BF7158"/>
    <w:rsid w:val="00C0090F"/>
    <w:rsid w:val="00C00A86"/>
    <w:rsid w:val="00C01BC3"/>
    <w:rsid w:val="00C030B1"/>
    <w:rsid w:val="00C057A2"/>
    <w:rsid w:val="00C076E7"/>
    <w:rsid w:val="00C07F25"/>
    <w:rsid w:val="00C104A9"/>
    <w:rsid w:val="00C11AAC"/>
    <w:rsid w:val="00C11F55"/>
    <w:rsid w:val="00C124F1"/>
    <w:rsid w:val="00C12750"/>
    <w:rsid w:val="00C13073"/>
    <w:rsid w:val="00C135EF"/>
    <w:rsid w:val="00C13C44"/>
    <w:rsid w:val="00C16D46"/>
    <w:rsid w:val="00C170DA"/>
    <w:rsid w:val="00C207B8"/>
    <w:rsid w:val="00C2243B"/>
    <w:rsid w:val="00C224DA"/>
    <w:rsid w:val="00C255B8"/>
    <w:rsid w:val="00C26306"/>
    <w:rsid w:val="00C30A04"/>
    <w:rsid w:val="00C31521"/>
    <w:rsid w:val="00C31FD3"/>
    <w:rsid w:val="00C3237B"/>
    <w:rsid w:val="00C3296F"/>
    <w:rsid w:val="00C33562"/>
    <w:rsid w:val="00C352FD"/>
    <w:rsid w:val="00C37CCF"/>
    <w:rsid w:val="00C40572"/>
    <w:rsid w:val="00C40FA6"/>
    <w:rsid w:val="00C4122E"/>
    <w:rsid w:val="00C426B9"/>
    <w:rsid w:val="00C44E9F"/>
    <w:rsid w:val="00C454C0"/>
    <w:rsid w:val="00C46028"/>
    <w:rsid w:val="00C46334"/>
    <w:rsid w:val="00C46A88"/>
    <w:rsid w:val="00C518DF"/>
    <w:rsid w:val="00C51BC3"/>
    <w:rsid w:val="00C520DC"/>
    <w:rsid w:val="00C525ED"/>
    <w:rsid w:val="00C54205"/>
    <w:rsid w:val="00C54BF6"/>
    <w:rsid w:val="00C54FDA"/>
    <w:rsid w:val="00C562AA"/>
    <w:rsid w:val="00C56A12"/>
    <w:rsid w:val="00C603BE"/>
    <w:rsid w:val="00C62527"/>
    <w:rsid w:val="00C62E3F"/>
    <w:rsid w:val="00C63371"/>
    <w:rsid w:val="00C6367F"/>
    <w:rsid w:val="00C63B75"/>
    <w:rsid w:val="00C647D8"/>
    <w:rsid w:val="00C657E2"/>
    <w:rsid w:val="00C65939"/>
    <w:rsid w:val="00C703B7"/>
    <w:rsid w:val="00C70FB6"/>
    <w:rsid w:val="00C72667"/>
    <w:rsid w:val="00C728EA"/>
    <w:rsid w:val="00C72E66"/>
    <w:rsid w:val="00C76C35"/>
    <w:rsid w:val="00C775B6"/>
    <w:rsid w:val="00C77CDF"/>
    <w:rsid w:val="00C81997"/>
    <w:rsid w:val="00C81C3E"/>
    <w:rsid w:val="00C82379"/>
    <w:rsid w:val="00C82B38"/>
    <w:rsid w:val="00C84623"/>
    <w:rsid w:val="00C8469F"/>
    <w:rsid w:val="00C846AB"/>
    <w:rsid w:val="00C84F65"/>
    <w:rsid w:val="00C85850"/>
    <w:rsid w:val="00C863AB"/>
    <w:rsid w:val="00C86E2E"/>
    <w:rsid w:val="00C87B7F"/>
    <w:rsid w:val="00C94FF5"/>
    <w:rsid w:val="00C95A26"/>
    <w:rsid w:val="00CA0C0C"/>
    <w:rsid w:val="00CA0EA2"/>
    <w:rsid w:val="00CA32B7"/>
    <w:rsid w:val="00CA3AB9"/>
    <w:rsid w:val="00CA4B65"/>
    <w:rsid w:val="00CA69B0"/>
    <w:rsid w:val="00CA6C5E"/>
    <w:rsid w:val="00CB00BD"/>
    <w:rsid w:val="00CB0426"/>
    <w:rsid w:val="00CB28D2"/>
    <w:rsid w:val="00CB2CBA"/>
    <w:rsid w:val="00CB2CCA"/>
    <w:rsid w:val="00CB2DB0"/>
    <w:rsid w:val="00CB54CC"/>
    <w:rsid w:val="00CB5C20"/>
    <w:rsid w:val="00CB7911"/>
    <w:rsid w:val="00CB7BE8"/>
    <w:rsid w:val="00CB7C19"/>
    <w:rsid w:val="00CB7CAD"/>
    <w:rsid w:val="00CC027E"/>
    <w:rsid w:val="00CC33FB"/>
    <w:rsid w:val="00CC35C9"/>
    <w:rsid w:val="00CC6393"/>
    <w:rsid w:val="00CC691F"/>
    <w:rsid w:val="00CC702C"/>
    <w:rsid w:val="00CC711A"/>
    <w:rsid w:val="00CD0656"/>
    <w:rsid w:val="00CD1238"/>
    <w:rsid w:val="00CD3185"/>
    <w:rsid w:val="00CD4D00"/>
    <w:rsid w:val="00CD5158"/>
    <w:rsid w:val="00CD51D1"/>
    <w:rsid w:val="00CD6CCE"/>
    <w:rsid w:val="00CE15D9"/>
    <w:rsid w:val="00CE1996"/>
    <w:rsid w:val="00CE26C1"/>
    <w:rsid w:val="00CE368F"/>
    <w:rsid w:val="00CE3789"/>
    <w:rsid w:val="00CE3D3C"/>
    <w:rsid w:val="00CE42F2"/>
    <w:rsid w:val="00CE4BBE"/>
    <w:rsid w:val="00CE4FFC"/>
    <w:rsid w:val="00CE56E8"/>
    <w:rsid w:val="00CF009A"/>
    <w:rsid w:val="00CF1A7B"/>
    <w:rsid w:val="00CF1C0E"/>
    <w:rsid w:val="00CF27CA"/>
    <w:rsid w:val="00CF6EEF"/>
    <w:rsid w:val="00D00467"/>
    <w:rsid w:val="00D01310"/>
    <w:rsid w:val="00D0135A"/>
    <w:rsid w:val="00D0150A"/>
    <w:rsid w:val="00D017D6"/>
    <w:rsid w:val="00D01FDB"/>
    <w:rsid w:val="00D024A3"/>
    <w:rsid w:val="00D03E23"/>
    <w:rsid w:val="00D0420D"/>
    <w:rsid w:val="00D0677C"/>
    <w:rsid w:val="00D10213"/>
    <w:rsid w:val="00D1241F"/>
    <w:rsid w:val="00D1280B"/>
    <w:rsid w:val="00D1380C"/>
    <w:rsid w:val="00D155B9"/>
    <w:rsid w:val="00D1577C"/>
    <w:rsid w:val="00D1578F"/>
    <w:rsid w:val="00D1595C"/>
    <w:rsid w:val="00D15FF6"/>
    <w:rsid w:val="00D17943"/>
    <w:rsid w:val="00D2113C"/>
    <w:rsid w:val="00D21F04"/>
    <w:rsid w:val="00D22DBB"/>
    <w:rsid w:val="00D23923"/>
    <w:rsid w:val="00D2563A"/>
    <w:rsid w:val="00D25E26"/>
    <w:rsid w:val="00D262CF"/>
    <w:rsid w:val="00D31B8D"/>
    <w:rsid w:val="00D326B9"/>
    <w:rsid w:val="00D32DB0"/>
    <w:rsid w:val="00D33507"/>
    <w:rsid w:val="00D33EC4"/>
    <w:rsid w:val="00D34877"/>
    <w:rsid w:val="00D35B73"/>
    <w:rsid w:val="00D3713F"/>
    <w:rsid w:val="00D375FD"/>
    <w:rsid w:val="00D37E25"/>
    <w:rsid w:val="00D4030A"/>
    <w:rsid w:val="00D4079E"/>
    <w:rsid w:val="00D416DA"/>
    <w:rsid w:val="00D4384B"/>
    <w:rsid w:val="00D444CE"/>
    <w:rsid w:val="00D45820"/>
    <w:rsid w:val="00D466F0"/>
    <w:rsid w:val="00D46B16"/>
    <w:rsid w:val="00D47751"/>
    <w:rsid w:val="00D47B47"/>
    <w:rsid w:val="00D50189"/>
    <w:rsid w:val="00D510F0"/>
    <w:rsid w:val="00D513C9"/>
    <w:rsid w:val="00D5157F"/>
    <w:rsid w:val="00D52B07"/>
    <w:rsid w:val="00D53576"/>
    <w:rsid w:val="00D5441D"/>
    <w:rsid w:val="00D54E24"/>
    <w:rsid w:val="00D5517F"/>
    <w:rsid w:val="00D56A6E"/>
    <w:rsid w:val="00D57347"/>
    <w:rsid w:val="00D57D69"/>
    <w:rsid w:val="00D6204C"/>
    <w:rsid w:val="00D62333"/>
    <w:rsid w:val="00D6392B"/>
    <w:rsid w:val="00D64562"/>
    <w:rsid w:val="00D6670E"/>
    <w:rsid w:val="00D66FBF"/>
    <w:rsid w:val="00D67B1E"/>
    <w:rsid w:val="00D70364"/>
    <w:rsid w:val="00D70BC7"/>
    <w:rsid w:val="00D71742"/>
    <w:rsid w:val="00D71CC0"/>
    <w:rsid w:val="00D7246F"/>
    <w:rsid w:val="00D7260D"/>
    <w:rsid w:val="00D74862"/>
    <w:rsid w:val="00D76C7E"/>
    <w:rsid w:val="00D77DC7"/>
    <w:rsid w:val="00D82376"/>
    <w:rsid w:val="00D82FF3"/>
    <w:rsid w:val="00D84889"/>
    <w:rsid w:val="00D86119"/>
    <w:rsid w:val="00D877E6"/>
    <w:rsid w:val="00D901AE"/>
    <w:rsid w:val="00D95107"/>
    <w:rsid w:val="00D95E09"/>
    <w:rsid w:val="00D96746"/>
    <w:rsid w:val="00D96A76"/>
    <w:rsid w:val="00D979FB"/>
    <w:rsid w:val="00DA12D7"/>
    <w:rsid w:val="00DA1883"/>
    <w:rsid w:val="00DA3274"/>
    <w:rsid w:val="00DA42FE"/>
    <w:rsid w:val="00DA45B3"/>
    <w:rsid w:val="00DA5687"/>
    <w:rsid w:val="00DA5952"/>
    <w:rsid w:val="00DA6722"/>
    <w:rsid w:val="00DA720B"/>
    <w:rsid w:val="00DB362D"/>
    <w:rsid w:val="00DB4223"/>
    <w:rsid w:val="00DB473F"/>
    <w:rsid w:val="00DB48F1"/>
    <w:rsid w:val="00DB4A59"/>
    <w:rsid w:val="00DB50C2"/>
    <w:rsid w:val="00DB72C5"/>
    <w:rsid w:val="00DC06C0"/>
    <w:rsid w:val="00DC13BE"/>
    <w:rsid w:val="00DC1A49"/>
    <w:rsid w:val="00DC1A89"/>
    <w:rsid w:val="00DC30D4"/>
    <w:rsid w:val="00DC311F"/>
    <w:rsid w:val="00DC5E41"/>
    <w:rsid w:val="00DC76F4"/>
    <w:rsid w:val="00DC7F62"/>
    <w:rsid w:val="00DD012E"/>
    <w:rsid w:val="00DD0441"/>
    <w:rsid w:val="00DD0F18"/>
    <w:rsid w:val="00DD157F"/>
    <w:rsid w:val="00DD2B13"/>
    <w:rsid w:val="00DD2E74"/>
    <w:rsid w:val="00DD31F3"/>
    <w:rsid w:val="00DD4600"/>
    <w:rsid w:val="00DD51D5"/>
    <w:rsid w:val="00DD58FD"/>
    <w:rsid w:val="00DD5C99"/>
    <w:rsid w:val="00DD5D80"/>
    <w:rsid w:val="00DD5F52"/>
    <w:rsid w:val="00DD6992"/>
    <w:rsid w:val="00DD7603"/>
    <w:rsid w:val="00DE0279"/>
    <w:rsid w:val="00DE2168"/>
    <w:rsid w:val="00DE22CA"/>
    <w:rsid w:val="00DE244F"/>
    <w:rsid w:val="00DE2BBD"/>
    <w:rsid w:val="00DE364E"/>
    <w:rsid w:val="00DE3A40"/>
    <w:rsid w:val="00DE587A"/>
    <w:rsid w:val="00DE5BE9"/>
    <w:rsid w:val="00DE68EE"/>
    <w:rsid w:val="00DE6EAF"/>
    <w:rsid w:val="00DE751E"/>
    <w:rsid w:val="00DF15AC"/>
    <w:rsid w:val="00DF2D36"/>
    <w:rsid w:val="00DF5A3A"/>
    <w:rsid w:val="00DF5B41"/>
    <w:rsid w:val="00DF6CD4"/>
    <w:rsid w:val="00E002A2"/>
    <w:rsid w:val="00E0038E"/>
    <w:rsid w:val="00E00CAF"/>
    <w:rsid w:val="00E025E2"/>
    <w:rsid w:val="00E03380"/>
    <w:rsid w:val="00E03554"/>
    <w:rsid w:val="00E05AAB"/>
    <w:rsid w:val="00E05D8B"/>
    <w:rsid w:val="00E069B6"/>
    <w:rsid w:val="00E073C2"/>
    <w:rsid w:val="00E07680"/>
    <w:rsid w:val="00E113AF"/>
    <w:rsid w:val="00E118ED"/>
    <w:rsid w:val="00E12181"/>
    <w:rsid w:val="00E15896"/>
    <w:rsid w:val="00E15E1C"/>
    <w:rsid w:val="00E16309"/>
    <w:rsid w:val="00E16CDD"/>
    <w:rsid w:val="00E16EC4"/>
    <w:rsid w:val="00E1783E"/>
    <w:rsid w:val="00E209DA"/>
    <w:rsid w:val="00E2184D"/>
    <w:rsid w:val="00E21BA1"/>
    <w:rsid w:val="00E21EE4"/>
    <w:rsid w:val="00E23536"/>
    <w:rsid w:val="00E24024"/>
    <w:rsid w:val="00E259F1"/>
    <w:rsid w:val="00E313FE"/>
    <w:rsid w:val="00E35384"/>
    <w:rsid w:val="00E3624C"/>
    <w:rsid w:val="00E371C7"/>
    <w:rsid w:val="00E40B2A"/>
    <w:rsid w:val="00E4202E"/>
    <w:rsid w:val="00E4275F"/>
    <w:rsid w:val="00E42D1D"/>
    <w:rsid w:val="00E43CFB"/>
    <w:rsid w:val="00E43D0F"/>
    <w:rsid w:val="00E44D0C"/>
    <w:rsid w:val="00E45597"/>
    <w:rsid w:val="00E45A03"/>
    <w:rsid w:val="00E45A7F"/>
    <w:rsid w:val="00E4616A"/>
    <w:rsid w:val="00E47682"/>
    <w:rsid w:val="00E50D31"/>
    <w:rsid w:val="00E50F59"/>
    <w:rsid w:val="00E51429"/>
    <w:rsid w:val="00E51769"/>
    <w:rsid w:val="00E51783"/>
    <w:rsid w:val="00E51811"/>
    <w:rsid w:val="00E51F82"/>
    <w:rsid w:val="00E54484"/>
    <w:rsid w:val="00E54943"/>
    <w:rsid w:val="00E55358"/>
    <w:rsid w:val="00E56A25"/>
    <w:rsid w:val="00E579D3"/>
    <w:rsid w:val="00E57C14"/>
    <w:rsid w:val="00E57D01"/>
    <w:rsid w:val="00E60059"/>
    <w:rsid w:val="00E60892"/>
    <w:rsid w:val="00E60EB2"/>
    <w:rsid w:val="00E61A4A"/>
    <w:rsid w:val="00E63371"/>
    <w:rsid w:val="00E63713"/>
    <w:rsid w:val="00E63940"/>
    <w:rsid w:val="00E63AB9"/>
    <w:rsid w:val="00E63EFE"/>
    <w:rsid w:val="00E64670"/>
    <w:rsid w:val="00E6685E"/>
    <w:rsid w:val="00E67056"/>
    <w:rsid w:val="00E67397"/>
    <w:rsid w:val="00E71BA6"/>
    <w:rsid w:val="00E74290"/>
    <w:rsid w:val="00E74412"/>
    <w:rsid w:val="00E74E33"/>
    <w:rsid w:val="00E74EC7"/>
    <w:rsid w:val="00E76119"/>
    <w:rsid w:val="00E76D0A"/>
    <w:rsid w:val="00E77C81"/>
    <w:rsid w:val="00E77CB5"/>
    <w:rsid w:val="00E81A0E"/>
    <w:rsid w:val="00E8232A"/>
    <w:rsid w:val="00E82B6C"/>
    <w:rsid w:val="00E8335A"/>
    <w:rsid w:val="00E83644"/>
    <w:rsid w:val="00E83797"/>
    <w:rsid w:val="00E83BA4"/>
    <w:rsid w:val="00E84659"/>
    <w:rsid w:val="00E85080"/>
    <w:rsid w:val="00E86FB1"/>
    <w:rsid w:val="00E87549"/>
    <w:rsid w:val="00E8791B"/>
    <w:rsid w:val="00E90103"/>
    <w:rsid w:val="00E9097F"/>
    <w:rsid w:val="00E90F53"/>
    <w:rsid w:val="00E90FD4"/>
    <w:rsid w:val="00E91821"/>
    <w:rsid w:val="00E92849"/>
    <w:rsid w:val="00E92AEA"/>
    <w:rsid w:val="00E95010"/>
    <w:rsid w:val="00E950EA"/>
    <w:rsid w:val="00E9538B"/>
    <w:rsid w:val="00E96E48"/>
    <w:rsid w:val="00EA0435"/>
    <w:rsid w:val="00EA2192"/>
    <w:rsid w:val="00EA6467"/>
    <w:rsid w:val="00EB0D85"/>
    <w:rsid w:val="00EB1993"/>
    <w:rsid w:val="00EB2640"/>
    <w:rsid w:val="00EB2953"/>
    <w:rsid w:val="00EB3C36"/>
    <w:rsid w:val="00EB5012"/>
    <w:rsid w:val="00EC09C7"/>
    <w:rsid w:val="00EC1683"/>
    <w:rsid w:val="00EC29AE"/>
    <w:rsid w:val="00EC5113"/>
    <w:rsid w:val="00EC5A42"/>
    <w:rsid w:val="00EC5D52"/>
    <w:rsid w:val="00ED0534"/>
    <w:rsid w:val="00ED0D82"/>
    <w:rsid w:val="00ED0F18"/>
    <w:rsid w:val="00ED1052"/>
    <w:rsid w:val="00ED12D3"/>
    <w:rsid w:val="00ED3A76"/>
    <w:rsid w:val="00ED3D40"/>
    <w:rsid w:val="00ED47DE"/>
    <w:rsid w:val="00ED6FEA"/>
    <w:rsid w:val="00ED73E2"/>
    <w:rsid w:val="00ED7DCB"/>
    <w:rsid w:val="00EE0336"/>
    <w:rsid w:val="00EE5F2D"/>
    <w:rsid w:val="00EE7B82"/>
    <w:rsid w:val="00EF04A0"/>
    <w:rsid w:val="00EF27C0"/>
    <w:rsid w:val="00EF3281"/>
    <w:rsid w:val="00EF356C"/>
    <w:rsid w:val="00EF3D30"/>
    <w:rsid w:val="00EF5F83"/>
    <w:rsid w:val="00EF61A3"/>
    <w:rsid w:val="00EF61F6"/>
    <w:rsid w:val="00F01436"/>
    <w:rsid w:val="00F026F1"/>
    <w:rsid w:val="00F027DD"/>
    <w:rsid w:val="00F02BE1"/>
    <w:rsid w:val="00F041FC"/>
    <w:rsid w:val="00F058BB"/>
    <w:rsid w:val="00F05D2C"/>
    <w:rsid w:val="00F064B0"/>
    <w:rsid w:val="00F06C15"/>
    <w:rsid w:val="00F07C64"/>
    <w:rsid w:val="00F07DE6"/>
    <w:rsid w:val="00F07F06"/>
    <w:rsid w:val="00F1030B"/>
    <w:rsid w:val="00F12088"/>
    <w:rsid w:val="00F133D7"/>
    <w:rsid w:val="00F153B0"/>
    <w:rsid w:val="00F165AA"/>
    <w:rsid w:val="00F17C23"/>
    <w:rsid w:val="00F17C58"/>
    <w:rsid w:val="00F20341"/>
    <w:rsid w:val="00F21AFA"/>
    <w:rsid w:val="00F221AF"/>
    <w:rsid w:val="00F252C7"/>
    <w:rsid w:val="00F25972"/>
    <w:rsid w:val="00F276C0"/>
    <w:rsid w:val="00F2788A"/>
    <w:rsid w:val="00F30612"/>
    <w:rsid w:val="00F30E08"/>
    <w:rsid w:val="00F31B74"/>
    <w:rsid w:val="00F3237A"/>
    <w:rsid w:val="00F326BB"/>
    <w:rsid w:val="00F32B36"/>
    <w:rsid w:val="00F3380B"/>
    <w:rsid w:val="00F33ED7"/>
    <w:rsid w:val="00F36168"/>
    <w:rsid w:val="00F3702A"/>
    <w:rsid w:val="00F40C3B"/>
    <w:rsid w:val="00F41B50"/>
    <w:rsid w:val="00F41DEE"/>
    <w:rsid w:val="00F421FD"/>
    <w:rsid w:val="00F423C7"/>
    <w:rsid w:val="00F42663"/>
    <w:rsid w:val="00F44B60"/>
    <w:rsid w:val="00F45D8B"/>
    <w:rsid w:val="00F46711"/>
    <w:rsid w:val="00F468A1"/>
    <w:rsid w:val="00F47972"/>
    <w:rsid w:val="00F5052B"/>
    <w:rsid w:val="00F51584"/>
    <w:rsid w:val="00F522A0"/>
    <w:rsid w:val="00F527AB"/>
    <w:rsid w:val="00F52B7B"/>
    <w:rsid w:val="00F5517A"/>
    <w:rsid w:val="00F557F3"/>
    <w:rsid w:val="00F57390"/>
    <w:rsid w:val="00F61BE9"/>
    <w:rsid w:val="00F64CCE"/>
    <w:rsid w:val="00F64E25"/>
    <w:rsid w:val="00F65946"/>
    <w:rsid w:val="00F67F1D"/>
    <w:rsid w:val="00F706C8"/>
    <w:rsid w:val="00F70CE9"/>
    <w:rsid w:val="00F72692"/>
    <w:rsid w:val="00F72B8C"/>
    <w:rsid w:val="00F72F8D"/>
    <w:rsid w:val="00F7311A"/>
    <w:rsid w:val="00F737D7"/>
    <w:rsid w:val="00F74E37"/>
    <w:rsid w:val="00F7517B"/>
    <w:rsid w:val="00F75D24"/>
    <w:rsid w:val="00F7672A"/>
    <w:rsid w:val="00F7727E"/>
    <w:rsid w:val="00F80F41"/>
    <w:rsid w:val="00F81A88"/>
    <w:rsid w:val="00F826C6"/>
    <w:rsid w:val="00F83046"/>
    <w:rsid w:val="00F836B3"/>
    <w:rsid w:val="00F83EEA"/>
    <w:rsid w:val="00F847C6"/>
    <w:rsid w:val="00F859AC"/>
    <w:rsid w:val="00F87020"/>
    <w:rsid w:val="00F870E1"/>
    <w:rsid w:val="00F8732D"/>
    <w:rsid w:val="00F87651"/>
    <w:rsid w:val="00F87915"/>
    <w:rsid w:val="00F87949"/>
    <w:rsid w:val="00F90387"/>
    <w:rsid w:val="00F903A8"/>
    <w:rsid w:val="00F90783"/>
    <w:rsid w:val="00F91613"/>
    <w:rsid w:val="00F91675"/>
    <w:rsid w:val="00F91F60"/>
    <w:rsid w:val="00F91F72"/>
    <w:rsid w:val="00F93AC7"/>
    <w:rsid w:val="00F947A4"/>
    <w:rsid w:val="00F94B3C"/>
    <w:rsid w:val="00F94BC9"/>
    <w:rsid w:val="00F95941"/>
    <w:rsid w:val="00F95E7D"/>
    <w:rsid w:val="00F964A9"/>
    <w:rsid w:val="00F971AD"/>
    <w:rsid w:val="00F97A08"/>
    <w:rsid w:val="00FA008E"/>
    <w:rsid w:val="00FA32CD"/>
    <w:rsid w:val="00FA358E"/>
    <w:rsid w:val="00FA3936"/>
    <w:rsid w:val="00FA55BC"/>
    <w:rsid w:val="00FA5B51"/>
    <w:rsid w:val="00FA5CA7"/>
    <w:rsid w:val="00FA5EBD"/>
    <w:rsid w:val="00FA77F8"/>
    <w:rsid w:val="00FA7C7D"/>
    <w:rsid w:val="00FB3B68"/>
    <w:rsid w:val="00FB6145"/>
    <w:rsid w:val="00FB6B4D"/>
    <w:rsid w:val="00FB6E12"/>
    <w:rsid w:val="00FC018C"/>
    <w:rsid w:val="00FC1515"/>
    <w:rsid w:val="00FC16BD"/>
    <w:rsid w:val="00FC3D39"/>
    <w:rsid w:val="00FC450D"/>
    <w:rsid w:val="00FC5000"/>
    <w:rsid w:val="00FC5913"/>
    <w:rsid w:val="00FC5BE9"/>
    <w:rsid w:val="00FC67B9"/>
    <w:rsid w:val="00FC6E52"/>
    <w:rsid w:val="00FD0B09"/>
    <w:rsid w:val="00FD0C72"/>
    <w:rsid w:val="00FD1103"/>
    <w:rsid w:val="00FD22B6"/>
    <w:rsid w:val="00FD39A4"/>
    <w:rsid w:val="00FD439E"/>
    <w:rsid w:val="00FD462A"/>
    <w:rsid w:val="00FD665E"/>
    <w:rsid w:val="00FD762E"/>
    <w:rsid w:val="00FD7694"/>
    <w:rsid w:val="00FE04A7"/>
    <w:rsid w:val="00FE0ECC"/>
    <w:rsid w:val="00FE1E14"/>
    <w:rsid w:val="00FE219B"/>
    <w:rsid w:val="00FE3239"/>
    <w:rsid w:val="00FE4492"/>
    <w:rsid w:val="00FE5E76"/>
    <w:rsid w:val="00FE7563"/>
    <w:rsid w:val="00FF198E"/>
    <w:rsid w:val="00FF309F"/>
    <w:rsid w:val="00FF3AA5"/>
    <w:rsid w:val="00FF4542"/>
    <w:rsid w:val="00FF582C"/>
    <w:rsid w:val="00FF5F03"/>
    <w:rsid w:val="00FF6EB4"/>
    <w:rsid w:val="00FF75C2"/>
    <w:rsid w:val="00FF7E6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2050"/>
    <o:shapelayout v:ext="edit">
      <o:idmap v:ext="edit" data="2"/>
    </o:shapelayout>
  </w:shapeDefaults>
  <w:decimalSymbol w:val="."/>
  <w:listSeparator w:val=","/>
  <w14:docId w14:val="3C559E54"/>
  <w15:chartTrackingRefBased/>
  <w15:docId w15:val="{05A0A8A2-B83E-4545-B6FC-25F7BFAD9EA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zh_TW" w:eastAsia="en-US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qFormat="1"/>
    <w:lsdException w:name="heading 3" w:qFormat="1"/>
    <w:lsdException w:name="heading 4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index 1" w:uiPriority="99"/>
    <w:lsdException w:name="index 2" w:uiPriority="99"/>
    <w:lsdException w:name="index 3" w:uiPriority="99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footnote text" w:uiPriority="99"/>
    <w:lsdException w:name="header" w:uiPriority="99"/>
    <w:lsdException w:name="footer" w:uiPriority="99"/>
    <w:lsdException w:name="caption" w:semiHidden="1" w:unhideWhenUsed="1" w:qFormat="1"/>
    <w:lsdException w:name="footnote reference" w:uiPriority="99"/>
    <w:lsdException w:name="endnote reference" w:uiPriority="99"/>
    <w:lsdException w:name="List Bullet" w:uiPriority="99"/>
    <w:lsdException w:name="Title" w:qFormat="1"/>
    <w:lsdException w:name="Subtitle" w:qFormat="1"/>
    <w:lsdException w:name="Hyperlink" w:uiPriority="99"/>
    <w:lsdException w:name="FollowedHyperlink" w:uiPriority="99"/>
    <w:lsdException w:name="Strong" w:qFormat="1"/>
    <w:lsdException w:name="Emphasis" w:qFormat="1"/>
    <w:lsdException w:name="HTML Keyboard" w:semiHidden="1" w:unhideWhenUsed="1"/>
    <w:lsdException w:name="Normal Table" w:semiHidden="1" w:unhideWhenUsed="1"/>
    <w:lsdException w:name="annotation subject" w:semiHidden="1" w:unhideWhenUsed="1"/>
    <w:lsdException w:name="No List" w:semiHidden="1" w:uiPriority="99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iPriority="99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  <w:rsid w:val="007460B1"/>
    <w:pPr>
      <w:spacing w:before="120" w:after="120"/>
      <w:jc w:val="both"/>
    </w:pPr>
    <w:rPr>
      <w:rFonts w:ascii="Minion Pro" w:hAnsi="Minion Pro"/>
    </w:rPr>
  </w:style>
  <w:style w:type="paragraph" w:styleId="Heading1">
    <w:name w:val="heading 1"/>
    <w:basedOn w:val="Normal"/>
    <w:next w:val="Textbody"/>
    <w:link w:val="Heading1Char"/>
    <w:qFormat/>
    <w:rsid w:val="007E084E"/>
    <w:pPr>
      <w:keepNext/>
      <w:pageBreakBefore/>
      <w:spacing w:before="960" w:after="480" w:line="320" w:lineRule="exact"/>
      <w:jc w:val="center"/>
      <w:outlineLvl w:val="0"/>
    </w:pPr>
    <w:rPr>
      <w:rFonts w:eastAsia="Proxima Nova" w:cs="Proxima Nova"/>
      <w:b/>
      <w:spacing w:val="2"/>
      <w:sz w:val="28"/>
      <w:szCs w:val="52"/>
      <w:lang w:val="en"/>
    </w:rPr>
  </w:style>
  <w:style w:type="paragraph" w:styleId="Heading2">
    <w:name w:val="heading 2"/>
    <w:basedOn w:val="Normal"/>
    <w:next w:val="Textbody"/>
    <w:link w:val="Heading2Char"/>
    <w:autoRedefine/>
    <w:qFormat/>
    <w:rsid w:val="00AF6C6D"/>
    <w:pPr>
      <w:keepNext/>
      <w:tabs>
        <w:tab w:val="left" w:pos="2250"/>
        <w:tab w:val="center" w:pos="3420"/>
      </w:tabs>
      <w:spacing w:before="240" w:line="280" w:lineRule="exact"/>
      <w:jc w:val="left"/>
      <w:outlineLvl w:val="1"/>
    </w:pPr>
    <w:rPr>
      <w:rFonts w:eastAsia="Proxima Nova" w:cs="Proxima Nova"/>
      <w:b/>
      <w:spacing w:val="2"/>
      <w:sz w:val="24"/>
      <w:szCs w:val="40"/>
      <w:lang w:val="en"/>
      <w14:ligatures w14:val="standardContextual"/>
      <w14:numForm w14:val="oldStyle"/>
    </w:rPr>
  </w:style>
  <w:style w:type="paragraph" w:styleId="Heading3">
    <w:name w:val="heading 3"/>
    <w:basedOn w:val="Normal"/>
    <w:next w:val="Textbody"/>
    <w:link w:val="Heading3Char"/>
    <w:qFormat/>
    <w:rsid w:val="00443E2A"/>
    <w:pPr>
      <w:keepNext/>
      <w:spacing w:before="240" w:line="240" w:lineRule="exact"/>
      <w:jc w:val="left"/>
      <w:outlineLvl w:val="2"/>
    </w:pPr>
    <w:rPr>
      <w:rFonts w:eastAsia="Proxima Nova" w:cs="Proxima Nova"/>
      <w:i/>
      <w:spacing w:val="2"/>
      <w:sz w:val="22"/>
      <w:szCs w:val="32"/>
      <w:lang w:val="en"/>
    </w:rPr>
  </w:style>
  <w:style w:type="paragraph" w:styleId="Heading4">
    <w:name w:val="heading 4"/>
    <w:basedOn w:val="Heading3"/>
    <w:next w:val="BodyText"/>
    <w:link w:val="Heading4Char"/>
    <w:qFormat/>
    <w:rsid w:val="00443E2A"/>
    <w:pPr>
      <w:outlineLvl w:val="3"/>
    </w:pPr>
    <w:rPr>
      <w:b/>
      <w:i w:val="0"/>
      <w:sz w:val="20"/>
    </w:rPr>
  </w:style>
  <w:style w:type="paragraph" w:styleId="Heading5">
    <w:name w:val="heading 5"/>
    <w:basedOn w:val="Normal"/>
    <w:next w:val="Normal"/>
    <w:link w:val="Heading5Char"/>
    <w:qFormat/>
    <w:rsid w:val="00443E2A"/>
    <w:pPr>
      <w:autoSpaceDE w:val="0"/>
      <w:autoSpaceDN w:val="0"/>
      <w:spacing w:before="240"/>
      <w:jc w:val="left"/>
      <w:outlineLvl w:val="4"/>
    </w:pPr>
    <w:rPr>
      <w:rFonts w:cs="Arial"/>
      <w:i/>
      <w:iCs/>
      <w:szCs w:val="18"/>
      <w14:ligatures w14:val="standardContextual"/>
      <w14:numForm w14:val="oldStyle"/>
      <w14:cntxtAlts/>
    </w:rPr>
  </w:style>
  <w:style w:type="paragraph" w:styleId="Heading6">
    <w:name w:val="heading 6"/>
    <w:basedOn w:val="Normal"/>
    <w:next w:val="Normal"/>
    <w:link w:val="Heading6Char"/>
    <w:qFormat/>
    <w:rsid w:val="00443E2A"/>
    <w:pPr>
      <w:autoSpaceDE w:val="0"/>
      <w:autoSpaceDN w:val="0"/>
      <w:spacing w:before="240" w:after="60"/>
      <w:jc w:val="left"/>
      <w:outlineLvl w:val="5"/>
    </w:pPr>
    <w:rPr>
      <w:b/>
      <w:iCs/>
      <w:sz w:val="18"/>
      <w:szCs w:val="22"/>
      <w14:ligatures w14:val="standardContextual"/>
      <w14:numForm w14:val="oldStyle"/>
      <w14:cntxtAlts/>
    </w:rPr>
  </w:style>
  <w:style w:type="paragraph" w:styleId="Heading7">
    <w:name w:val="heading 7"/>
    <w:basedOn w:val="Normal"/>
    <w:next w:val="Normal"/>
    <w:link w:val="Heading7Char"/>
    <w:unhideWhenUsed/>
    <w:qFormat/>
    <w:rsid w:val="00443E2A"/>
    <w:pPr>
      <w:spacing w:before="240" w:after="60"/>
      <w:outlineLvl w:val="6"/>
    </w:pPr>
    <w:rPr>
      <w:i/>
      <w:sz w:val="18"/>
      <w:szCs w:val="24"/>
      <w:lang w:val="x-none" w:eastAsia="x-none"/>
    </w:rPr>
  </w:style>
  <w:style w:type="paragraph" w:styleId="Heading8">
    <w:name w:val="heading 8"/>
    <w:basedOn w:val="Normal"/>
    <w:next w:val="Normal"/>
    <w:link w:val="Heading8Char"/>
    <w:qFormat/>
    <w:rsid w:val="00AE61F0"/>
    <w:pPr>
      <w:autoSpaceDE w:val="0"/>
      <w:autoSpaceDN w:val="0"/>
      <w:spacing w:before="240" w:after="60"/>
      <w:jc w:val="left"/>
      <w:outlineLvl w:val="7"/>
    </w:pPr>
    <w:rPr>
      <w:rFonts w:ascii="Arial" w:hAnsi="Arial" w:cs="Arial"/>
      <w:i/>
      <w:iCs/>
      <w14:ligatures w14:val="standardContextual"/>
      <w14:numForm w14:val="oldStyle"/>
      <w14:cntxtAlts/>
    </w:rPr>
  </w:style>
  <w:style w:type="paragraph" w:styleId="Heading9">
    <w:name w:val="heading 9"/>
    <w:basedOn w:val="Normal"/>
    <w:next w:val="Normal"/>
    <w:link w:val="Heading9Char"/>
    <w:qFormat/>
    <w:rsid w:val="00AE61F0"/>
    <w:pPr>
      <w:autoSpaceDE w:val="0"/>
      <w:autoSpaceDN w:val="0"/>
      <w:spacing w:before="240"/>
      <w:jc w:val="left"/>
      <w:outlineLvl w:val="8"/>
    </w:pPr>
    <w:rPr>
      <w:rFonts w:ascii="Arial" w:hAnsi="Arial" w:cs="Arial"/>
      <w:b/>
      <w:bCs/>
      <w14:ligatures w14:val="standardContextual"/>
      <w14:numForm w14:val="oldStyle"/>
      <w14:cntxtAlts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link w:val="BodyTextChar"/>
    <w:rsid w:val="00F87949"/>
    <w:pPr>
      <w:keepLines/>
      <w:widowControl w:val="0"/>
      <w:spacing w:after="150"/>
      <w:ind w:left="1138"/>
    </w:pPr>
    <w:rPr>
      <w:rFonts w:ascii="Minion Pro" w:hAnsi="Minion Pro"/>
      <w:sz w:val="22"/>
      <w:lang w:val="en-AU"/>
      <w14:ligatures w14:val="standardContextual"/>
      <w14:numForm w14:val="oldStyle"/>
    </w:rPr>
  </w:style>
  <w:style w:type="paragraph" w:styleId="BodyTextIndent">
    <w:name w:val="Body Text Indent"/>
    <w:basedOn w:val="BodyText"/>
    <w:pPr>
      <w:ind w:left="1701"/>
    </w:pPr>
  </w:style>
  <w:style w:type="paragraph" w:styleId="Title">
    <w:name w:val="Title"/>
    <w:link w:val="TitleChar"/>
    <w:qFormat/>
    <w:rsid w:val="005F650C"/>
    <w:pPr>
      <w:shd w:val="clear" w:color="auto" w:fill="FFFFFF" w:themeFill="background1"/>
      <w:spacing w:before="1440"/>
      <w:jc w:val="center"/>
    </w:pPr>
    <w:rPr>
      <w:rFonts w:ascii="Minion Pro" w:hAnsi="Minion Pro"/>
      <w:b/>
      <w:color w:val="000000" w:themeColor="text1"/>
      <w:kern w:val="28"/>
      <w:sz w:val="28"/>
      <w:lang w:val="en-AU"/>
    </w:rPr>
  </w:style>
  <w:style w:type="paragraph" w:customStyle="1" w:styleId="CoverSubHeads">
    <w:name w:val="Cover SubHeads"/>
    <w:basedOn w:val="Title"/>
    <w:pPr>
      <w:shd w:val="clear" w:color="auto" w:fill="auto"/>
      <w:spacing w:before="567"/>
      <w:jc w:val="left"/>
    </w:pPr>
    <w:rPr>
      <w:sz w:val="32"/>
    </w:rPr>
  </w:style>
  <w:style w:type="paragraph" w:styleId="Header">
    <w:name w:val="header"/>
    <w:basedOn w:val="Normal"/>
    <w:link w:val="HeaderChar"/>
    <w:uiPriority w:val="99"/>
    <w:rsid w:val="007E084E"/>
    <w:pPr>
      <w:tabs>
        <w:tab w:val="left" w:pos="4253"/>
        <w:tab w:val="right" w:pos="9360"/>
      </w:tabs>
      <w:overflowPunct w:val="0"/>
      <w:autoSpaceDE w:val="0"/>
      <w:autoSpaceDN w:val="0"/>
      <w:adjustRightInd w:val="0"/>
      <w:textAlignment w:val="baseline"/>
    </w:pPr>
    <w:rPr>
      <w:sz w:val="16"/>
      <w:lang w:val="en-AU" w:eastAsia="x-none"/>
    </w:rPr>
  </w:style>
  <w:style w:type="paragraph" w:styleId="Footer">
    <w:name w:val="footer"/>
    <w:basedOn w:val="Header"/>
    <w:link w:val="FooterChar"/>
    <w:uiPriority w:val="99"/>
    <w:rsid w:val="00C255B8"/>
    <w:rPr>
      <w:rFonts w:eastAsia="Arial Unicode MS"/>
      <w:b/>
    </w:rPr>
  </w:style>
  <w:style w:type="paragraph" w:styleId="Index1">
    <w:name w:val="index 1"/>
    <w:basedOn w:val="Normal"/>
    <w:next w:val="Normal"/>
    <w:uiPriority w:val="99"/>
    <w:semiHidden/>
    <w:pPr>
      <w:tabs>
        <w:tab w:val="right" w:leader="dot" w:pos="3856"/>
      </w:tabs>
      <w:overflowPunct w:val="0"/>
      <w:autoSpaceDE w:val="0"/>
      <w:autoSpaceDN w:val="0"/>
      <w:adjustRightInd w:val="0"/>
      <w:spacing w:after="100"/>
      <w:textAlignment w:val="baseline"/>
    </w:pPr>
    <w:rPr>
      <w:lang w:val="en-AU"/>
    </w:rPr>
  </w:style>
  <w:style w:type="paragraph" w:styleId="Index2">
    <w:name w:val="index 2"/>
    <w:basedOn w:val="Index1"/>
    <w:next w:val="Normal"/>
    <w:uiPriority w:val="99"/>
    <w:semiHidden/>
    <w:pPr>
      <w:tabs>
        <w:tab w:val="clear" w:pos="3856"/>
        <w:tab w:val="right" w:leader="dot" w:pos="3881"/>
      </w:tabs>
      <w:spacing w:after="40"/>
      <w:ind w:left="396" w:hanging="198"/>
    </w:pPr>
  </w:style>
  <w:style w:type="paragraph" w:styleId="ListBullet">
    <w:name w:val="List Bullet"/>
    <w:basedOn w:val="BodyText"/>
    <w:uiPriority w:val="99"/>
    <w:pPr>
      <w:keepNext/>
      <w:numPr>
        <w:numId w:val="2"/>
      </w:numPr>
      <w:spacing w:after="100"/>
    </w:pPr>
  </w:style>
  <w:style w:type="paragraph" w:styleId="ListBullet2">
    <w:name w:val="List Bullet 2"/>
    <w:basedOn w:val="ListBullet"/>
    <w:pPr>
      <w:numPr>
        <w:ilvl w:val="1"/>
      </w:numPr>
      <w:tabs>
        <w:tab w:val="left" w:pos="1827"/>
      </w:tabs>
    </w:pPr>
  </w:style>
  <w:style w:type="paragraph" w:styleId="ListBullet3">
    <w:name w:val="List Bullet 3"/>
    <w:basedOn w:val="Normal"/>
    <w:pPr>
      <w:numPr>
        <w:ilvl w:val="2"/>
        <w:numId w:val="2"/>
      </w:numPr>
      <w:spacing w:after="100"/>
    </w:pPr>
    <w:rPr>
      <w:lang w:val="en-AU"/>
    </w:rPr>
  </w:style>
  <w:style w:type="paragraph" w:styleId="ListNumber">
    <w:name w:val="List Number"/>
    <w:basedOn w:val="BodyText"/>
    <w:pPr>
      <w:numPr>
        <w:numId w:val="3"/>
      </w:numPr>
      <w:spacing w:after="100"/>
    </w:pPr>
  </w:style>
  <w:style w:type="paragraph" w:styleId="ListNumber2">
    <w:name w:val="List Number 2"/>
    <w:basedOn w:val="ListNumber"/>
    <w:pPr>
      <w:numPr>
        <w:ilvl w:val="1"/>
      </w:numPr>
      <w:spacing w:after="60"/>
    </w:pPr>
  </w:style>
  <w:style w:type="paragraph" w:styleId="ListNumber3">
    <w:name w:val="List Number 3"/>
    <w:basedOn w:val="ListNumber2"/>
    <w:pPr>
      <w:numPr>
        <w:ilvl w:val="2"/>
      </w:numPr>
    </w:pPr>
  </w:style>
  <w:style w:type="character" w:styleId="PageNumber">
    <w:name w:val="page number"/>
    <w:rPr>
      <w:b/>
      <w:sz w:val="24"/>
      <w:szCs w:val="24"/>
    </w:rPr>
  </w:style>
  <w:style w:type="paragraph" w:customStyle="1" w:styleId="Picture">
    <w:name w:val="Picture"/>
    <w:basedOn w:val="Normal"/>
    <w:next w:val="Normal"/>
    <w:pPr>
      <w:spacing w:after="200"/>
      <w:ind w:left="1134"/>
    </w:pPr>
    <w:rPr>
      <w:lang w:val="en-AU"/>
    </w:rPr>
  </w:style>
  <w:style w:type="paragraph" w:customStyle="1" w:styleId="PictureWide">
    <w:name w:val="Picture Wide"/>
    <w:basedOn w:val="Picture"/>
    <w:next w:val="BodyText"/>
    <w:pPr>
      <w:ind w:left="0"/>
      <w:jc w:val="center"/>
    </w:pPr>
  </w:style>
  <w:style w:type="paragraph" w:styleId="Subtitle">
    <w:name w:val="Subtitle"/>
    <w:basedOn w:val="Title"/>
    <w:link w:val="SubtitleChar"/>
    <w:qFormat/>
    <w:pPr>
      <w:shd w:val="clear" w:color="auto" w:fill="auto"/>
      <w:spacing w:before="1134" w:after="60"/>
    </w:pPr>
    <w:rPr>
      <w:b w:val="0"/>
      <w:sz w:val="44"/>
    </w:rPr>
  </w:style>
  <w:style w:type="paragraph" w:customStyle="1" w:styleId="TableBodyText">
    <w:name w:val="Table Body Text"/>
    <w:basedOn w:val="BodyText"/>
    <w:pPr>
      <w:spacing w:before="60" w:after="60"/>
      <w:ind w:left="0"/>
    </w:pPr>
    <w:rPr>
      <w:sz w:val="20"/>
    </w:rPr>
  </w:style>
  <w:style w:type="paragraph" w:customStyle="1" w:styleId="TableBullet">
    <w:name w:val="Table Bullet"/>
    <w:basedOn w:val="Normal"/>
    <w:pPr>
      <w:numPr>
        <w:numId w:val="1"/>
      </w:numPr>
      <w:tabs>
        <w:tab w:val="clear" w:pos="360"/>
        <w:tab w:val="num" w:pos="2208"/>
      </w:tabs>
      <w:spacing w:before="60" w:after="200"/>
      <w:ind w:left="2208" w:hanging="360"/>
    </w:pPr>
    <w:rPr>
      <w:rFonts w:ascii="ClassGarmnd BT" w:hAnsi="ClassGarmnd BT"/>
      <w:color w:val="000000"/>
      <w:sz w:val="22"/>
      <w:lang w:val="en-AU"/>
    </w:rPr>
  </w:style>
  <w:style w:type="paragraph" w:customStyle="1" w:styleId="TableHeading">
    <w:name w:val="Table Heading"/>
    <w:basedOn w:val="Heading4"/>
    <w:pPr>
      <w:spacing w:before="80" w:after="80"/>
      <w:ind w:left="79"/>
      <w:outlineLvl w:val="9"/>
    </w:pPr>
  </w:style>
  <w:style w:type="paragraph" w:styleId="TOC1">
    <w:name w:val="toc 1"/>
    <w:next w:val="Normal"/>
    <w:uiPriority w:val="39"/>
    <w:rsid w:val="00FB6145"/>
    <w:pPr>
      <w:tabs>
        <w:tab w:val="right" w:leader="dot" w:pos="6120"/>
      </w:tabs>
    </w:pPr>
    <w:rPr>
      <w:rFonts w:ascii="Minion Pro" w:hAnsi="Minion Pro"/>
      <w:sz w:val="18"/>
      <w:lang w:val="en-AU"/>
      <w14:ligatures w14:val="standardContextual"/>
      <w14:numForm w14:val="oldStyle"/>
    </w:rPr>
  </w:style>
  <w:style w:type="paragraph" w:styleId="TOC2">
    <w:name w:val="toc 2"/>
    <w:basedOn w:val="TOC1"/>
    <w:next w:val="Normal"/>
    <w:uiPriority w:val="39"/>
    <w:rsid w:val="00FB6145"/>
    <w:pPr>
      <w:ind w:left="720" w:hanging="432"/>
    </w:pPr>
  </w:style>
  <w:style w:type="paragraph" w:styleId="TOC3">
    <w:name w:val="toc 3"/>
    <w:basedOn w:val="TOC2"/>
    <w:next w:val="Normal"/>
    <w:uiPriority w:val="39"/>
    <w:pPr>
      <w:ind w:left="992"/>
    </w:pPr>
    <w:rPr>
      <w:rFonts w:ascii="Book Antiqua" w:hAnsi="Book Antiqua"/>
      <w:b/>
    </w:rPr>
  </w:style>
  <w:style w:type="paragraph" w:styleId="TOC4">
    <w:name w:val="toc 4"/>
    <w:basedOn w:val="Normal"/>
    <w:next w:val="Normal"/>
    <w:uiPriority w:val="39"/>
    <w:pPr>
      <w:tabs>
        <w:tab w:val="right" w:pos="9259"/>
      </w:tabs>
      <w:spacing w:after="200"/>
      <w:ind w:left="440"/>
    </w:pPr>
    <w:rPr>
      <w:lang w:val="en-AU"/>
    </w:rPr>
  </w:style>
  <w:style w:type="character" w:styleId="Hyperlink">
    <w:name w:val="Hyperlink"/>
    <w:uiPriority w:val="99"/>
    <w:rsid w:val="00C728EA"/>
    <w:rPr>
      <w:b w:val="0"/>
      <w:color w:val="auto"/>
      <w:u w:val="none"/>
    </w:rPr>
  </w:style>
  <w:style w:type="paragraph" w:styleId="NormalWeb">
    <w:name w:val="Normal (Web)"/>
    <w:basedOn w:val="Normal"/>
    <w:pPr>
      <w:spacing w:before="100" w:after="100"/>
    </w:pPr>
    <w:rPr>
      <w:rFonts w:ascii="Arial" w:eastAsia="Arial Unicode MS" w:hAnsi="Arial"/>
      <w:lang w:val="en-AU"/>
    </w:rPr>
  </w:style>
  <w:style w:type="character" w:customStyle="1" w:styleId="Heading7Char">
    <w:name w:val="Heading 7 Char"/>
    <w:link w:val="Heading7"/>
    <w:rsid w:val="00443E2A"/>
    <w:rPr>
      <w:rFonts w:ascii="Minion Pro" w:hAnsi="Minion Pro"/>
      <w:i/>
      <w:sz w:val="18"/>
      <w:szCs w:val="24"/>
      <w:lang w:val="x-none" w:eastAsia="x-none"/>
    </w:rPr>
  </w:style>
  <w:style w:type="paragraph" w:styleId="BodyTextFirstIndent">
    <w:name w:val="Body Text First Indent"/>
    <w:basedOn w:val="BodyText"/>
    <w:link w:val="BodyTextFirstIndentChar"/>
    <w:rsid w:val="00144335"/>
    <w:pPr>
      <w:spacing w:after="120"/>
      <w:ind w:left="0" w:firstLine="210"/>
    </w:pPr>
    <w:rPr>
      <w:rFonts w:ascii="Book Antiqua" w:hAnsi="Book Antiqua"/>
    </w:rPr>
  </w:style>
  <w:style w:type="character" w:customStyle="1" w:styleId="BodyTextChar">
    <w:name w:val="Body Text Char"/>
    <w:link w:val="BodyText"/>
    <w:rsid w:val="00F87949"/>
    <w:rPr>
      <w:rFonts w:ascii="Minion Pro" w:hAnsi="Minion Pro"/>
      <w:sz w:val="22"/>
      <w:lang w:val="en-AU"/>
      <w14:ligatures w14:val="standardContextual"/>
      <w14:numForm w14:val="oldStyle"/>
    </w:rPr>
  </w:style>
  <w:style w:type="character" w:customStyle="1" w:styleId="BodyTextFirstIndentChar">
    <w:name w:val="Body Text First Indent Char"/>
    <w:link w:val="BodyTextFirstIndent"/>
    <w:rsid w:val="00144335"/>
    <w:rPr>
      <w:rFonts w:ascii="Book Antiqua" w:hAnsi="Book Antiqua"/>
      <w:sz w:val="24"/>
      <w:lang w:val="en-AU"/>
    </w:rPr>
  </w:style>
  <w:style w:type="paragraph" w:customStyle="1" w:styleId="BlockQuotation">
    <w:name w:val="Block Quotation"/>
    <w:basedOn w:val="BodyText"/>
    <w:rsid w:val="00144335"/>
    <w:pPr>
      <w:widowControl/>
      <w:pBdr>
        <w:top w:val="single" w:sz="6" w:space="14" w:color="808080"/>
        <w:left w:val="single" w:sz="6" w:space="14" w:color="808080"/>
        <w:bottom w:val="single" w:sz="6" w:space="14" w:color="808080"/>
        <w:right w:val="single" w:sz="6" w:space="14" w:color="808080"/>
      </w:pBdr>
      <w:spacing w:before="240" w:after="240"/>
      <w:ind w:left="720" w:right="720"/>
      <w:jc w:val="both"/>
    </w:pPr>
    <w:rPr>
      <w:rFonts w:ascii="Arial" w:hAnsi="Arial"/>
      <w:i/>
      <w:szCs w:val="22"/>
      <w:lang w:val="en-US"/>
    </w:rPr>
  </w:style>
  <w:style w:type="paragraph" w:styleId="Caption">
    <w:name w:val="caption"/>
    <w:basedOn w:val="Normal"/>
    <w:next w:val="BodyText"/>
    <w:qFormat/>
    <w:rsid w:val="00144335"/>
    <w:pPr>
      <w:keepNext/>
      <w:spacing w:before="60" w:after="240" w:line="200" w:lineRule="atLeast"/>
      <w:ind w:left="1920" w:hanging="120"/>
    </w:pPr>
    <w:rPr>
      <w:rFonts w:ascii="Garamond" w:hAnsi="Garamond"/>
      <w:i/>
      <w:spacing w:val="5"/>
    </w:rPr>
  </w:style>
  <w:style w:type="paragraph" w:customStyle="1" w:styleId="HeadingBase">
    <w:name w:val="Heading Base"/>
    <w:basedOn w:val="BodyText"/>
    <w:next w:val="BodyText"/>
    <w:link w:val="HeadingBaseChar"/>
    <w:rsid w:val="00144335"/>
    <w:pPr>
      <w:keepNext/>
      <w:widowControl/>
      <w:spacing w:after="0"/>
      <w:ind w:left="0"/>
    </w:pPr>
    <w:rPr>
      <w:rFonts w:ascii="Arial" w:hAnsi="Arial"/>
      <w:kern w:val="20"/>
      <w:szCs w:val="24"/>
      <w:lang w:val="x-none"/>
    </w:rPr>
  </w:style>
  <w:style w:type="paragraph" w:customStyle="1" w:styleId="FootnoteBase">
    <w:name w:val="Footnote Base"/>
    <w:basedOn w:val="BodyText"/>
    <w:rsid w:val="007D7724"/>
    <w:pPr>
      <w:widowControl/>
      <w:spacing w:after="0"/>
      <w:ind w:left="0"/>
      <w:jc w:val="both"/>
    </w:pPr>
    <w:rPr>
      <w:sz w:val="18"/>
      <w:szCs w:val="24"/>
      <w:lang w:val="en-US"/>
    </w:rPr>
  </w:style>
  <w:style w:type="character" w:styleId="FootnoteReference">
    <w:name w:val="footnote reference"/>
    <w:uiPriority w:val="99"/>
    <w:rsid w:val="006B4CAB"/>
    <w:rPr>
      <w:vertAlign w:val="superscript"/>
      <w14:ligatures w14:val="standardContextual"/>
      <w14:numForm w14:val="oldStyle"/>
    </w:rPr>
  </w:style>
  <w:style w:type="paragraph" w:styleId="FootnoteText">
    <w:name w:val="footnote text"/>
    <w:basedOn w:val="FootnoteBase"/>
    <w:link w:val="FootnoteTextChar"/>
    <w:uiPriority w:val="99"/>
    <w:rsid w:val="007D7724"/>
    <w:rPr>
      <w:lang w:val="x-none"/>
    </w:rPr>
  </w:style>
  <w:style w:type="character" w:customStyle="1" w:styleId="FootnoteTextChar">
    <w:name w:val="Footnote Text Char"/>
    <w:link w:val="FootnoteText"/>
    <w:uiPriority w:val="99"/>
    <w:rsid w:val="007D7724"/>
    <w:rPr>
      <w:rFonts w:ascii="Minion Pro" w:hAnsi="Minion Pro"/>
      <w:sz w:val="18"/>
      <w:szCs w:val="24"/>
      <w:lang w:val="x-none"/>
      <w14:ligatures w14:val="standardContextual"/>
      <w14:numForm w14:val="oldStyle"/>
    </w:rPr>
  </w:style>
  <w:style w:type="paragraph" w:customStyle="1" w:styleId="SubtitleCover">
    <w:name w:val="Subtitle Cover"/>
    <w:basedOn w:val="TitleCover"/>
    <w:next w:val="BodyText"/>
    <w:rsid w:val="00144335"/>
    <w:pPr>
      <w:pBdr>
        <w:top w:val="single" w:sz="6" w:space="12" w:color="808080"/>
      </w:pBdr>
      <w:spacing w:after="0" w:line="440" w:lineRule="atLeast"/>
    </w:pPr>
    <w:rPr>
      <w:spacing w:val="30"/>
      <w:sz w:val="36"/>
    </w:rPr>
  </w:style>
  <w:style w:type="paragraph" w:customStyle="1" w:styleId="TitleCover">
    <w:name w:val="Title Cover"/>
    <w:basedOn w:val="HeadingBase"/>
    <w:next w:val="SubtitleCover"/>
    <w:rsid w:val="00144335"/>
    <w:pPr>
      <w:spacing w:after="240" w:line="720" w:lineRule="atLeast"/>
      <w:jc w:val="center"/>
    </w:pPr>
    <w:rPr>
      <w:caps/>
      <w:spacing w:val="65"/>
      <w:sz w:val="64"/>
    </w:rPr>
  </w:style>
  <w:style w:type="character" w:customStyle="1" w:styleId="HeadingBaseChar">
    <w:name w:val="Heading Base Char"/>
    <w:link w:val="HeadingBase"/>
    <w:rsid w:val="00144335"/>
    <w:rPr>
      <w:rFonts w:ascii="Arial" w:hAnsi="Arial"/>
      <w:kern w:val="20"/>
      <w:sz w:val="24"/>
      <w:szCs w:val="24"/>
    </w:rPr>
  </w:style>
  <w:style w:type="paragraph" w:customStyle="1" w:styleId="CaptionCenteredBefore12ptNounderl">
    <w:name w:val="Caption + Centered Before:  12 pt + No underl..."/>
    <w:basedOn w:val="Normal"/>
    <w:rsid w:val="00144335"/>
    <w:pPr>
      <w:keepNext/>
      <w:spacing w:before="240"/>
      <w:jc w:val="center"/>
    </w:pPr>
    <w:rPr>
      <w:rFonts w:ascii="Arial" w:hAnsi="Arial"/>
      <w:b/>
      <w:bCs/>
      <w:spacing w:val="5"/>
      <w:sz w:val="16"/>
      <w:szCs w:val="16"/>
      <w:u w:val="single"/>
    </w:rPr>
  </w:style>
  <w:style w:type="paragraph" w:styleId="NoSpacing">
    <w:name w:val="No Spacing"/>
    <w:link w:val="NoSpacingChar"/>
    <w:uiPriority w:val="1"/>
    <w:qFormat/>
    <w:rsid w:val="00144335"/>
    <w:rPr>
      <w:rFonts w:ascii="Calibri" w:hAnsi="Calibri"/>
      <w:sz w:val="22"/>
      <w:szCs w:val="22"/>
    </w:rPr>
  </w:style>
  <w:style w:type="character" w:customStyle="1" w:styleId="NoSpacingChar">
    <w:name w:val="No Spacing Char"/>
    <w:link w:val="NoSpacing"/>
    <w:uiPriority w:val="1"/>
    <w:rsid w:val="00144335"/>
    <w:rPr>
      <w:rFonts w:ascii="Calibri" w:hAnsi="Calibri"/>
      <w:sz w:val="22"/>
      <w:szCs w:val="22"/>
      <w:lang w:bidi="ar-SA"/>
    </w:rPr>
  </w:style>
  <w:style w:type="character" w:customStyle="1" w:styleId="HeaderChar">
    <w:name w:val="Header Char"/>
    <w:link w:val="Header"/>
    <w:uiPriority w:val="99"/>
    <w:rsid w:val="007E084E"/>
    <w:rPr>
      <w:rFonts w:ascii="Minion Pro" w:hAnsi="Minion Pro"/>
      <w:sz w:val="16"/>
      <w:lang w:val="en-AU" w:eastAsia="x-none"/>
    </w:rPr>
  </w:style>
  <w:style w:type="paragraph" w:styleId="BalloonText">
    <w:name w:val="Balloon Text"/>
    <w:basedOn w:val="Normal"/>
    <w:link w:val="BalloonTextChar"/>
    <w:uiPriority w:val="99"/>
    <w:rsid w:val="00F468A1"/>
    <w:rPr>
      <w:rFonts w:ascii="Tahoma" w:hAnsi="Tahoma"/>
      <w:sz w:val="16"/>
      <w:szCs w:val="16"/>
      <w:lang w:val="x-none" w:eastAsia="x-none"/>
    </w:rPr>
  </w:style>
  <w:style w:type="character" w:customStyle="1" w:styleId="BalloonTextChar">
    <w:name w:val="Balloon Text Char"/>
    <w:link w:val="BalloonText"/>
    <w:uiPriority w:val="99"/>
    <w:rsid w:val="00F468A1"/>
    <w:rPr>
      <w:rFonts w:ascii="Tahoma" w:hAnsi="Tahoma" w:cs="Tahoma"/>
      <w:sz w:val="16"/>
      <w:szCs w:val="16"/>
    </w:rPr>
  </w:style>
  <w:style w:type="numbering" w:customStyle="1" w:styleId="NoList1">
    <w:name w:val="No List1"/>
    <w:next w:val="NoList"/>
    <w:uiPriority w:val="99"/>
    <w:semiHidden/>
    <w:unhideWhenUsed/>
    <w:rsid w:val="00F421FD"/>
  </w:style>
  <w:style w:type="character" w:customStyle="1" w:styleId="Heading1Char">
    <w:name w:val="Heading 1 Char"/>
    <w:link w:val="Heading1"/>
    <w:rsid w:val="007E084E"/>
    <w:rPr>
      <w:rFonts w:ascii="Minion Pro" w:eastAsia="Proxima Nova" w:hAnsi="Minion Pro" w:cs="Proxima Nova"/>
      <w:b/>
      <w:spacing w:val="2"/>
      <w:sz w:val="28"/>
      <w:szCs w:val="52"/>
      <w:lang w:val="en"/>
    </w:rPr>
  </w:style>
  <w:style w:type="character" w:customStyle="1" w:styleId="Heading2Char">
    <w:name w:val="Heading 2 Char"/>
    <w:link w:val="Heading2"/>
    <w:rsid w:val="00AF6C6D"/>
    <w:rPr>
      <w:rFonts w:ascii="Minion Pro" w:eastAsia="Proxima Nova" w:hAnsi="Minion Pro" w:cs="Proxima Nova"/>
      <w:b/>
      <w:spacing w:val="2"/>
      <w:sz w:val="24"/>
      <w:szCs w:val="40"/>
      <w:lang w:val="en"/>
      <w14:ligatures w14:val="standardContextual"/>
      <w14:numForm w14:val="oldStyle"/>
    </w:rPr>
  </w:style>
  <w:style w:type="character" w:customStyle="1" w:styleId="Heading3Char">
    <w:name w:val="Heading 3 Char"/>
    <w:link w:val="Heading3"/>
    <w:rsid w:val="00443E2A"/>
    <w:rPr>
      <w:rFonts w:ascii="Minion Pro" w:eastAsia="Proxima Nova" w:hAnsi="Minion Pro" w:cs="Proxima Nova"/>
      <w:i/>
      <w:spacing w:val="2"/>
      <w:sz w:val="22"/>
      <w:szCs w:val="32"/>
      <w:lang w:val="en"/>
    </w:rPr>
  </w:style>
  <w:style w:type="paragraph" w:customStyle="1" w:styleId="Standard">
    <w:name w:val="Standard"/>
    <w:rsid w:val="006B4CAB"/>
    <w:pPr>
      <w:widowControl w:val="0"/>
      <w:suppressAutoHyphens/>
      <w:autoSpaceDN w:val="0"/>
      <w:textAlignment w:val="baseline"/>
    </w:pPr>
    <w:rPr>
      <w:rFonts w:ascii="Minion Pro" w:eastAsia="Lucida Sans Unicode" w:hAnsi="Minion Pro" w:cs="Tahoma"/>
      <w:kern w:val="3"/>
      <w:szCs w:val="24"/>
      <w14:ligatures w14:val="standardContextual"/>
      <w14:numForm w14:val="oldStyle"/>
    </w:rPr>
  </w:style>
  <w:style w:type="paragraph" w:customStyle="1" w:styleId="Heading">
    <w:name w:val="Heading"/>
    <w:basedOn w:val="Standard"/>
    <w:next w:val="Textbody"/>
    <w:rsid w:val="00F421FD"/>
    <w:pPr>
      <w:keepNext/>
      <w:spacing w:before="240" w:after="120"/>
    </w:pPr>
    <w:rPr>
      <w:rFonts w:ascii="Arial" w:eastAsia="MS Mincho" w:hAnsi="Arial"/>
      <w:sz w:val="28"/>
      <w:szCs w:val="28"/>
    </w:rPr>
  </w:style>
  <w:style w:type="paragraph" w:customStyle="1" w:styleId="Textbody">
    <w:name w:val="Text body"/>
    <w:basedOn w:val="Standard"/>
    <w:rsid w:val="006B4CAB"/>
    <w:pPr>
      <w:widowControl/>
      <w:spacing w:after="60"/>
      <w:jc w:val="both"/>
    </w:pPr>
  </w:style>
  <w:style w:type="paragraph" w:styleId="List">
    <w:name w:val="List"/>
    <w:basedOn w:val="Textbody"/>
    <w:rsid w:val="00F421FD"/>
  </w:style>
  <w:style w:type="paragraph" w:customStyle="1" w:styleId="Index">
    <w:name w:val="Index"/>
    <w:basedOn w:val="Standard"/>
    <w:rsid w:val="000101F1"/>
    <w:pPr>
      <w:widowControl/>
      <w:suppressLineNumbers/>
      <w:tabs>
        <w:tab w:val="right" w:leader="dot" w:pos="2808"/>
      </w:tabs>
      <w:ind w:left="360" w:hanging="360"/>
    </w:pPr>
    <w:rPr>
      <w:sz w:val="18"/>
    </w:rPr>
  </w:style>
  <w:style w:type="paragraph" w:customStyle="1" w:styleId="HorizontalLine">
    <w:name w:val="Horizontal Line"/>
    <w:basedOn w:val="Standard"/>
    <w:next w:val="Textbody"/>
    <w:rsid w:val="00F421FD"/>
    <w:pPr>
      <w:suppressLineNumbers/>
      <w:pBdr>
        <w:bottom w:val="double" w:sz="2" w:space="0" w:color="808080"/>
      </w:pBdr>
      <w:spacing w:after="283"/>
    </w:pPr>
    <w:rPr>
      <w:sz w:val="12"/>
      <w:szCs w:val="12"/>
    </w:rPr>
  </w:style>
  <w:style w:type="paragraph" w:customStyle="1" w:styleId="Quotations">
    <w:name w:val="Quotations"/>
    <w:basedOn w:val="Standard"/>
    <w:rsid w:val="00F421FD"/>
    <w:pPr>
      <w:spacing w:after="283"/>
      <w:ind w:left="567" w:right="567"/>
    </w:pPr>
  </w:style>
  <w:style w:type="paragraph" w:customStyle="1" w:styleId="Footnote">
    <w:name w:val="Footnote"/>
    <w:basedOn w:val="Standard"/>
    <w:rsid w:val="00F87949"/>
    <w:pPr>
      <w:suppressLineNumbers/>
      <w:ind w:left="283" w:hanging="283"/>
    </w:pPr>
    <w:rPr>
      <w:szCs w:val="20"/>
    </w:rPr>
  </w:style>
  <w:style w:type="paragraph" w:customStyle="1" w:styleId="Hangingindent">
    <w:name w:val="Hanging indent"/>
    <w:basedOn w:val="Textbody"/>
    <w:rsid w:val="00F421FD"/>
    <w:pPr>
      <w:tabs>
        <w:tab w:val="left" w:pos="567"/>
      </w:tabs>
      <w:ind w:left="567" w:hanging="283"/>
    </w:pPr>
  </w:style>
  <w:style w:type="paragraph" w:customStyle="1" w:styleId="ContentsHeading">
    <w:name w:val="Contents Heading"/>
    <w:basedOn w:val="Heading"/>
    <w:rsid w:val="00F421FD"/>
    <w:pPr>
      <w:suppressLineNumbers/>
    </w:pPr>
    <w:rPr>
      <w:b/>
      <w:bCs/>
      <w:sz w:val="32"/>
      <w:szCs w:val="32"/>
    </w:rPr>
  </w:style>
  <w:style w:type="paragraph" w:customStyle="1" w:styleId="Contents1">
    <w:name w:val="Contents 1"/>
    <w:basedOn w:val="Index"/>
    <w:rsid w:val="00982945"/>
    <w:pPr>
      <w:tabs>
        <w:tab w:val="right" w:leader="dot" w:pos="9972"/>
      </w:tabs>
    </w:pPr>
    <w:rPr>
      <w:sz w:val="22"/>
    </w:rPr>
  </w:style>
  <w:style w:type="paragraph" w:customStyle="1" w:styleId="Contents2">
    <w:name w:val="Contents 2"/>
    <w:basedOn w:val="Index"/>
    <w:rsid w:val="00F421FD"/>
    <w:pPr>
      <w:tabs>
        <w:tab w:val="right" w:leader="dot" w:pos="9972"/>
      </w:tabs>
      <w:ind w:left="283"/>
    </w:pPr>
    <w:rPr>
      <w:b/>
      <w:i/>
      <w:sz w:val="22"/>
    </w:rPr>
  </w:style>
  <w:style w:type="paragraph" w:customStyle="1" w:styleId="Contents3">
    <w:name w:val="Contents 3"/>
    <w:basedOn w:val="Index"/>
    <w:rsid w:val="00F421FD"/>
    <w:pPr>
      <w:tabs>
        <w:tab w:val="right" w:leader="dot" w:pos="9972"/>
      </w:tabs>
      <w:ind w:left="566"/>
    </w:pPr>
    <w:rPr>
      <w:i/>
    </w:rPr>
  </w:style>
  <w:style w:type="character" w:customStyle="1" w:styleId="Internetlink">
    <w:name w:val="Internet link"/>
    <w:rsid w:val="00F421FD"/>
    <w:rPr>
      <w:color w:val="000080"/>
      <w:u w:val="single"/>
    </w:rPr>
  </w:style>
  <w:style w:type="character" w:customStyle="1" w:styleId="StrongEmphasis">
    <w:name w:val="Strong Emphasis"/>
    <w:rsid w:val="00F421FD"/>
    <w:rPr>
      <w:b/>
      <w:bCs/>
    </w:rPr>
  </w:style>
  <w:style w:type="character" w:customStyle="1" w:styleId="Citation">
    <w:name w:val="Citation"/>
    <w:rsid w:val="00F421FD"/>
    <w:rPr>
      <w:i/>
      <w:iCs/>
    </w:rPr>
  </w:style>
  <w:style w:type="character" w:customStyle="1" w:styleId="FootnoteSymbol">
    <w:name w:val="Footnote Symbol"/>
    <w:rsid w:val="00F421FD"/>
  </w:style>
  <w:style w:type="character" w:customStyle="1" w:styleId="Footnoteanchor">
    <w:name w:val="Footnote anchor"/>
    <w:rsid w:val="00F421FD"/>
    <w:rPr>
      <w:position w:val="0"/>
      <w:vertAlign w:val="superscript"/>
    </w:rPr>
  </w:style>
  <w:style w:type="paragraph" w:customStyle="1" w:styleId="Translation">
    <w:name w:val="Translation"/>
    <w:basedOn w:val="Normal"/>
    <w:next w:val="Normal"/>
    <w:qFormat/>
    <w:rsid w:val="00402FDE"/>
    <w:pPr>
      <w:suppressAutoHyphens/>
      <w:autoSpaceDN w:val="0"/>
      <w:ind w:left="567" w:right="567"/>
      <w:jc w:val="left"/>
      <w:textAlignment w:val="baseline"/>
    </w:pPr>
    <w:rPr>
      <w:rFonts w:eastAsia="Lucida Sans Unicode" w:cs="Tahoma"/>
      <w:i/>
      <w:kern w:val="3"/>
      <w:sz w:val="22"/>
      <w:szCs w:val="22"/>
    </w:rPr>
  </w:style>
  <w:style w:type="paragraph" w:customStyle="1" w:styleId="Translation1">
    <w:name w:val="Translation 1"/>
    <w:basedOn w:val="Normal"/>
    <w:qFormat/>
    <w:rsid w:val="00BB05B7"/>
    <w:pPr>
      <w:suppressAutoHyphens/>
      <w:autoSpaceDN w:val="0"/>
      <w:ind w:left="360"/>
      <w:jc w:val="left"/>
      <w:textAlignment w:val="baseline"/>
    </w:pPr>
    <w:rPr>
      <w:rFonts w:eastAsia="Lucida Sans Unicode" w:cs="Tahoma"/>
      <w:kern w:val="3"/>
      <w:szCs w:val="24"/>
    </w:rPr>
  </w:style>
  <w:style w:type="paragraph" w:customStyle="1" w:styleId="Translation2">
    <w:name w:val="Translation 2"/>
    <w:basedOn w:val="Translation1"/>
    <w:qFormat/>
    <w:rsid w:val="00402FDE"/>
    <w:pPr>
      <w:ind w:left="720"/>
    </w:pPr>
  </w:style>
  <w:style w:type="paragraph" w:customStyle="1" w:styleId="Translation3">
    <w:name w:val="Translation 3"/>
    <w:basedOn w:val="Translation2"/>
    <w:qFormat/>
    <w:rsid w:val="00402FDE"/>
    <w:pPr>
      <w:ind w:left="1080"/>
    </w:pPr>
  </w:style>
  <w:style w:type="paragraph" w:customStyle="1" w:styleId="Translation4">
    <w:name w:val="Translation 4"/>
    <w:basedOn w:val="Translation3"/>
    <w:qFormat/>
    <w:rsid w:val="00402FDE"/>
    <w:pPr>
      <w:ind w:left="1440"/>
    </w:pPr>
  </w:style>
  <w:style w:type="paragraph" w:customStyle="1" w:styleId="Translation5">
    <w:name w:val="Translation 5"/>
    <w:basedOn w:val="Translation4"/>
    <w:qFormat/>
    <w:rsid w:val="00402FDE"/>
    <w:pPr>
      <w:ind w:left="1800"/>
    </w:pPr>
  </w:style>
  <w:style w:type="paragraph" w:customStyle="1" w:styleId="Translation6">
    <w:name w:val="Translation 6"/>
    <w:basedOn w:val="Translation5"/>
    <w:qFormat/>
    <w:rsid w:val="00402FDE"/>
    <w:pPr>
      <w:ind w:left="2160"/>
    </w:pPr>
  </w:style>
  <w:style w:type="paragraph" w:customStyle="1" w:styleId="Translation7">
    <w:name w:val="Translation 7"/>
    <w:basedOn w:val="Translation6"/>
    <w:qFormat/>
    <w:rsid w:val="00402FDE"/>
    <w:pPr>
      <w:ind w:left="2520"/>
    </w:pPr>
    <w:rPr>
      <w:szCs w:val="22"/>
    </w:rPr>
  </w:style>
  <w:style w:type="paragraph" w:customStyle="1" w:styleId="Translation8">
    <w:name w:val="Translation 8"/>
    <w:basedOn w:val="Translation7"/>
    <w:qFormat/>
    <w:rsid w:val="00402FDE"/>
    <w:pPr>
      <w:ind w:left="2880"/>
    </w:pPr>
  </w:style>
  <w:style w:type="character" w:customStyle="1" w:styleId="GreekCommentText">
    <w:name w:val="Greek Comment Text"/>
    <w:basedOn w:val="DefaultParagraphFont"/>
    <w:uiPriority w:val="1"/>
    <w:qFormat/>
    <w:rsid w:val="00402FDE"/>
    <w:rPr>
      <w:rFonts w:ascii="Minion Pro SmBd" w:hAnsi="Minion Pro SmBd"/>
      <w:sz w:val="22"/>
      <w:szCs w:val="22"/>
    </w:rPr>
  </w:style>
  <w:style w:type="character" w:styleId="Emphasis">
    <w:name w:val="Emphasis"/>
    <w:basedOn w:val="DefaultParagraphFont"/>
    <w:qFormat/>
    <w:rsid w:val="008E4B04"/>
    <w:rPr>
      <w:i/>
      <w:iCs/>
    </w:rPr>
  </w:style>
  <w:style w:type="paragraph" w:styleId="Bibliography">
    <w:name w:val="Bibliography"/>
    <w:basedOn w:val="Normal"/>
    <w:next w:val="Normal"/>
    <w:autoRedefine/>
    <w:uiPriority w:val="37"/>
    <w:unhideWhenUsed/>
    <w:rsid w:val="00186CC3"/>
    <w:pPr>
      <w:spacing w:before="60" w:after="0"/>
      <w:ind w:left="720" w:hanging="720"/>
      <w:jc w:val="left"/>
    </w:pPr>
    <w:rPr>
      <w:sz w:val="17"/>
    </w:rPr>
  </w:style>
  <w:style w:type="character" w:customStyle="1" w:styleId="Heading5Char">
    <w:name w:val="Heading 5 Char"/>
    <w:basedOn w:val="DefaultParagraphFont"/>
    <w:link w:val="Heading5"/>
    <w:rsid w:val="00443E2A"/>
    <w:rPr>
      <w:rFonts w:ascii="Minion Pro" w:hAnsi="Minion Pro" w:cs="Arial"/>
      <w:i/>
      <w:iCs/>
      <w:szCs w:val="18"/>
      <w14:ligatures w14:val="standardContextual"/>
      <w14:numForm w14:val="oldStyle"/>
      <w14:cntxtAlts/>
    </w:rPr>
  </w:style>
  <w:style w:type="character" w:customStyle="1" w:styleId="Heading6Char">
    <w:name w:val="Heading 6 Char"/>
    <w:basedOn w:val="DefaultParagraphFont"/>
    <w:link w:val="Heading6"/>
    <w:rsid w:val="00443E2A"/>
    <w:rPr>
      <w:rFonts w:ascii="Minion Pro" w:hAnsi="Minion Pro"/>
      <w:b/>
      <w:iCs/>
      <w:sz w:val="18"/>
      <w:szCs w:val="22"/>
      <w14:ligatures w14:val="standardContextual"/>
      <w14:numForm w14:val="oldStyle"/>
      <w14:cntxtAlts/>
    </w:rPr>
  </w:style>
  <w:style w:type="character" w:customStyle="1" w:styleId="Heading8Char">
    <w:name w:val="Heading 8 Char"/>
    <w:basedOn w:val="DefaultParagraphFont"/>
    <w:link w:val="Heading8"/>
    <w:rsid w:val="00AE61F0"/>
    <w:rPr>
      <w:rFonts w:ascii="Arial" w:hAnsi="Arial" w:cs="Arial"/>
      <w:i/>
      <w:iCs/>
      <w14:ligatures w14:val="standardContextual"/>
      <w14:numForm w14:val="oldStyle"/>
      <w14:cntxtAlts/>
    </w:rPr>
  </w:style>
  <w:style w:type="character" w:customStyle="1" w:styleId="Heading9Char">
    <w:name w:val="Heading 9 Char"/>
    <w:basedOn w:val="DefaultParagraphFont"/>
    <w:link w:val="Heading9"/>
    <w:rsid w:val="00AE61F0"/>
    <w:rPr>
      <w:rFonts w:ascii="Arial" w:hAnsi="Arial" w:cs="Arial"/>
      <w:b/>
      <w:bCs/>
      <w14:ligatures w14:val="standardContextual"/>
      <w14:numForm w14:val="oldStyle"/>
      <w14:cntxtAlts/>
    </w:rPr>
  </w:style>
  <w:style w:type="character" w:customStyle="1" w:styleId="Heading4Char">
    <w:name w:val="Heading 4 Char"/>
    <w:basedOn w:val="DefaultParagraphFont"/>
    <w:link w:val="Heading4"/>
    <w:rsid w:val="00443E2A"/>
    <w:rPr>
      <w:rFonts w:ascii="Minion Pro" w:eastAsia="Proxima Nova" w:hAnsi="Minion Pro" w:cs="Proxima Nova"/>
      <w:b/>
      <w:spacing w:val="2"/>
      <w:szCs w:val="32"/>
      <w:lang w:val="en"/>
    </w:rPr>
  </w:style>
  <w:style w:type="paragraph" w:styleId="DocumentMap">
    <w:name w:val="Document Map"/>
    <w:basedOn w:val="Normal"/>
    <w:link w:val="DocumentMapChar"/>
    <w:rsid w:val="00AE61F0"/>
    <w:pPr>
      <w:shd w:val="clear" w:color="auto" w:fill="000080"/>
      <w:jc w:val="left"/>
    </w:pPr>
    <w:rPr>
      <w:rFonts w:ascii="Tahoma" w:hAnsi="Tahoma" w:cs="Tahoma"/>
      <w14:ligatures w14:val="standardContextual"/>
      <w14:numForm w14:val="oldStyle"/>
      <w14:cntxtAlts/>
    </w:rPr>
  </w:style>
  <w:style w:type="character" w:customStyle="1" w:styleId="DocumentMapChar">
    <w:name w:val="Document Map Char"/>
    <w:basedOn w:val="DefaultParagraphFont"/>
    <w:link w:val="DocumentMap"/>
    <w:rsid w:val="00AE61F0"/>
    <w:rPr>
      <w:rFonts w:ascii="Tahoma" w:hAnsi="Tahoma" w:cs="Tahoma"/>
      <w:shd w:val="clear" w:color="auto" w:fill="000080"/>
      <w14:ligatures w14:val="standardContextual"/>
      <w14:numForm w14:val="oldStyle"/>
      <w14:cntxtAlts/>
    </w:rPr>
  </w:style>
  <w:style w:type="character" w:customStyle="1" w:styleId="TitleChar">
    <w:name w:val="Title Char"/>
    <w:basedOn w:val="DefaultParagraphFont"/>
    <w:link w:val="Title"/>
    <w:rsid w:val="005F650C"/>
    <w:rPr>
      <w:rFonts w:ascii="Minion Pro" w:hAnsi="Minion Pro"/>
      <w:b/>
      <w:color w:val="000000" w:themeColor="text1"/>
      <w:kern w:val="28"/>
      <w:sz w:val="28"/>
      <w:shd w:val="clear" w:color="auto" w:fill="FFFFFF" w:themeFill="background1"/>
      <w:lang w:val="en-AU"/>
    </w:rPr>
  </w:style>
  <w:style w:type="character" w:customStyle="1" w:styleId="FootnoteTextChar1">
    <w:name w:val="Footnote Text Char1"/>
    <w:basedOn w:val="DefaultParagraphFont"/>
    <w:uiPriority w:val="99"/>
    <w:semiHidden/>
    <w:rsid w:val="00AE61F0"/>
    <w:rPr>
      <w:rFonts w:ascii="Minion Pro" w:hAnsi="Minion Pro"/>
      <w14:ligatures w14:val="standardContextual"/>
      <w14:numForm w14:val="oldStyle"/>
      <w14:cntxtAlts/>
    </w:rPr>
  </w:style>
  <w:style w:type="character" w:customStyle="1" w:styleId="CrossReference">
    <w:name w:val="Cross Reference"/>
    <w:rsid w:val="00AE61F0"/>
    <w:rPr>
      <w:rFonts w:ascii="Dax-Regular" w:hAnsi="Dax-Regular" w:cs="Arial"/>
      <w:noProof/>
      <w:u w:val="single"/>
    </w:rPr>
  </w:style>
  <w:style w:type="character" w:customStyle="1" w:styleId="Gloss">
    <w:name w:val="Gloss"/>
    <w:rsid w:val="00AE61F0"/>
    <w:rPr>
      <w:rFonts w:ascii="Minion Pro SmBd" w:hAnsi="Minion Pro SmBd" w:cs="Times New Roman"/>
      <w:bCs/>
      <w:lang w:val="en-US" w:eastAsia="x-none"/>
    </w:rPr>
  </w:style>
  <w:style w:type="paragraph" w:customStyle="1" w:styleId="GlossaryCrossReferences">
    <w:name w:val="Glossary Cross References"/>
    <w:basedOn w:val="Normal"/>
    <w:link w:val="GlossaryCrossReferencesChar"/>
    <w:rsid w:val="00AE61F0"/>
    <w:pPr>
      <w:tabs>
        <w:tab w:val="left" w:pos="1080"/>
      </w:tabs>
      <w:autoSpaceDE w:val="0"/>
      <w:autoSpaceDN w:val="0"/>
      <w:ind w:left="360" w:hanging="360"/>
      <w:jc w:val="left"/>
    </w:pPr>
    <w:rPr>
      <w:rFonts w:ascii="Dax-Regular" w:hAnsi="Dax-Regular" w:cs="Arial"/>
      <w:sz w:val="22"/>
      <w:szCs w:val="18"/>
      <w14:ligatures w14:val="standardContextual"/>
      <w14:numForm w14:val="oldStyle"/>
      <w14:cntxtAlts/>
    </w:rPr>
  </w:style>
  <w:style w:type="character" w:customStyle="1" w:styleId="GlossaryCrossReferencesChar">
    <w:name w:val="Glossary Cross References Char"/>
    <w:link w:val="GlossaryCrossReferences"/>
    <w:rsid w:val="00AE61F0"/>
    <w:rPr>
      <w:rFonts w:ascii="Dax-Regular" w:hAnsi="Dax-Regular" w:cs="Arial"/>
      <w:sz w:val="22"/>
      <w:szCs w:val="18"/>
      <w14:ligatures w14:val="standardContextual"/>
      <w14:numForm w14:val="oldStyle"/>
      <w14:cntxtAlts/>
    </w:rPr>
  </w:style>
  <w:style w:type="paragraph" w:customStyle="1" w:styleId="GlossaryDefinition">
    <w:name w:val="Glossary Definition"/>
    <w:basedOn w:val="Normal"/>
    <w:rsid w:val="00AE61F0"/>
    <w:pPr>
      <w:autoSpaceDE w:val="0"/>
      <w:autoSpaceDN w:val="0"/>
      <w:ind w:left="360"/>
      <w:jc w:val="left"/>
    </w:pPr>
    <w:rPr>
      <w14:ligatures w14:val="standardContextual"/>
      <w14:numForm w14:val="oldStyle"/>
      <w14:cntxtAlts/>
    </w:rPr>
  </w:style>
  <w:style w:type="paragraph" w:customStyle="1" w:styleId="GlossaryHeadword">
    <w:name w:val="Glossary Headword"/>
    <w:basedOn w:val="Normal"/>
    <w:link w:val="GlossaryHeadwordChar"/>
    <w:rsid w:val="00AE61F0"/>
    <w:pPr>
      <w:keepNext/>
      <w:autoSpaceDE w:val="0"/>
      <w:autoSpaceDN w:val="0"/>
      <w:spacing w:before="240"/>
      <w:jc w:val="left"/>
    </w:pPr>
    <w:rPr>
      <w:rFonts w:ascii="Dax-Medium" w:hAnsi="Dax-Medium" w:cs="Arial"/>
      <w:bCs/>
      <w14:ligatures w14:val="standardContextual"/>
      <w14:numForm w14:val="oldStyle"/>
      <w14:cntxtAlts/>
    </w:rPr>
  </w:style>
  <w:style w:type="character" w:customStyle="1" w:styleId="GlossaryHeadwordChar">
    <w:name w:val="Glossary Headword Char"/>
    <w:link w:val="GlossaryHeadword"/>
    <w:rsid w:val="00AE61F0"/>
    <w:rPr>
      <w:rFonts w:ascii="Dax-Medium" w:hAnsi="Dax-Medium" w:cs="Arial"/>
      <w:bCs/>
      <w14:ligatures w14:val="standardContextual"/>
      <w14:numForm w14:val="oldStyle"/>
      <w14:cntxtAlts/>
    </w:rPr>
  </w:style>
  <w:style w:type="paragraph" w:customStyle="1" w:styleId="GlossaryRelevantSection">
    <w:name w:val="Glossary Relevant Section"/>
    <w:basedOn w:val="GlossaryCrossReferences"/>
    <w:link w:val="GlossaryRelevantSectionChar"/>
    <w:rsid w:val="00AE61F0"/>
    <w:pPr>
      <w:tabs>
        <w:tab w:val="clear" w:pos="1080"/>
        <w:tab w:val="left" w:pos="360"/>
      </w:tabs>
      <w:spacing w:before="60"/>
      <w:ind w:left="1080"/>
    </w:pPr>
  </w:style>
  <w:style w:type="character" w:customStyle="1" w:styleId="GlossaryRelevantSectionChar">
    <w:name w:val="Glossary Relevant Section Char"/>
    <w:basedOn w:val="GlossaryCrossReferencesChar"/>
    <w:link w:val="GlossaryRelevantSection"/>
    <w:rsid w:val="00AE61F0"/>
    <w:rPr>
      <w:rFonts w:ascii="Dax-Regular" w:hAnsi="Dax-Regular" w:cs="Arial"/>
      <w:sz w:val="22"/>
      <w:szCs w:val="18"/>
      <w14:ligatures w14:val="standardContextual"/>
      <w14:numForm w14:val="oldStyle"/>
      <w14:cntxtAlts/>
    </w:rPr>
  </w:style>
  <w:style w:type="character" w:customStyle="1" w:styleId="FooterChar">
    <w:name w:val="Footer Char"/>
    <w:basedOn w:val="DefaultParagraphFont"/>
    <w:link w:val="Footer"/>
    <w:uiPriority w:val="99"/>
    <w:rsid w:val="00AE61F0"/>
    <w:rPr>
      <w:rFonts w:ascii="Minion Pro" w:eastAsia="Arial Unicode MS" w:hAnsi="Minion Pro"/>
      <w:b/>
      <w:sz w:val="18"/>
      <w:lang w:val="en-AU" w:eastAsia="x-none"/>
    </w:rPr>
  </w:style>
  <w:style w:type="paragraph" w:styleId="BlockText">
    <w:name w:val="Block Text"/>
    <w:basedOn w:val="Normal"/>
    <w:next w:val="Normal"/>
    <w:rsid w:val="00AE61F0"/>
    <w:pPr>
      <w:ind w:left="360"/>
      <w:jc w:val="left"/>
    </w:pPr>
    <w:rPr>
      <w:szCs w:val="24"/>
      <w14:ligatures w14:val="standardContextual"/>
      <w14:numForm w14:val="oldStyle"/>
      <w14:cntxtAlts/>
    </w:rPr>
  </w:style>
  <w:style w:type="table" w:styleId="TableGrid">
    <w:name w:val="Table Grid"/>
    <w:basedOn w:val="TableNormal"/>
    <w:rsid w:val="00AE61F0"/>
    <w:pPr>
      <w:spacing w:before="120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ListParagraph">
    <w:name w:val="List Paragraph"/>
    <w:basedOn w:val="Normal"/>
    <w:uiPriority w:val="34"/>
    <w:qFormat/>
    <w:rsid w:val="00AE61F0"/>
    <w:pPr>
      <w:ind w:left="720"/>
      <w:contextualSpacing/>
      <w:jc w:val="left"/>
    </w:pPr>
    <w:rPr>
      <w:sz w:val="22"/>
      <w:szCs w:val="24"/>
      <w14:ligatures w14:val="standardContextual"/>
      <w14:numForm w14:val="oldStyle"/>
      <w14:cntxtAlts/>
    </w:rPr>
  </w:style>
  <w:style w:type="paragraph" w:customStyle="1" w:styleId="LEBQuotation">
    <w:name w:val="LEB Quotation"/>
    <w:basedOn w:val="Normal"/>
    <w:next w:val="Textbody"/>
    <w:link w:val="LEBQuotationChar"/>
    <w:autoRedefine/>
    <w:qFormat/>
    <w:rsid w:val="00E43CFB"/>
    <w:pPr>
      <w:spacing w:before="240"/>
      <w:ind w:left="360"/>
      <w:jc w:val="left"/>
    </w:pPr>
    <w:rPr>
      <w:i/>
      <w:szCs w:val="24"/>
      <w14:ligatures w14:val="standardContextual"/>
      <w14:numForm w14:val="oldStyle"/>
      <w14:cntxtAlts/>
    </w:rPr>
  </w:style>
  <w:style w:type="character" w:customStyle="1" w:styleId="LEBQuotationChar">
    <w:name w:val="LEB Quotation Char"/>
    <w:basedOn w:val="DefaultParagraphFont"/>
    <w:link w:val="LEBQuotation"/>
    <w:rsid w:val="00E43CFB"/>
    <w:rPr>
      <w:rFonts w:ascii="Minion Pro" w:hAnsi="Minion Pro"/>
      <w:i/>
      <w:szCs w:val="24"/>
      <w14:ligatures w14:val="standardContextual"/>
      <w14:numForm w14:val="oldStyle"/>
      <w14:cntxtAlts/>
    </w:rPr>
  </w:style>
  <w:style w:type="paragraph" w:customStyle="1" w:styleId="BlockQuote">
    <w:name w:val="Block Quote"/>
    <w:basedOn w:val="Normal"/>
    <w:next w:val="Normal"/>
    <w:link w:val="BlockQuoteChar1"/>
    <w:rsid w:val="00166FF3"/>
    <w:pPr>
      <w:ind w:left="360" w:right="360"/>
      <w:jc w:val="left"/>
    </w:pPr>
    <w:rPr>
      <w:sz w:val="18"/>
      <w:szCs w:val="22"/>
      <w14:ligatures w14:val="standardContextual"/>
      <w14:numForm w14:val="oldStyle"/>
      <w14:cntxtAlts/>
    </w:rPr>
  </w:style>
  <w:style w:type="character" w:customStyle="1" w:styleId="BlockQuoteChar1">
    <w:name w:val="Block Quote Char1"/>
    <w:basedOn w:val="DefaultParagraphFont"/>
    <w:link w:val="BlockQuote"/>
    <w:rsid w:val="00166FF3"/>
    <w:rPr>
      <w:rFonts w:ascii="Minion Pro" w:hAnsi="Minion Pro"/>
      <w:sz w:val="18"/>
      <w:szCs w:val="22"/>
      <w14:ligatures w14:val="standardContextual"/>
      <w14:numForm w14:val="oldStyle"/>
      <w14:cntxtAlts/>
    </w:rPr>
  </w:style>
  <w:style w:type="paragraph" w:customStyle="1" w:styleId="PhraseHeading">
    <w:name w:val="Phrase Heading"/>
    <w:basedOn w:val="Normal"/>
    <w:next w:val="Normal"/>
    <w:rsid w:val="00AE61F0"/>
    <w:pPr>
      <w:keepNext/>
      <w:spacing w:before="240"/>
    </w:pPr>
    <w:rPr>
      <w:i/>
      <w14:ligatures w14:val="standardContextual"/>
      <w14:numForm w14:val="oldStyle"/>
      <w14:cntxtAlts/>
    </w:rPr>
  </w:style>
  <w:style w:type="character" w:customStyle="1" w:styleId="BibleWord">
    <w:name w:val="Bible Word"/>
    <w:basedOn w:val="DefaultParagraphFont"/>
    <w:rsid w:val="00AE61F0"/>
    <w:rPr>
      <w:rFonts w:ascii="Minion Pro" w:hAnsi="Minion Pro"/>
      <w:b/>
    </w:rPr>
  </w:style>
  <w:style w:type="paragraph" w:customStyle="1" w:styleId="StyleBlockQuoteCharItalic">
    <w:name w:val="Style Block Quote Char + Italic"/>
    <w:basedOn w:val="Normal"/>
    <w:link w:val="StyleBlockQuoteCharItalicChar"/>
    <w:rsid w:val="00AE61F0"/>
    <w:pPr>
      <w:ind w:left="360" w:right="360"/>
      <w:jc w:val="left"/>
    </w:pPr>
    <w:rPr>
      <w:i/>
      <w:iCs/>
      <w:sz w:val="18"/>
      <w:szCs w:val="22"/>
    </w:rPr>
  </w:style>
  <w:style w:type="character" w:customStyle="1" w:styleId="StyleBlockQuoteCharItalicChar">
    <w:name w:val="Style Block Quote Char + Italic Char"/>
    <w:link w:val="StyleBlockQuoteCharItalic"/>
    <w:rsid w:val="00AE61F0"/>
    <w:rPr>
      <w:rFonts w:ascii="Minion Pro" w:hAnsi="Minion Pro"/>
      <w:i/>
      <w:iCs/>
      <w:sz w:val="18"/>
      <w:szCs w:val="22"/>
    </w:rPr>
  </w:style>
  <w:style w:type="paragraph" w:customStyle="1" w:styleId="StyleBlockQuoteItalic">
    <w:name w:val="Style Block Quote + Italic"/>
    <w:basedOn w:val="BlockQuote"/>
    <w:next w:val="Normal"/>
    <w:link w:val="StyleBlockQuoteItalicChar"/>
    <w:rsid w:val="00AE61F0"/>
    <w:rPr>
      <w:i/>
      <w:iCs/>
      <w14:ligatures w14:val="none"/>
      <w14:numForm w14:val="default"/>
      <w14:cntxtAlts w14:val="0"/>
    </w:rPr>
  </w:style>
  <w:style w:type="character" w:customStyle="1" w:styleId="StyleBlockQuoteItalicChar">
    <w:name w:val="Style Block Quote + Italic Char"/>
    <w:link w:val="StyleBlockQuoteItalic"/>
    <w:rsid w:val="00AE61F0"/>
    <w:rPr>
      <w:rFonts w:ascii="Minion Pro" w:hAnsi="Minion Pro"/>
      <w:i/>
      <w:iCs/>
      <w:szCs w:val="22"/>
    </w:rPr>
  </w:style>
  <w:style w:type="paragraph" w:styleId="TOCHeading">
    <w:name w:val="TOC Heading"/>
    <w:basedOn w:val="Heading1"/>
    <w:next w:val="Normal"/>
    <w:uiPriority w:val="39"/>
    <w:unhideWhenUsed/>
    <w:qFormat/>
    <w:rsid w:val="00AE61F0"/>
    <w:pPr>
      <w:pageBreakBefore w:val="0"/>
      <w:spacing w:before="240" w:after="0" w:line="259" w:lineRule="auto"/>
      <w:outlineLvl w:val="9"/>
    </w:pPr>
    <w:rPr>
      <w:rFonts w:asciiTheme="majorHAnsi" w:eastAsiaTheme="majorEastAsia" w:hAnsiTheme="majorHAnsi" w:cstheme="majorBidi"/>
      <w:smallCaps/>
      <w:color w:val="2E74B5" w:themeColor="accent1" w:themeShade="BF"/>
      <w:sz w:val="32"/>
      <w:szCs w:val="32"/>
      <w:lang w:val="en-US"/>
    </w:rPr>
  </w:style>
  <w:style w:type="paragraph" w:styleId="TOC5">
    <w:name w:val="toc 5"/>
    <w:basedOn w:val="Normal"/>
    <w:next w:val="Normal"/>
    <w:autoRedefine/>
    <w:uiPriority w:val="39"/>
    <w:unhideWhenUsed/>
    <w:rsid w:val="00AE61F0"/>
    <w:pPr>
      <w:spacing w:after="100" w:line="259" w:lineRule="auto"/>
      <w:ind w:left="880"/>
      <w:jc w:val="left"/>
    </w:pPr>
    <w:rPr>
      <w:rFonts w:asciiTheme="minorHAnsi" w:eastAsiaTheme="minorEastAsia" w:hAnsiTheme="minorHAnsi" w:cstheme="minorBidi"/>
      <w:sz w:val="22"/>
      <w:szCs w:val="22"/>
    </w:rPr>
  </w:style>
  <w:style w:type="paragraph" w:styleId="TOC6">
    <w:name w:val="toc 6"/>
    <w:basedOn w:val="Normal"/>
    <w:next w:val="Normal"/>
    <w:autoRedefine/>
    <w:uiPriority w:val="39"/>
    <w:unhideWhenUsed/>
    <w:rsid w:val="00AE61F0"/>
    <w:pPr>
      <w:spacing w:after="100" w:line="259" w:lineRule="auto"/>
      <w:ind w:left="1100"/>
      <w:jc w:val="left"/>
    </w:pPr>
    <w:rPr>
      <w:rFonts w:asciiTheme="minorHAnsi" w:eastAsiaTheme="minorEastAsia" w:hAnsiTheme="minorHAnsi" w:cstheme="minorBidi"/>
      <w:sz w:val="22"/>
      <w:szCs w:val="22"/>
    </w:rPr>
  </w:style>
  <w:style w:type="paragraph" w:styleId="TOC7">
    <w:name w:val="toc 7"/>
    <w:basedOn w:val="Normal"/>
    <w:next w:val="Normal"/>
    <w:autoRedefine/>
    <w:uiPriority w:val="39"/>
    <w:unhideWhenUsed/>
    <w:rsid w:val="00AE61F0"/>
    <w:pPr>
      <w:spacing w:after="100" w:line="259" w:lineRule="auto"/>
      <w:ind w:left="1320"/>
      <w:jc w:val="left"/>
    </w:pPr>
    <w:rPr>
      <w:rFonts w:asciiTheme="minorHAnsi" w:eastAsiaTheme="minorEastAsia" w:hAnsiTheme="minorHAnsi" w:cstheme="minorBidi"/>
      <w:sz w:val="22"/>
      <w:szCs w:val="22"/>
    </w:rPr>
  </w:style>
  <w:style w:type="paragraph" w:styleId="TOC8">
    <w:name w:val="toc 8"/>
    <w:basedOn w:val="Normal"/>
    <w:next w:val="Normal"/>
    <w:autoRedefine/>
    <w:uiPriority w:val="39"/>
    <w:unhideWhenUsed/>
    <w:rsid w:val="00AE61F0"/>
    <w:pPr>
      <w:spacing w:after="100" w:line="259" w:lineRule="auto"/>
      <w:ind w:left="1540"/>
      <w:jc w:val="left"/>
    </w:pPr>
    <w:rPr>
      <w:rFonts w:asciiTheme="minorHAnsi" w:eastAsiaTheme="minorEastAsia" w:hAnsiTheme="minorHAnsi" w:cstheme="minorBidi"/>
      <w:sz w:val="22"/>
      <w:szCs w:val="22"/>
    </w:rPr>
  </w:style>
  <w:style w:type="paragraph" w:styleId="TOC9">
    <w:name w:val="toc 9"/>
    <w:basedOn w:val="Normal"/>
    <w:next w:val="Normal"/>
    <w:autoRedefine/>
    <w:uiPriority w:val="39"/>
    <w:unhideWhenUsed/>
    <w:rsid w:val="00AE61F0"/>
    <w:pPr>
      <w:spacing w:after="100" w:line="259" w:lineRule="auto"/>
      <w:ind w:left="1760"/>
      <w:jc w:val="left"/>
    </w:pPr>
    <w:rPr>
      <w:rFonts w:asciiTheme="minorHAnsi" w:eastAsiaTheme="minorEastAsia" w:hAnsiTheme="minorHAnsi" w:cstheme="minorBidi"/>
      <w:sz w:val="22"/>
      <w:szCs w:val="22"/>
    </w:rPr>
  </w:style>
  <w:style w:type="numbering" w:customStyle="1" w:styleId="NoList2">
    <w:name w:val="No List2"/>
    <w:next w:val="NoList"/>
    <w:uiPriority w:val="99"/>
    <w:semiHidden/>
    <w:unhideWhenUsed/>
    <w:rsid w:val="003F360A"/>
  </w:style>
  <w:style w:type="character" w:customStyle="1" w:styleId="SubtitleChar">
    <w:name w:val="Subtitle Char"/>
    <w:basedOn w:val="DefaultParagraphFont"/>
    <w:link w:val="Subtitle"/>
    <w:rsid w:val="003F360A"/>
    <w:rPr>
      <w:rFonts w:ascii="Arial Narrow" w:hAnsi="Arial Narrow"/>
      <w:kern w:val="28"/>
      <w:sz w:val="44"/>
      <w:lang w:val="en-AU"/>
    </w:rPr>
  </w:style>
  <w:style w:type="paragraph" w:customStyle="1" w:styleId="NormalNoIndent">
    <w:name w:val="Normal No Indent"/>
    <w:basedOn w:val="Normal"/>
    <w:rsid w:val="003F360A"/>
    <w:pPr>
      <w:spacing w:before="0" w:after="0" w:line="240" w:lineRule="exact"/>
    </w:pPr>
    <w:rPr>
      <w:rFonts w:eastAsia="Proxima Nova"/>
      <w:spacing w:val="2"/>
      <w:szCs w:val="22"/>
      <w:lang w:val="en"/>
    </w:rPr>
  </w:style>
  <w:style w:type="paragraph" w:customStyle="1" w:styleId="Quote1">
    <w:name w:val="Quote1"/>
    <w:basedOn w:val="Normal"/>
    <w:next w:val="Normal"/>
    <w:uiPriority w:val="29"/>
    <w:qFormat/>
    <w:rsid w:val="003F360A"/>
    <w:pPr>
      <w:spacing w:line="210" w:lineRule="exact"/>
      <w:ind w:left="230"/>
    </w:pPr>
    <w:rPr>
      <w:rFonts w:eastAsia="Proxima Nova" w:cs="Proxima Nova"/>
      <w:iCs/>
      <w:color w:val="000000"/>
      <w:spacing w:val="2"/>
      <w:sz w:val="17"/>
      <w:szCs w:val="22"/>
      <w:lang w:val="en"/>
    </w:rPr>
  </w:style>
  <w:style w:type="character" w:customStyle="1" w:styleId="QuoteChar">
    <w:name w:val="Quote Char"/>
    <w:basedOn w:val="DefaultParagraphFont"/>
    <w:link w:val="Quote"/>
    <w:uiPriority w:val="29"/>
    <w:rsid w:val="003F360A"/>
    <w:rPr>
      <w:rFonts w:ascii="Minion Pro" w:hAnsi="Minion Pro"/>
      <w:iCs/>
      <w:color w:val="000000"/>
      <w:spacing w:val="2"/>
      <w:sz w:val="17"/>
      <w14:ligatures w14:val="standardContextual"/>
      <w14:numForm w14:val="oldStyle"/>
      <w14:cntxtAlts/>
    </w:rPr>
  </w:style>
  <w:style w:type="paragraph" w:customStyle="1" w:styleId="translation0">
    <w:name w:val="translation"/>
    <w:basedOn w:val="Normal"/>
    <w:autoRedefine/>
    <w:qFormat/>
    <w:rsid w:val="003F360A"/>
    <w:pPr>
      <w:spacing w:before="0" w:after="0"/>
      <w:ind w:left="720"/>
    </w:pPr>
    <w:rPr>
      <w:sz w:val="22"/>
      <w:szCs w:val="22"/>
    </w:rPr>
  </w:style>
  <w:style w:type="character" w:styleId="UnresolvedMention">
    <w:name w:val="Unresolved Mention"/>
    <w:basedOn w:val="DefaultParagraphFont"/>
    <w:uiPriority w:val="99"/>
    <w:semiHidden/>
    <w:unhideWhenUsed/>
    <w:rsid w:val="003F360A"/>
    <w:rPr>
      <w:color w:val="605E5C"/>
      <w:shd w:val="clear" w:color="auto" w:fill="E1DFDD"/>
    </w:rPr>
  </w:style>
  <w:style w:type="paragraph" w:customStyle="1" w:styleId="Transcription">
    <w:name w:val="Transcription"/>
    <w:basedOn w:val="translation0"/>
    <w:rsid w:val="003F360A"/>
    <w:pPr>
      <w:tabs>
        <w:tab w:val="left" w:pos="720"/>
      </w:tabs>
      <w:ind w:left="950" w:hanging="720"/>
    </w:pPr>
    <w:rPr>
      <w:rFonts w:ascii="Brill" w:hAnsi="Brill"/>
      <w:sz w:val="17"/>
      <w:lang w:val="el-GR"/>
    </w:rPr>
  </w:style>
  <w:style w:type="character" w:customStyle="1" w:styleId="FollowedHyperlink1">
    <w:name w:val="FollowedHyperlink1"/>
    <w:basedOn w:val="DefaultParagraphFont"/>
    <w:uiPriority w:val="99"/>
    <w:semiHidden/>
    <w:unhideWhenUsed/>
    <w:rsid w:val="003F360A"/>
    <w:rPr>
      <w:color w:val="800080"/>
      <w:u w:val="single"/>
    </w:rPr>
  </w:style>
  <w:style w:type="paragraph" w:styleId="Quote">
    <w:name w:val="Quote"/>
    <w:basedOn w:val="Normal"/>
    <w:next w:val="Normal"/>
    <w:link w:val="QuoteChar"/>
    <w:uiPriority w:val="29"/>
    <w:qFormat/>
    <w:rsid w:val="003F360A"/>
    <w:pPr>
      <w:spacing w:before="200" w:after="160"/>
      <w:ind w:left="864" w:right="864"/>
      <w:jc w:val="center"/>
    </w:pPr>
    <w:rPr>
      <w:iCs/>
      <w:color w:val="000000"/>
      <w:spacing w:val="2"/>
      <w:sz w:val="17"/>
      <w14:ligatures w14:val="standardContextual"/>
      <w14:numForm w14:val="oldStyle"/>
      <w14:cntxtAlts/>
    </w:rPr>
  </w:style>
  <w:style w:type="character" w:customStyle="1" w:styleId="QuoteChar1">
    <w:name w:val="Quote Char1"/>
    <w:basedOn w:val="DefaultParagraphFont"/>
    <w:uiPriority w:val="29"/>
    <w:rsid w:val="003F360A"/>
    <w:rPr>
      <w:rFonts w:ascii="Minion Pro" w:hAnsi="Minion Pro"/>
      <w:i/>
      <w:iCs/>
      <w:color w:val="404040" w:themeColor="text1" w:themeTint="BF"/>
    </w:rPr>
  </w:style>
  <w:style w:type="character" w:styleId="FollowedHyperlink">
    <w:name w:val="FollowedHyperlink"/>
    <w:basedOn w:val="DefaultParagraphFont"/>
    <w:uiPriority w:val="99"/>
    <w:rsid w:val="003F360A"/>
    <w:rPr>
      <w:color w:val="954F72" w:themeColor="followedHyperlink"/>
      <w:u w:val="single"/>
    </w:rPr>
  </w:style>
  <w:style w:type="numbering" w:customStyle="1" w:styleId="NoList3">
    <w:name w:val="No List3"/>
    <w:next w:val="NoList"/>
    <w:uiPriority w:val="99"/>
    <w:semiHidden/>
    <w:unhideWhenUsed/>
    <w:rsid w:val="003F360A"/>
  </w:style>
  <w:style w:type="character" w:styleId="EndnoteReference">
    <w:name w:val="endnote reference"/>
    <w:basedOn w:val="DefaultParagraphFont"/>
    <w:uiPriority w:val="99"/>
    <w:unhideWhenUsed/>
    <w:rsid w:val="003F360A"/>
    <w:rPr>
      <w:vertAlign w:val="superscript"/>
    </w:rPr>
  </w:style>
  <w:style w:type="numbering" w:customStyle="1" w:styleId="NoList4">
    <w:name w:val="No List4"/>
    <w:next w:val="NoList"/>
    <w:uiPriority w:val="99"/>
    <w:semiHidden/>
    <w:unhideWhenUsed/>
    <w:rsid w:val="00BD5253"/>
  </w:style>
  <w:style w:type="numbering" w:customStyle="1" w:styleId="NoList5">
    <w:name w:val="No List5"/>
    <w:next w:val="NoList"/>
    <w:uiPriority w:val="99"/>
    <w:semiHidden/>
    <w:unhideWhenUsed/>
    <w:rsid w:val="00BD5253"/>
  </w:style>
  <w:style w:type="paragraph" w:styleId="Index3">
    <w:name w:val="index 3"/>
    <w:basedOn w:val="Normal"/>
    <w:next w:val="Normal"/>
    <w:autoRedefine/>
    <w:uiPriority w:val="99"/>
    <w:rsid w:val="009804A8"/>
    <w:pPr>
      <w:spacing w:before="0" w:after="0"/>
      <w:ind w:left="600" w:hanging="200"/>
    </w:pPr>
    <w:rPr>
      <w:lang w:val="en"/>
    </w:rPr>
  </w:style>
  <w:style w:type="character" w:styleId="CommentReference">
    <w:name w:val="annotation reference"/>
    <w:basedOn w:val="DefaultParagraphFont"/>
    <w:rsid w:val="005D2ED8"/>
    <w:rPr>
      <w:sz w:val="16"/>
      <w:szCs w:val="16"/>
    </w:rPr>
  </w:style>
  <w:style w:type="paragraph" w:styleId="CommentText">
    <w:name w:val="annotation text"/>
    <w:basedOn w:val="Normal"/>
    <w:link w:val="CommentTextChar"/>
    <w:rsid w:val="005D2ED8"/>
  </w:style>
  <w:style w:type="character" w:customStyle="1" w:styleId="CommentTextChar">
    <w:name w:val="Comment Text Char"/>
    <w:basedOn w:val="DefaultParagraphFont"/>
    <w:link w:val="CommentText"/>
    <w:rsid w:val="005D2ED8"/>
    <w:rPr>
      <w:rFonts w:ascii="Minion Pro" w:hAnsi="Minion Pro"/>
    </w:rPr>
  </w:style>
  <w:style w:type="paragraph" w:styleId="CommentSubject">
    <w:name w:val="annotation subject"/>
    <w:basedOn w:val="CommentText"/>
    <w:next w:val="CommentText"/>
    <w:link w:val="CommentSubjectChar"/>
    <w:semiHidden/>
    <w:unhideWhenUsed/>
    <w:rsid w:val="005D2ED8"/>
    <w:rPr>
      <w:b/>
      <w:bCs/>
    </w:rPr>
  </w:style>
  <w:style w:type="character" w:customStyle="1" w:styleId="CommentSubjectChar">
    <w:name w:val="Comment Subject Char"/>
    <w:basedOn w:val="CommentTextChar"/>
    <w:link w:val="CommentSubject"/>
    <w:semiHidden/>
    <w:rsid w:val="005D2ED8"/>
    <w:rPr>
      <w:rFonts w:ascii="Minion Pro" w:hAnsi="Minion Pro"/>
      <w:b/>
      <w:bCs/>
    </w:rPr>
  </w:style>
  <w:style w:type="paragraph" w:customStyle="1" w:styleId="CopyrightInitial">
    <w:name w:val="Copyright Initial"/>
    <w:basedOn w:val="Normal"/>
    <w:next w:val="Copyright"/>
    <w:qFormat/>
    <w:rsid w:val="002F1592"/>
    <w:pPr>
      <w:spacing w:before="2880" w:after="0"/>
      <w:jc w:val="left"/>
    </w:pPr>
    <w:rPr>
      <w:caps/>
      <w:sz w:val="18"/>
    </w:rPr>
  </w:style>
  <w:style w:type="paragraph" w:customStyle="1" w:styleId="Copyright">
    <w:name w:val="Copyright"/>
    <w:basedOn w:val="CopyrightInitial"/>
    <w:qFormat/>
    <w:rsid w:val="002F1592"/>
    <w:pPr>
      <w:spacing w:before="120"/>
    </w:pPr>
    <w:rPr>
      <w:caps w:val="0"/>
    </w:rPr>
  </w:style>
  <w:style w:type="paragraph" w:customStyle="1" w:styleId="Author">
    <w:name w:val="Author"/>
    <w:basedOn w:val="Normal"/>
    <w:next w:val="Normal"/>
    <w:qFormat/>
    <w:rsid w:val="009F4799"/>
    <w:pPr>
      <w:spacing w:before="720" w:after="0"/>
      <w:jc w:val="center"/>
    </w:pPr>
    <w:rPr>
      <w:b/>
      <w:sz w:val="24"/>
    </w:rPr>
  </w:style>
  <w:style w:type="paragraph" w:customStyle="1" w:styleId="TitlePublisher">
    <w:name w:val="Title Publisher"/>
    <w:basedOn w:val="Normal"/>
    <w:next w:val="Normal"/>
    <w:qFormat/>
    <w:rsid w:val="009F4799"/>
    <w:pPr>
      <w:spacing w:before="6480" w:after="0"/>
      <w:jc w:val="center"/>
    </w:pPr>
  </w:style>
  <w:style w:type="character" w:customStyle="1" w:styleId="PhiloSegmentNumber">
    <w:name w:val="Philo Segment Number"/>
    <w:basedOn w:val="DefaultParagraphFont"/>
    <w:uiPriority w:val="1"/>
    <w:qFormat/>
    <w:rsid w:val="00821292"/>
    <w:rPr>
      <w:b w:val="0"/>
      <w:sz w:val="20"/>
      <w:vertAlign w:val="superscript"/>
    </w:rPr>
  </w:style>
  <w:style w:type="character" w:customStyle="1" w:styleId="JosephusBookNumber">
    <w:name w:val="Josephus Book Number"/>
    <w:basedOn w:val="DefaultParagraphFont"/>
    <w:uiPriority w:val="1"/>
    <w:qFormat/>
    <w:rsid w:val="00B124D0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76040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585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955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456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6320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9934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1441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4558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5731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7032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8193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2112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8608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5578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5764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5284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7150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3502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1332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6342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4843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4099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2278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5354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5439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8325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2223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3207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3114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3647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0727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1866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7952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6554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3982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6622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6735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5629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7969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4149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2125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1410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3681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7991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6918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9734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7928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4877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8812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6120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3158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9707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7384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6315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2205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1915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1229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2219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1966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91706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96778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45283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45357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85423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73271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84469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93689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07959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82733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85401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17397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40214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49482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71024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77111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21518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39299449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628038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626852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59703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66206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88541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02859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28282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41688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59930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82216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32708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39712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70090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32151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63018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72284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74917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03077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06946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12757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58593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82895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85619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14432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35524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19522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80473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93605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21689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98373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10344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40442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94962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75569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75341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00777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01527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08841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18533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25874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2777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47417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95222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00628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36430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39929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17022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49811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92583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29949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38469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70396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77028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77745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95887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54910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83770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36923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05874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22905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25969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28708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97607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21605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65139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80613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80875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88611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44476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52210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57268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75016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90810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92714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01179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21662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31578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15319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42471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54390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83006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76251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90462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60611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055697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637725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264119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83702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32265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45390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80508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09439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67982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73005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88015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37327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00214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2915522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03655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659891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74204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87338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9002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89106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66215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16203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16719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64043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89533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90663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90663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03770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19572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21532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29995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32220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62754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89715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90945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92383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00157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02072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02096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34403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78782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20069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26176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68549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71254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50673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51843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68818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75369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91946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99652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08843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72472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24876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29543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74650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92334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20450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53974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57909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72943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97219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18766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33353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53078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58141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90904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39436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01795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04500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08842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39176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25128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45248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46746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95767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76325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42837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48621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57121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35288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71125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78460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87739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19712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75588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01842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16037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71158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20893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22826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49053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31159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65044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75107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91308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93994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1169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9960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33481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12152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60750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69902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18538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19715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36232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38184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87109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02914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65313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00068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07038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42455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00705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47337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52679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55396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78098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78892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54806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60195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75273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79839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55772601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624325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684495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41257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04329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15515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30553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42924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25441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47260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91973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97741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25455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42456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43187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77138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91027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02368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16650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84408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99947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43809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80083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90466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25156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31743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74941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22291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30018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35820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92901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54529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59103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26131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73931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92086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16372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24166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58356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23969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28596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97230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47686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72739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10052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40123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88746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38729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31131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04386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10963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30618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54213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7217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09247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30882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65919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84050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90628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34507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17074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57873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75606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21399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43087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80438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93555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07060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74047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97657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22626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46213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96688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26031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42481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72862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80168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02477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25295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56079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012724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053576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582320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96872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32052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36613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67705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28904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64078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77942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79120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98335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04152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13824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22314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97075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14319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73338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19580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33479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43460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75426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83914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47600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07682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26932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31992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74752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76692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31022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58410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03111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23956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26211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72031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92182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32216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33386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18863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31959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53863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58482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69055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04540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07680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25420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37322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92844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29781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59097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7266659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325645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171504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93076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04200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46975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50912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92107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17163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64246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02335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69840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96024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01353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45751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96969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13962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28273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37507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75617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83308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94552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96432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52777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54992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92366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28235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38631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45200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80708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03011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13444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64684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52263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66278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67023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29483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37199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39899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56090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06621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12444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26981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30885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43267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45901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15304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23831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45013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58837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88099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99301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14408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24358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43215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87910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33037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6855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94768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12918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54882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69961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30379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74760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80132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07487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12885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74524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77207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77706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26232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51964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89862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94403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07539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10948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16018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22577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44954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91924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11650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40543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50551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52479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89072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98338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25006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36853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38075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53398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65737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78902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95624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74302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78158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40218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79528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16901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21559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32739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56235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10142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08668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21036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16204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43633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05259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12573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79291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80009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20496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86081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46526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64276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93639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98931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07913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18609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18661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51412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28497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33891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55489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75140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19826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26414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41855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06168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25849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40860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44332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59825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81673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23003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32672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69550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85009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39424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45926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50126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61305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32686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70046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88914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50576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82581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45436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11020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41853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64168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18032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21167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49345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57413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03708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08267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46452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49313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82863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96390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24126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72604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81827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82530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89150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75531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98590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43289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45653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65823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68213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72821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10247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20613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38303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50232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83785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16961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14048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69646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75790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45934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56291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5633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87131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95641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49982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57736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04295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25959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50953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77172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27658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34965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68115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20530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74958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06565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22284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30089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58409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72287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73759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98046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10428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15053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30774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50926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09156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24872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32998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44118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77321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33155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47460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62811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68619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79862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84389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21082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36577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57707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73917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12773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72477962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553963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759424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61334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7374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14998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55239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60594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79498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9115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92684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93071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36995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45071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61261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63497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84423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06003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53060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87317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41685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65952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85551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94854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30685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44766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27284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00878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02064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02825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10500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13932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54494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73387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27245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38894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62707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71700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72389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26809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32848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54953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74563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03416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49338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63661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79025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84004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05178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13642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53732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63435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79659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96974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06639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19268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31591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32095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51255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08322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54940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03901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09963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39574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ntTable" Target="fontTable.xml"/><Relationship Id="rId5" Type="http://schemas.openxmlformats.org/officeDocument/2006/relationships/webSettings" Target="webSettings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header" Target="header2.xml"/></Relationships>
</file>

<file path=word/_rels/settings.xml.rels><?xml version='1.0' encoding='UTF-8' standalone='yes'?>
<Relationships xmlns="http://schemas.openxmlformats.org/package/2006/relationships"><Relationship Id="rId1" Type="http://schemas.openxmlformats.org/officeDocument/2006/relationships/attachedTemplate" Target="file:///H:\Donovan\Projects\Manuscript%20Templates\CreateSpace%20Templates\Template%20Documents\CSP6X9.dot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96DA0D18-4B53-4A3F-AA47-B44190C40964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CSP6X9.dot</Template>
  <TotalTime>286</TotalTime>
  <Pages>1</Pages>
  <Words>0</Words>
  <Characters>0</Characters>
  <Application>Microsoft Office Word</Application>
  <DocSecurity>0</DocSecurity>
  <PresentationFormat/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Paperback-Template-6x9</vt:lpstr>
    </vt:vector>
  </TitlesOfParts>
  <Manager>CreateSpace</Manager>
  <Company>Appian Way Press</Company>
  <LinksUpToDate>false</LinksUpToDate>
  <CharactersWithSpaces>0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Paperback-Template-6x9</dc:title>
  <dc:subject>Manuscript Template</dc:subject>
  <dc:creator>Rick Brannan</dc:creator>
  <cp:keywords>Public</cp:keywords>
  <dc:description/>
  <cp:lastModifiedBy>Rick Brannan</cp:lastModifiedBy>
  <cp:revision>9</cp:revision>
  <cp:lastPrinted>2021-08-25T13:55:00Z</cp:lastPrinted>
  <dcterms:created xsi:type="dcterms:W3CDTF">2025-11-03T23:13:00Z</dcterms:created>
  <dcterms:modified xsi:type="dcterms:W3CDTF">2025-11-05T21:01:00Z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Date completed">
    <vt:filetime>2000-11-02T22:00:00Z</vt:filetime>
  </property>
  <property fmtid="{D5CDD505-2E9C-101B-9397-08002B2CF9AE}" pid="3" name="ZOTERO_PREF_1">
    <vt:lpwstr>&lt;data data-version="3" zotero-version="5.0.96.2"&gt;&lt;session id="NhZh3zr8"/&gt;&lt;style id="http://www.zotero.org/styles/society-of-biblical-literature-fullnote-bibliography" hasBibliography="1" bibliographyStyleHasBeenSet="1"/&gt;&lt;prefs&gt;&lt;pref name="fieldType" value</vt:lpwstr>
  </property>
  <property fmtid="{D5CDD505-2E9C-101B-9397-08002B2CF9AE}" pid="4" name="ZOTERO_PREF_2">
    <vt:lpwstr>="Field"/&gt;&lt;pref name="storeReferences" value="true"/&gt;&lt;pref name="noteType" value="1"/&gt;&lt;pref name="dontAskDelayCitationUpdates" value="true"/&gt;&lt;/prefs&gt;&lt;/data&gt;</vt:lpwstr>
  </property>
</Properties>
</file>