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占卜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占卜</w:t>
      </w:r>
      <w:r>
        <w:rPr>
          <w:lang w:val="zh_TW" w:bidi="zh_TW"/>
        </w:rPr>
        <w:t>是一種與靈界或神明溝通的方法。 神嚴格禁止祂的百姓占卜。</w:t>
      </w:r>
    </w:p>
    <w:p>
      <w:pPr/>
      <w:r>
        <w:rPr>
          <w:lang w:val="zh_TW" w:bidi="zh_TW"/>
        </w:rPr>
      </w:r>
      <w:r>
        <w:rPr>
          <w:lang w:val="zh_TW" w:bidi="zh_TW"/>
        </w:rPr>
        <w:t>來自其它國家的人使用占卜來了解將來會發生什麼，或者了解一個夢或一些不尋常事件的意義。 人們有時會使用占卜來找出進行某項活動的最佳時機；例如，找出何時開始對另一個國家發動攻擊。</w:t>
      </w:r>
    </w:p>
    <w:p>
      <w:pPr/>
      <w:r>
        <w:rPr>
          <w:lang w:val="zh_TW" w:bidi="zh_TW"/>
        </w:rPr>
      </w:r>
      <w:r>
        <w:rPr>
          <w:lang w:val="zh_TW" w:bidi="zh_TW"/>
        </w:rPr>
        <w:t>人們用不同的方法進行占卜。 例如，有些人會殺死一隻動物，然後觀察動物的器官變成什麽形狀。 如果這個器官看起來像某種樣式，他們就認為某件事情會發生。 如果它看起來不是這樣，那麼就會發生其它事情。 或者，人們燃燒某些東西並觀察煙霧運動的方式，並認為不同的運動具有不同的含義。 其他人觀察天空中的星星和行星，並且認為它們的位置包含意義。</w:t>
      </w:r>
    </w:p>
    <w:p>
      <w:pPr/>
      <w:r>
        <w:rPr>
          <w:lang w:val="zh_TW" w:bidi="zh_TW"/>
        </w:rPr>
      </w:r>
      <w:r>
        <w:rPr>
          <w:lang w:val="zh_TW" w:bidi="zh_TW"/>
        </w:rPr>
        <w:t>神禁止祂的百姓占卜。神的百姓不需要使用這樣的儀式來得到神的旨意！ 神藉著祂的聖經，以及藉著傳達神信息的信使，告訴人們祂要從他們那裏得到什麼。神的百姓需要把未來交托給神。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