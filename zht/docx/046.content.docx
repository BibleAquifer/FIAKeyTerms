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修殿節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修殿節</w:t>
      </w:r>
      <w:r>
        <w:rPr>
          <w:lang w:val="zh_TW" w:bidi="zh_TW"/>
        </w:rPr>
        <w:t>是猶太人每年慶祝一次的節日。 它在聖經中只被提到一次，是在約翰福音裏。 在那裏，我們只聽到耶穌在這個節日期間來到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與大多數猶太人的節日一樣，這個節日幫助人們記住他們過去發生的事。 在耶穌出生大約兩百年以前，一位希臘王成為以色列的統治者。 這個王告訴猶太人，他們必須停止</w:t>
      </w:r>
      <w:r>
        <w:rPr>
          <w:lang w:val="zh_TW" w:bidi="zh_TW"/>
        </w:rPr>
        <w:t>敬拜</w:t>
      </w:r>
      <w:r>
        <w:rPr>
          <w:lang w:val="zh_TW" w:bidi="zh_TW"/>
        </w:rPr>
        <w:t>他們自己的</w:t>
      </w:r>
      <w:r>
        <w:rPr>
          <w:b/>
          <w:lang w:val="zh_TW" w:bidi="zh_TW"/>
        </w:rPr>
        <w:t>神</w:t>
      </w:r>
      <w:r>
        <w:rPr>
          <w:lang w:val="zh_TW" w:bidi="zh_TW"/>
        </w:rPr>
        <w:t>，他們必須敬拜希臘的</w:t>
      </w:r>
      <w:r>
        <w:rPr>
          <w:lang w:val="zh_TW" w:bidi="zh_TW"/>
        </w:rPr>
        <w:t>神明</w:t>
      </w:r>
      <w:r>
        <w:rPr>
          <w:lang w:val="zh_TW" w:bidi="zh_TW"/>
        </w:rPr>
        <w:t>。 許多猶太人因此而反叛，並進行了很多戰爭。 希臘王的士兵殺死了許多猶太人，然後他做了另一件可怕的事，他把一個希臘神明的偶像放在耶路撒冷神的</w:t>
      </w:r>
      <w:r>
        <w:rPr>
          <w:b/>
          <w:lang w:val="zh_TW" w:bidi="zh_TW"/>
        </w:rPr>
        <w:t>殿</w:t>
      </w:r>
      <w:r>
        <w:rPr>
          <w:lang w:val="zh_TW" w:bidi="zh_TW"/>
        </w:rPr>
        <w:t>中！ 正因為如此，神的殿被玷污，這意味着人們在那裏敬拜神是完全不合適的。 猶太人不能再在聖殿中與神相遇。 但一些猶太人與希臘士兵交戰，他們將他們趕出耶路撒冷。 然後，猶太人將偶像從聖殿中移除，並執行一些必要的儀式，這些儀式使聖殿再次潔淨，這也就是說，聖殿再次成為人們在其中敬拜神的合適場所。 從那時起，猶太人每年都會舉行慶祝活動，以紀念這個事件。 人們把這個節期稱為修殿節，它持續八天。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