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ya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雅巍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在耶穌出生之前大約一千兩百年到一千五百年之間，神呼召摩西帶領</w:t>
      </w:r>
      <w:r>
        <w:rPr>
          <w:lang w:val="zh_TW" w:bidi="zh_TW"/>
        </w:rPr>
        <w:t>以色列人</w:t>
      </w:r>
      <w:r>
        <w:rPr>
          <w:lang w:val="zh_TW" w:bidi="zh_TW"/>
        </w:rPr>
        <w:t>脱離在埃及的奴役，那時摩西問神：「但是以色列人若問我，是誰差我來的，我應該説什麼呢？」 在這裏，摩西是在問神的名字。 神給摩西一個他可以使用的神的名字：神告訴摩西，「你可以對百姓説，</w:t>
      </w:r>
      <w:r>
        <w:rPr>
          <w:b/>
          <w:lang w:val="zh_TW" w:bidi="zh_TW"/>
        </w:rPr>
        <w:t>雅巍</w:t>
      </w:r>
      <w:r>
        <w:rPr>
          <w:lang w:val="zh_TW" w:bidi="zh_TW"/>
        </w:rPr>
        <w:t>差遣我來。」 這個名字的意思大致是「我是」，或「我是我所是的」。 當人們聽到神的這個名字時，他們就記得神創造了世界和其中的一切。 神永不改變，祂是永遠存在的神，也是信守應許的神。</w:t>
      </w:r>
    </w:p>
    <w:p>
      <w:pPr/>
      <w:r>
        <w:rPr>
          <w:lang w:val="zh_TW" w:bidi="zh_TW"/>
        </w:rPr>
      </w:r>
      <w:r>
        <w:rPr>
          <w:lang w:val="zh_TW" w:bidi="zh_TW"/>
        </w:rPr>
        <w:t>聖經中神還有其它的名字，比如「至高的神」或「天軍的神」，但當人們聽到神的這個名字時，他們尤其會想起神在摩西時代與以色列人所立的</w:t>
      </w:r>
      <w:r>
        <w:rPr>
          <w:b/>
          <w:lang w:val="zh_TW" w:bidi="zh_TW"/>
        </w:rPr>
        <w:t>約</w:t>
      </w:r>
      <w:r>
        <w:rPr>
          <w:lang w:val="zh_TW" w:bidi="zh_TW"/>
        </w:rPr>
        <w:t>，或特別的應許。 雅偉這個名字是神的一個非常個人化的名字，表明神與以色列人之間的親密關係。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猶太人</w:t>
      </w:r>
      <w:r>
        <w:rPr>
          <w:lang w:val="zh_TW" w:bidi="zh_TW"/>
        </w:rPr>
        <w:t>在說出神的這個名字時會非常小心。 神是</w:t>
      </w:r>
      <w:r>
        <w:rPr>
          <w:b/>
          <w:lang w:val="zh_TW" w:bidi="zh_TW"/>
        </w:rPr>
        <w:t>聖潔</w:t>
      </w:r>
      <w:r>
        <w:rPr>
          <w:lang w:val="zh_TW" w:bidi="zh_TW"/>
        </w:rPr>
        <w:t>的，因此，祂的名字也是聖潔的。 他們不想因隨便使用神的名字而得罪神。 隨着時間的推移，猶太人越來越少使用神的名字，因為他們害怕冒犯神。 因此，當猶太人讀他們的聖經時，也就是我們現在稱之為舊約的聖經，他們不會說出雅巍這個詞。 相反，他們每次看到雅巍這個詞時，就會說另一個詞，那個詞的意思是主人或</w:t>
      </w:r>
      <w:r>
        <w:rPr>
          <w:b/>
          <w:lang w:val="zh_TW" w:bidi="zh_TW"/>
        </w:rPr>
        <w:t>主</w:t>
      </w:r>
      <w:r>
        <w:rPr>
          <w:lang w:val="zh_TW" w:bidi="zh_TW"/>
        </w:rPr>
        <w:t>。 這是他們尊敬神的一個記號。</w:t>
      </w:r>
    </w:p>
    <w:p>
      <w:pPr/>
      <w:r>
        <w:rPr>
          <w:lang w:val="zh_TW" w:bidi="zh_TW"/>
        </w:rPr>
      </w:r>
      <w:r>
        <w:rPr>
          <w:lang w:val="zh_TW" w:bidi="zh_TW"/>
        </w:rPr>
        <w:t>正因為如此，一些聖經譯本也用主來代替雅巍。</w:t>
      </w:r>
    </w:p>
    <w:p>
      <w:pPr/>
      <w:r>
        <w:rPr>
          <w:lang w:val="zh_TW" w:bidi="zh_TW"/>
        </w:rPr>
      </w:r>
      <w:r>
        <w:rPr>
          <w:lang w:val="zh_TW" w:bidi="zh_TW"/>
        </w:rPr>
        <w:t>一些聖經譯本使用耶和華這個詞。 這個詞實際上是一個誤解；它是雅巍這個詞和希伯來文主這個詞的混合物。 它不是一個真正的詞或名字。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當你翻譯「雅巍」時，要注意以下幾個事項：</w:t>
      </w:r>
    </w:p>
    <w:p>
      <w:pPr/>
      <w:r>
        <w:rPr>
          <w:lang w:val="zh_TW" w:bidi="zh_TW"/>
        </w:rPr>
      </w:r>
      <w:r>
        <w:rPr>
          <w:lang w:val="zh_TW" w:bidi="zh_TW"/>
        </w:rPr>
        <w:t>你需要花時間來做出決定，一段時間後，你可能不得不再次改變你的決定。 翻譯雅巍這個詞是很困難的！ 為此禱告，並多多與人談論，聽聽他們的想法。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亞伯拉罕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亞伯拉罕</w:t>
      </w:r>
      <w:r>
        <w:rPr>
          <w:lang w:val="zh_TW" w:bidi="zh_TW"/>
        </w:rPr>
        <w:t>是</w:t>
      </w:r>
      <w:r>
        <w:rPr>
          <w:lang w:val="zh_TW" w:bidi="zh_TW"/>
        </w:rPr>
        <w:t>以色列人</w:t>
      </w:r>
      <w:r>
        <w:rPr>
          <w:lang w:val="zh_TW" w:bidi="zh_TW"/>
        </w:rPr>
        <w:t>，也就是</w:t>
      </w:r>
      <w:r>
        <w:rPr>
          <w:b/>
          <w:lang w:val="zh_TW" w:bidi="zh_TW"/>
        </w:rPr>
        <w:t>猶太人</w:t>
      </w:r>
      <w:r>
        <w:rPr>
          <w:lang w:val="zh_TW" w:bidi="zh_TW"/>
        </w:rPr>
        <w:t>，最早的祖先。 亞伯拉罕的名字先前是亞伯蘭，但神後來把他的名字改為亞伯拉罕。 亞伯拉罕的意思是「多國的父」。</w:t>
      </w:r>
    </w:p>
    <w:p>
      <w:pPr/>
      <w:r>
        <w:rPr>
          <w:lang w:val="zh_TW" w:bidi="zh_TW"/>
        </w:rPr>
      </w:r>
      <w:r>
        <w:rPr>
          <w:lang w:val="zh_TW" w:bidi="zh_TW"/>
        </w:rPr>
        <w:t>亞伯拉罕生活在耶穌出生前大約兩千年。 祂最初住在一個名叫吾珥的地區，在</w:t>
      </w:r>
      <w:r>
        <w:rPr>
          <w:b/>
          <w:lang w:val="zh_TW" w:bidi="zh_TW"/>
        </w:rPr>
        <w:t>以色列</w:t>
      </w:r>
      <w:r>
        <w:rPr>
          <w:lang w:val="zh_TW" w:bidi="zh_TW"/>
        </w:rPr>
        <w:t xml:space="preserve">東邊的某個地方。 </w:t>
      </w:r>
      <w:r>
        <w:rPr>
          <w:lang w:val="zh_TW" w:bidi="zh_TW"/>
        </w:rPr>
        <w:t>亞伯拉罕</w:t>
      </w:r>
      <w:r>
        <w:rPr>
          <w:lang w:val="zh_TW" w:bidi="zh_TW"/>
        </w:rPr>
        <w:t>的父親他拉帶著他的兒子和他們的妻子與他一起離開吾珥，因為他想去一個名叫迦南的地方，但他停在一個名叫哈蘭的地方。 這距離迦南仍然相當遠。 他們一家人開始住在那裏，過了一段時間，亞伯拉罕的父親去世了。 亞伯拉罕和他的家人不認識神；他們</w:t>
      </w:r>
      <w:r>
        <w:rPr>
          <w:lang w:val="zh_TW" w:bidi="zh_TW"/>
        </w:rPr>
        <w:t>敬拜</w:t>
      </w:r>
      <w:r>
        <w:rPr>
          <w:lang w:val="zh_TW" w:bidi="zh_TW"/>
        </w:rPr>
        <w:t>偶像</w:t>
      </w:r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當亞伯拉罕75歲時，神與他説話。 神告訴他要離開他的家鄉，前往一個神要指示他的地方。 神説，祂會</w:t>
      </w:r>
      <w:r>
        <w:rPr>
          <w:b/>
          <w:lang w:val="zh_TW" w:bidi="zh_TW"/>
        </w:rPr>
        <w:t>祝福</w:t>
      </w:r>
      <w:r>
        <w:rPr>
          <w:lang w:val="zh_TW" w:bidi="zh_TW"/>
        </w:rPr>
        <w:t>亞伯拉罕，祂會使他成為一個大</w:t>
      </w:r>
      <w:r>
        <w:rPr>
          <w:b/>
          <w:lang w:val="zh_TW" w:bidi="zh_TW"/>
        </w:rPr>
        <w:t>國</w:t>
      </w:r>
      <w:r>
        <w:rPr>
          <w:lang w:val="zh_TW" w:bidi="zh_TW"/>
        </w:rPr>
        <w:t>，神會通過亞伯拉罕祝福世上的萬國。 亞伯拉罕順服神！ 他與妻子撒拉和侄子羅得一起，開始一段漫長的旅程。 當他來到迦南時，神告訴他，這是祂要賜給亞伯拉罕和他的</w:t>
      </w:r>
      <w:r>
        <w:rPr>
          <w:lang w:val="zh_TW" w:bidi="zh_TW"/>
        </w:rPr>
        <w:t>後裔</w:t>
      </w:r>
      <w:r>
        <w:rPr>
          <w:lang w:val="zh_TW" w:bidi="zh_TW"/>
        </w:rPr>
        <w:t>的地方。</w:t>
      </w:r>
    </w:p>
    <w:p>
      <w:pPr/>
      <w:r>
        <w:rPr>
          <w:lang w:val="zh_TW" w:bidi="zh_TW"/>
        </w:rPr>
      </w:r>
      <w:r>
        <w:rPr>
          <w:lang w:val="zh_TW" w:bidi="zh_TW"/>
        </w:rPr>
        <w:t>然而，亞伯拉罕還沒有任何後裔。 他沒有孩子，而且他已經是個老人了！ 但他</w:t>
      </w:r>
      <w:r>
        <w:rPr>
          <w:b/>
          <w:lang w:val="zh_TW" w:bidi="zh_TW"/>
        </w:rPr>
        <w:t>信</w:t>
      </w:r>
      <w:r>
        <w:rPr>
          <w:lang w:val="zh_TW" w:bidi="zh_TW"/>
        </w:rPr>
        <w:t>神的應許。 神非常喜悅亞伯拉罕的信靠，因此祂接納亞伯拉罕，看他為神可以與之建立良好關係的人。</w:t>
      </w:r>
    </w:p>
    <w:p>
      <w:pPr/>
      <w:r>
        <w:rPr>
          <w:lang w:val="zh_TW" w:bidi="zh_TW"/>
        </w:rPr>
      </w:r>
      <w:r>
        <w:rPr>
          <w:lang w:val="zh_TW" w:bidi="zh_TW"/>
        </w:rPr>
        <w:t>但亞伯拉罕仍然必須等待很長時間，神才會賜給他後裔。 他不得不再等二十五年，在此期間，他犯了幾個錯誤，有時忘記信靠神。 但最終，在亞伯拉罕一百歲，他的妻子撒拉九十歲的時候，撒拉生了一個兒子。 那時，亞伯拉罕和撒拉是多麼高興！ 他們給他們的兒子起名叫「以撒」，意思是笑。</w:t>
      </w:r>
    </w:p>
    <w:p>
      <w:pPr/>
      <w:r>
        <w:rPr>
          <w:lang w:val="zh_TW" w:bidi="zh_TW"/>
        </w:rPr>
      </w:r>
      <w:r>
        <w:rPr>
          <w:lang w:val="zh_TW" w:bidi="zh_TW"/>
        </w:rPr>
        <w:t>幾年之後，神給亞伯拉罕一個非常艱難的考驗。 神告訴亞伯拉罕，他必須將他的兒子以撒當作祭物獻上。 他要殺死以撒，並把他燒掉，作為獻給神的禮物！ 但是在這個時候，亞伯拉罕已經真正學會了信靠神，並且順服神。 在亞伯拉罕拿起刀要殺他兒子的時候，神阻止了他，並稱讚亞伯拉罕！ 神説，因為亞伯拉罕已經表明他真正信靠神並順服祂，神就會把應許賜給亞伯拉罕的福，繼續賜給以撒和亞伯拉罕的後代。 藉著亞伯拉罕的後裔，世上所有的人都要蒙福！</w:t>
      </w:r>
    </w:p>
    <w:p>
      <w:pPr/>
      <w:r>
        <w:rPr>
          <w:lang w:val="zh_TW" w:bidi="zh_TW"/>
        </w:rPr>
      </w:r>
      <w:r>
        <w:rPr>
          <w:lang w:val="zh_TW" w:bidi="zh_TW"/>
        </w:rPr>
        <w:t>於是，以撒長大，生了兩個兒子。 小兒子叫雅各。 雅各的名字後來改為以色列。 雅各，或以色列，有十二個兒子。 這十二個兒子的後裔成為以色列的十二個支派。 他們成為一個大國。 他們的後裔之一就是耶穌！ 藉著耶穌，世上的所有的人都蒙受了祝福。 神成就了祂對亞伯拉罕的應許！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