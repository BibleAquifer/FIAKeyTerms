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客店、旅店、客棧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客店</w:t>
      </w:r>
      <w:r>
        <w:rPr>
          <w:lang w:val="zh_TW" w:bidi="zh_TW"/>
        </w:rPr>
        <w:t>是一個通用的詞語，意思是旅行者可以住宿的地方。 這可能是一個人們必須支付一些錢才能住的地方，但經常是指某人家中預留給客人的房間。 當親戚或朋友來拜訪時，他們可以住在這個房間裏。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