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耶和華的使者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天使是神所造的超自然靈界存在。 天使將神的信息傳遞給人們。 「耶和華的使者」或「雅威（Yahweh）的使者」是一個特別的天使，他説話帶著如此大的</w:t>
      </w:r>
      <w:r>
        <w:rPr>
          <w:b/>
          <w:lang w:val="zh_TW" w:bidi="zh_TW"/>
        </w:rPr>
        <w:t>權柄</w:t>
      </w:r>
      <w:r>
        <w:rPr>
          <w:lang w:val="zh_TW" w:bidi="zh_TW"/>
        </w:rPr>
        <w:t>，以至於好像神親自在説話。 通常，如果人們面對面地看到神，他們就會死去，所以這個天使甚至可能就是神自己，但是祂以這種方式向人們顯現，叫人們看到神仍能夠存活下來！ 當人們看到耶和華的使者時，他們常常害怕，因為他通常看起來令人敬畏。 在新約聖經中，我們沒有聽説過耶和華的使者或雅威（Yahweh）的使者，因為不再需要他了。 神現在直接藉著耶穌説話。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