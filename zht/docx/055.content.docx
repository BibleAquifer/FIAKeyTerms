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zhen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箴言</w:t>
      </w:r>
      <w:r>
        <w:rPr>
          <w:lang w:val="zh_TW" w:bidi="zh_TW"/>
        </w:rPr>
        <w:t>是簡短並且很容易記住的話，人們把它傳播給其他人。 箴言教導人們一些關於人或關於神的重要事情。 箴言經常提供建議，説明在特定情況下什麼是正確的行為，或告訴人們在某種情況下通常會發生什麼。 寫箴言的人經常注視大自然，並且感嘆神創造萬物是多麽美善。 通過這些箴言，他們教導人們，我們可以從大自然中學到很多東西。 箴言的一些例子是：</w:t>
      </w:r>
    </w:p>
    <w:p>
      <w:pPr/>
      <w:r>
        <w:rPr>
          <w:lang w:val="zh_TW" w:bidi="zh_TW"/>
        </w:rPr>
      </w:r>
      <w:r>
        <w:rPr>
          <w:lang w:val="zh_TW" w:bidi="zh_TW"/>
        </w:rPr>
        <w:t>「驕傲只啟爭競。 聽勸言的，卻有智慧。」</w:t>
      </w:r>
    </w:p>
    <w:p>
      <w:pPr/>
      <w:r>
        <w:rPr>
          <w:lang w:val="zh_TW" w:bidi="zh_TW"/>
        </w:rPr>
      </w:r>
      <w:r>
        <w:rPr>
          <w:lang w:val="zh_TW" w:bidi="zh_TW"/>
        </w:rPr>
        <w:t>「懶惰人哪，你去察看螞蟻的動作！」</w:t>
      </w:r>
    </w:p>
    <w:p>
      <w:pPr/>
      <w:r>
        <w:rPr>
          <w:lang w:val="zh_TW" w:bidi="zh_TW"/>
        </w:rPr>
      </w:r>
      <w:r>
        <w:rPr>
          <w:lang w:val="zh_TW" w:bidi="zh_TW"/>
        </w:rPr>
        <w:t>「人心籌算自己的道路，惟耶和華指引他的腳步。」</w:t>
      </w:r>
    </w:p>
    <w:p>
      <w:pPr/>
      <w:r>
        <w:rPr>
          <w:lang w:val="zh_TW" w:bidi="zh_TW"/>
        </w:rPr>
      </w:r>
      <w:r>
        <w:rPr>
          <w:lang w:val="zh_TW" w:bidi="zh_TW"/>
        </w:rPr>
        <w:t>許多不同的人創作了這些箴言，並把它們告訴給其他人，隨着時間的推移，這些箴言中的許多都被收錄在一卷書中。 我們可以在聖經中一卷稱作箴言的書中找到這些。</w:t>
      </w:r>
    </w:p>
    <w:p>
      <w:pPr/>
      <w:r>
        <w:rPr>
          <w:lang w:val="zh_TW" w:bidi="zh_TW"/>
        </w:rPr>
      </w:r>
      <w:r>
        <w:rPr>
          <w:lang w:val="zh_TW" w:bidi="zh_TW"/>
        </w:rPr>
        <w:t>箴言教導人們智慧意味著什麼。 有智慧的人明白許多事情，能做出好的決定，帶來好的結果。 箴言這卷書教導我們，是神將</w:t>
      </w:r>
      <w:r>
        <w:rPr>
          <w:b/>
          <w:lang w:val="zh_TW" w:bidi="zh_TW"/>
        </w:rPr>
        <w:t>智慧</w:t>
      </w:r>
      <w:r>
        <w:rPr>
          <w:lang w:val="zh_TW" w:bidi="zh_TW"/>
        </w:rPr>
        <w:t>賜給人們。 如果一個人假裝有智慧，卻不接受神，那麼他的智慧就是毫無用處，最終他的計劃也將會失敗。 只有接受並順服神的人才能是真正有智慧的。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