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Terms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Key Terms</w:t>
      </w:r>
      <w:r>
        <w:rPr>
          <w:lang w:val="pt_PT" w:bidi="pt_PT"/>
        </w:rPr>
        <w:t xml:space="preserve"> © 2025 Word Collective Released under CC BY-SA 4.0 license. </w:t>
      </w:r>
      <w:r>
        <w:rPr>
          <w:lang w:val="pt_PT" w:bidi="pt_PT"/>
        </w:rPr>
        <w:t>Familiarization, Internalization, Articulation (FIA) Key Terms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2025 Word Collective.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Yavé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Cerca de 1200 a 1500 anos antes do nascimento de Jesus, quando Deus chamou Moisés para levar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para fora da escravidão no Egito, Moisés perguntou a Deus: “Mas quando os israelitas me perguntarem quem me enviou, o que devo dizer?”. Moisés está perguntando aqui o nome de Deus. E Deus dá a Moisés um nome para Deus que ele pode usar: ele diz a Moisés: “Você pode dizer às pessoas que </w:t>
      </w:r>
      <w:r>
        <w:rPr>
          <w:b/>
          <w:lang w:val="pt_PT" w:bidi="pt_PT"/>
        </w:rPr>
        <w:t>Yavé</w:t>
      </w:r>
      <w:r>
        <w:rPr>
          <w:lang w:val="pt_PT" w:bidi="pt_PT"/>
        </w:rPr>
        <w:t xml:space="preserve"> me enviou”. Esse nome significa algo como “Eu sou”, ou “Eu sou quem Eu sou”. Quando as pessoas ouvem esse nome de Deus, elas se lembram de que Deus criou o mundo e tudo nele. Deus nunca muda, ele é um Deus que é para sempre, e um Deus que mantém suas promessas.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Há outros nomes para Deus na Bíblia, como “o Deus Altíssimo”, ou “o Deus dos exércitos celestiais”, mas quando as pessoas ouvem esse nome de Deus, Yavé, elas pensam especialmente na </w:t>
      </w:r>
      <w:r>
        <w:rPr>
          <w:lang w:val="pt_PT" w:bidi="pt_PT"/>
        </w:rPr>
        <w:t>aliança</w:t>
      </w:r>
      <w:r>
        <w:rPr>
          <w:lang w:val="pt_PT" w:bidi="pt_PT"/>
        </w:rPr>
        <w:t>, a promessa especial, que Deus havia feito com os israelitas no tempo de Moisés. O nome Yavé era um nome muito pessoal para Deus que mostrava o relacionamento próximo que Deus tinha com o povo de Israel.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Os </w:t>
      </w:r>
      <w:r>
        <w:rPr>
          <w:lang w:val="pt_PT" w:bidi="pt_PT"/>
        </w:rPr>
        <w:t>judeus</w:t>
      </w:r>
      <w:r>
        <w:rPr>
          <w:lang w:val="pt_PT" w:bidi="pt_PT"/>
        </w:rPr>
        <w:t xml:space="preserve"> tinham muito cuidado ao pronunciar este nome de Deus. Deus era </w:t>
      </w:r>
      <w:r>
        <w:rPr>
          <w:lang w:val="pt_PT" w:bidi="pt_PT"/>
        </w:rPr>
        <w:t>santo</w:t>
      </w:r>
      <w:r>
        <w:rPr>
          <w:lang w:val="pt_PT" w:bidi="pt_PT"/>
        </w:rPr>
        <w:t xml:space="preserve"> e, portanto, seu nome era santo. Eles não queriam ofender a Deus usando seu nome casualmente. Com o tempo, o povo judeu usou o nome de Deus cada vez menos porque eles tinham medo de ofender a Deus. Portanto, quando os judeus estavam lendo suas Escrituras, os livros da Bíblia que agora chamamos de Antigo Testamento, eles não pronunciavam a palavra Yavé. Em vez disso, toda vez que eles viam a palavra Yavé, eles falavam uma palavra que significa mestre, ou </w:t>
      </w:r>
      <w:r>
        <w:rPr>
          <w:lang w:val="pt_PT" w:bidi="pt_PT"/>
        </w:rPr>
        <w:t>senhor</w:t>
      </w:r>
      <w:r>
        <w:rPr>
          <w:lang w:val="pt_PT" w:bidi="pt_PT"/>
        </w:rPr>
        <w:t>. Esse era um sinal de seu respeito a Deus.</w:t>
      </w:r>
    </w:p>
    <w:p>
      <w:pPr/>
      <w:r>
        <w:rPr>
          <w:lang w:val="pt_PT" w:bidi="pt_PT"/>
        </w:rPr>
      </w:r>
      <w:r>
        <w:rPr>
          <w:lang w:val="pt_PT" w:bidi="pt_PT"/>
        </w:rPr>
        <w:t>Por causa disso, algumas traduções da Bíblia também escrevem senhor em vez de Yavé.</w:t>
      </w:r>
    </w:p>
    <w:p>
      <w:pPr/>
      <w:r>
        <w:rPr>
          <w:lang w:val="pt_PT" w:bidi="pt_PT"/>
        </w:rPr>
      </w:r>
      <w:r>
        <w:rPr>
          <w:lang w:val="pt_PT" w:bidi="pt_PT"/>
        </w:rPr>
        <w:t>Algumas traduções da Bíblia usam a palavra Jeová. Essa palavra é, na verdade, um mal-entendido; é uma mistura da palavra Yavé e a palavra hebraica para senhor. Não é uma palavra ou nome real.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você estiver traduzindo “Yavé”, tenha cuidado com as seguintes coisas:</w:t>
      </w:r>
    </w:p>
    <w:p>
      <w:pPr/>
      <w:r>
        <w:rPr>
          <w:lang w:val="pt_PT" w:bidi="pt_PT"/>
        </w:rPr>
      </w:r>
      <w:r>
        <w:rPr>
          <w:lang w:val="pt_PT" w:bidi="pt_PT"/>
        </w:rPr>
        <w:t>Você precisa levar tempo para tomar uma decisão, e você pode ter que mudar sua decisão novamente depois de algum tempo. Traduzir a palavra Yavé é difícil! Ore sobre isso e fale sobre isso com várias pessoas para ouvir o que elas pensam.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