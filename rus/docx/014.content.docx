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О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Одержимый (одержимый бесом)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(342 KB)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101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