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Ц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Царство Божие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(2.8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82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