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Чистый и нечистый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(2.4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26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