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Д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Дух Святой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(1.2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68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