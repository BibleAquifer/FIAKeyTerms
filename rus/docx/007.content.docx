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Ж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Жертва/ жертвоприношение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(1.3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114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