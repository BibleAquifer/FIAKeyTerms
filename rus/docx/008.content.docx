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З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Закон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(1.0 MB)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83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