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Молиться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(987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Море Галилейское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(521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02/v1/vbr4.mp3" TargetMode="External"/><Relationship Id="rId14" Type="http://schemas.openxmlformats.org/officeDocument/2006/relationships/hyperlink" Target="https://s3.amazonaws.com/cbbt-er.public/terms/audio/rus/t121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