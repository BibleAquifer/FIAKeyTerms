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Рыболовная сеть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(296 KB)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52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