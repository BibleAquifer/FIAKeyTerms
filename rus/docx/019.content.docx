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Х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Христос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(2.1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23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