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Евангелие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(927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60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