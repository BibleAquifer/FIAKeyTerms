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C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Cвященник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(2.6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03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