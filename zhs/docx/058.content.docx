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荣耀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荣耀</w:t>
      </w:r>
      <w:r>
        <w:rPr>
          <w:lang w:val="zh_CN" w:bidi="zh_CN"/>
        </w:rPr>
        <w:t>是你做了令人印象深刻的事而获得的名声和钦佩。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当人们将</w:t>
      </w:r>
      <w:r>
        <w:rPr>
          <w:i/>
          <w:lang w:val="zh_CN" w:bidi="zh_CN"/>
        </w:rPr>
        <w:t>荣耀</w:t>
      </w:r>
      <w:r>
        <w:rPr>
          <w:lang w:val="zh_CN" w:bidi="zh_CN"/>
        </w:rPr>
        <w:t>归给神时，他们会赞美神、敬佩神、并说神的好话。</w:t>
      </w:r>
    </w:p>
    <w:p>
      <w:pPr/>
      <w:r>
        <w:rPr>
          <w:lang w:val="zh_CN" w:bidi="zh_CN"/>
        </w:rPr>
      </w:r>
      <w:r>
        <w:rPr>
          <w:lang w:val="zh_CN" w:bidi="zh_CN"/>
        </w:rPr>
        <w:t>当神</w:t>
      </w:r>
      <w:r>
        <w:rPr>
          <w:i/>
          <w:lang w:val="zh_CN" w:bidi="zh_CN"/>
        </w:rPr>
        <w:t>显出</w:t>
      </w:r>
      <w:r>
        <w:rPr>
          <w:lang w:val="zh_CN" w:bidi="zh_CN"/>
        </w:rPr>
        <w:t>祂的荣耀时，人们就可以看到神是何等美丽、大有能力、威严。在圣经中，没有多少人有机会看到神的荣耀，所以当它发生时，这是一个非常特别，且令人印象深刻的时刻。它是如此的令人印象深刻，以至于当人们看到神的荣耀时，他们通常会变得非常害怕。有时人们会同时看到非常明亮的光，但并非总是如此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翻译荣耀这个词可能会很困难。在某些情况下，你可以说"神的大能和荣耀"。当你荣耀神的时候，你就会显出神的大能和荣耀。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荣耀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荣耀</w:t>
        </w:r>
      </w:hyperlink>
      <w:r>
        <w:rPr>
          <w:lang w:val="zh_CN" w:bidi="zh_CN"/>
        </w:rPr>
        <w:t>是你做了令人印象深刻的事而获得的名声和钦佩。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当人们将</w:t>
      </w:r>
      <w:r>
        <w:rPr>
          <w:i/>
          <w:lang w:val="zh_CN" w:bidi="zh_CN"/>
        </w:rPr>
        <w:t>荣耀</w:t>
      </w:r>
      <w:r>
        <w:rPr>
          <w:lang w:val="zh_CN" w:bidi="zh_CN"/>
        </w:rPr>
        <w:t>给神时，他们会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赞美</w:t>
        </w:r>
      </w:hyperlink>
      <w:r>
        <w:rPr>
          <w:lang w:val="zh_CN" w:bidi="zh_CN"/>
        </w:rPr>
        <w:t>神、敬佩神、并说神的好话。</w:t>
      </w:r>
    </w:p>
    <w:p>
      <w:pPr/>
      <w:r>
        <w:rPr>
          <w:lang w:val="zh_CN" w:bidi="zh_CN"/>
        </w:rPr>
      </w:r>
      <w:r>
        <w:rPr>
          <w:lang w:val="zh_CN" w:bidi="zh_CN"/>
        </w:rPr>
        <w:t>当神</w:t>
      </w:r>
      <w:r>
        <w:rPr>
          <w:i/>
          <w:lang w:val="zh_CN" w:bidi="zh_CN"/>
        </w:rPr>
        <w:t>显出</w:t>
      </w:r>
      <w:r>
        <w:rPr>
          <w:lang w:val="zh_CN" w:bidi="zh_CN"/>
        </w:rPr>
        <w:t>祂的荣耀时，人们就可以看到神是何等美丽、大有能力、威严。在圣经中，没有多少人有机会看到神的荣耀，所以当它发生时，这是一个非常特别，且令人印象深刻的时刻。它是如此的令人印象深刻，以至于当人们看到神的荣耀时，他们通常会变得非常害怕。有时人们会同时看到非常明亮的光，但并非总是如此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翻译荣耀这个词可能会很困难。在某些情况下，你可以说"神的大能和荣耀"。当你荣耀神的时候，你就会显出神的大能和荣耀。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58" TargetMode="External"/><Relationship Id="rId14" Type="http://schemas.openxmlformats.org/officeDocument/2006/relationships/hyperlink" Target="#t2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