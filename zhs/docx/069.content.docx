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王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王是统治一个城市或一片领土（如一个地区或一个国家）的人。 在圣经的时代，王通常终生统治，换句话说，直到他去世。 他死后，他的一个儿子会接替他成为王。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