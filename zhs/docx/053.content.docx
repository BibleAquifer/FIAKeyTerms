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qu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屈身、跪拜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当一个人在另一个人面前</w:t>
      </w:r>
      <w:r>
        <w:rPr>
          <w:b/>
          <w:lang w:val="zh_CN" w:bidi="zh_CN"/>
        </w:rPr>
        <w:t>屈身</w:t>
      </w:r>
      <w:r>
        <w:rPr>
          <w:lang w:val="zh_CN" w:bidi="zh_CN"/>
        </w:rPr>
        <w:t>时，他们会把头或整个身体向前低下。他们这样做是表示尊重和谦卑。一个人也可以通过跪在另一个人面前，把头伏在地上来屈身。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有时人们甚至在一个人面前伸展身体伏在地上。这被称作俯伏在某人的脚前。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