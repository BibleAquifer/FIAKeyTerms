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zhi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智慧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当一个人是有智慧的人时，他就有</w:t>
      </w:r>
      <w:r>
        <w:rPr>
          <w:b/>
          <w:lang w:val="zh_CN" w:bidi="zh_CN"/>
        </w:rPr>
        <w:t>智慧</w:t>
      </w:r>
      <w:r>
        <w:rPr>
          <w:lang w:val="zh_CN" w:bidi="zh_CN"/>
        </w:rPr>
        <w:t>。 在圣经中，一个有智慧的人明白许多事情，并且能够做出好的决定，从而产生好的结果。 当一个人拥有某些技能时，比如具备建造或制作出一些美丽的东西的能力，圣经也说这个人具有智慧。</w:t>
      </w:r>
    </w:p>
    <w:p>
      <w:pPr/>
      <w:r>
        <w:rPr>
          <w:lang w:val="zh_CN" w:bidi="zh_CN"/>
        </w:rPr>
      </w:r>
      <w:r>
        <w:rPr>
          <w:lang w:val="zh_CN" w:bidi="zh_CN"/>
        </w:rPr>
        <w:t>是神赐智慧赐给人们。 如果一个人假装有智慧，却不接受神，那么他的智慧就是毫无用处，最终他的计划也将会失败。 只有接受并顺服神的人才能是真正有智慧的。</w:t>
      </w:r>
    </w:p>
    <w:p>
      <w:pPr/>
      <w:r>
        <w:rPr>
          <w:lang w:val="zh_CN" w:bidi="zh_CN"/>
        </w:rPr>
      </w:r>
      <w:r>
        <w:rPr>
          <w:lang w:val="zh_CN" w:bidi="zh_CN"/>
        </w:rPr>
        <w:t>我们可以在箴言中听到很多关于智慧的教导。 在这本书中，作者有时说到智慧，好像她是一个人。 这是一种图像语言，用来帮助别人学习跟智慧有关的事。所以，箴言说："智慧对人们呼喊，试著让人们变得有智慧。" 智慧的呼喊就像一个人会呼喊一样。 在哥林多前书中，保罗谈到耶稣，并称耶稣为"神的智慧"。 神藉著耶稣拯救世人的计划是非常有智慧的，因此我们可以肯定这个计划终将成功！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