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nu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奴隶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仆人是为别人工作的人。 仆人在主人的家中或田地里工作。 仆人在社会中通常地位较低。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如果一个仆人工作没有获得报酬，也没有离开他主人的自由，那么这个仆人被称为</w:t>
      </w:r>
      <w:r>
        <w:rPr>
          <w:b/>
          <w:lang w:val="zh_CN" w:bidi="zh_CN"/>
        </w:rPr>
        <w:t>奴隶</w:t>
      </w:r>
      <w:r>
        <w:rPr>
          <w:lang w:val="zh_CN" w:bidi="zh_CN"/>
        </w:rPr>
        <w:t>。 奴隶是主人的财产。 主人可以将奴隶卖给别人，就像他可以出售他的其他财产一样。</w:t>
      </w:r>
    </w:p>
    <w:p>
      <w:pPr/>
      <w:r>
        <w:rPr>
          <w:lang w:val="zh_CN" w:bidi="zh_CN"/>
        </w:rPr>
      </w:r>
      <w:r>
        <w:rPr>
          <w:lang w:val="zh_CN" w:bidi="zh_CN"/>
        </w:rPr>
        <w:t>有些主人残酷地对待奴隶，但有些主人却是善良的，甚至可以对待他们的奴隶，好像他们是家庭的一员。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在圣经中，仆人和奴隶这个词通常是一样的。 有时会使用不同的词来表示"仆人"，以表明这个人为他人服务，但不是奴隶。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