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拉比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拉比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人给宗教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教师</w:t>
        </w:r>
      </w:hyperlink>
      <w:r>
        <w:rPr>
          <w:lang w:val="zh_CN" w:bidi="zh_CN"/>
        </w:rPr>
        <w:t>的名字。 在他们的语言中，这个词的意思是"我的伟大的人"，或"我伟大的老师"。 当有人称呼另一个人为"拉比"时，他们是在给予那人尊重。 有些翻译保留了"拉比"这个词，另一些翻译只说"教师。"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当你翻译拉比时，要注意以下几个事项：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你可以使用你的语言中表示教师的一个词或片语。 但这个词不应该只用于学校里教导儿童的教师。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13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