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ding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钉十字架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钉十字架</w:t>
      </w:r>
      <w:r>
        <w:rPr>
          <w:lang w:val="zh_CN" w:bidi="zh_CN"/>
        </w:rPr>
        <w:t>是罗马人处决人的方式。它仅用在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奴隶</w:t>
        </w:r>
      </w:hyperlink>
      <w:r>
        <w:rPr>
          <w:lang w:val="zh_CN" w:bidi="zh_CN"/>
        </w:rPr>
        <w:t>和最恶劣的罪犯身上。钉十字架是最痛苦、最屈辱的死亡方式。钉十字架意味着人被钉在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十字架</w:t>
        </w:r>
      </w:hyperlink>
      <w:r>
        <w:rPr>
          <w:lang w:val="zh_CN" w:bidi="zh_CN"/>
        </w:rPr>
        <w:t>上，然后任其死去。</w:t>
      </w:r>
    </w:p>
    <w:p>
      <w:pPr/>
      <w:r>
        <w:rPr>
          <w:lang w:val="zh_CN" w:bidi="zh_CN"/>
        </w:rPr>
      </w:r>
      <w:r>
        <w:rPr>
          <w:lang w:val="zh_CN" w:bidi="zh_CN"/>
        </w:rPr>
        <w:t>十字架是一块直立的木头，另一块被称为横梁的木头，在侧面靠近顶部的地方与它连接。一个将被钉十字架的人首先被严厉鞭打，然后必须将十字架的横梁扛到行刑的地方。然后，士兵们将受刑者放在木十字架上，受刑者的双臂向两侧伸出。然后，士兵们将大铁钉钉穿受刑者的手腕或手掌，以及脚，这样就把他固定在十字架上。有时士兵们只是用绳子捆住人，而不使用钉子。然后士兵们把十字架竖起来，把赤裸的受刑者挂在那里，直到他在其他人眼前死去。受刑者无法移动，并且始终处于疼痛当中。他最终会因为疼痛、饥饿、口渴而死去，或者因为他不能再正常呼吸。这可能需要几个小时，甚至几天。有时士兵们为了使受刑者更快地死去，会打断他的腿，这样他就无法挺身呼吸。</w:t>
      </w:r>
    </w:p>
    <w:p>
      <w:pPr/>
      <w:r>
        <w:rPr>
          <w:lang w:val="zh_CN" w:bidi="zh_CN"/>
        </w:rPr>
      </w:r>
      <w:r>
        <w:rPr>
          <w:lang w:val="zh_CN" w:bidi="zh_CN"/>
        </w:rPr>
        <w:t>你可以在可视化圣经词典中查找十字架的图片。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26" TargetMode="External"/><Relationship Id="rId14" Type="http://schemas.openxmlformats.org/officeDocument/2006/relationships/hyperlink" Target="#t3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