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 Terms</w:t>
      </w:r>
      <w:r>
        <w:rPr>
          <w:lang w:val="fr_FR" w:bidi="fr_FR"/>
        </w:rPr>
      </w:r>
    </w:p>
    <w:p>
      <w:pPr/>
      <w:r>
        <w:rPr>
          <w:lang w:val="fr_FR" w:bidi="fr_FR"/>
        </w:rPr>
      </w:r>
      <w:r>
        <w:rPr>
          <w:b/>
          <w:lang w:val="fr_FR" w:bidi="fr_FR"/>
        </w:rPr>
        <w:t>Familiarization, Internalization, Articulation (FIA) Key Terms</w:t>
      </w:r>
      <w:r>
        <w:rPr>
          <w:lang w:val="fr_FR" w:bidi="fr_FR"/>
        </w:rPr>
        <w:t xml:space="preserve"> © 2025 Word Collective Released under CC BY-SA 4.0 license. </w:t>
      </w:r>
      <w:r>
        <w:rPr>
          <w:lang w:val="fr_FR" w:bidi="fr_FR"/>
        </w:rPr>
        <w:t>Familiarization, Internalization, Articulation (FIA) Key Terms</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Y</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Yahweh</w:t>
      </w:r>
      <w:r>
        <w:rPr>
          <w:lang w:val="fr_FR" w:bidi="fr_FR"/>
        </w:rPr>
      </w:r>
    </w:p>
    <w:p>
      <w:pPr/>
      <w:r>
        <w:rPr>
          <w:lang w:val="fr_FR" w:bidi="fr_FR"/>
        </w:rPr>
      </w:r>
      <w:r>
        <w:rPr>
          <w:lang w:val="fr_FR" w:bidi="fr_FR"/>
        </w:rPr>
        <w:t xml:space="preserve">Environ 1200 à 1500 ans avant la naissance de Jésus, quand Dieu a appelé Moïse à conduire les </w:t>
      </w:r>
      <w:r>
        <w:rPr>
          <w:lang w:val="fr_FR" w:bidi="fr_FR"/>
        </w:rPr>
        <w:t>Israélites</w:t>
      </w:r>
      <w:r>
        <w:rPr>
          <w:lang w:val="fr_FR" w:bidi="fr_FR"/>
        </w:rPr>
        <w:t xml:space="preserve"> hors de l'esclavage en Égypte, Moïse a demandé à Dieu : « Mais quand les Israélites me demanderont qui m'a envoyé, que dois-je dire ? » Moïse demande ici le nom de Dieu. Et Dieu donne à Moïse un nom pour Dieu qu'il peut utiliser : il dit à Moïse : « Vous pouvez dire aux gens que </w:t>
      </w:r>
      <w:r>
        <w:rPr>
          <w:b/>
          <w:lang w:val="fr_FR" w:bidi="fr_FR"/>
        </w:rPr>
        <w:t>Yahvé</w:t>
      </w:r>
      <w:r>
        <w:rPr>
          <w:lang w:val="fr_FR" w:bidi="fr_FR"/>
        </w:rPr>
        <w:t xml:space="preserve"> m'a envoyé ». Ce nom signifie quelque chose comme « je suis » ou « Je suis qui je suis ». Quand les gens entendent ce nom de Dieu, ils se rappellent que Dieu a créé le monde et tout ce qui s'y trouve. Dieu ne change jamais, il est un Dieu qui est pour toujours et un Dieu qui tient ses promesses.</w:t>
      </w:r>
    </w:p>
    <w:p>
      <w:pPr/>
      <w:r>
        <w:rPr>
          <w:lang w:val="fr_FR" w:bidi="fr_FR"/>
        </w:rPr>
      </w:r>
      <w:r>
        <w:rPr>
          <w:lang w:val="fr_FR" w:bidi="fr_FR"/>
        </w:rPr>
        <w:t xml:space="preserve">Il y a d'autres noms pour Dieu dans la Bible, comme « le Dieu très haut » ou « le Dieu des armées célestes », mais quand les gens entendent ce nom de Dieu, Yahvé, ils pensent spécialement à l'alliance, à la </w:t>
      </w:r>
      <w:r>
        <w:rPr>
          <w:lang w:val="fr_FR" w:bidi="fr_FR"/>
        </w:rPr>
        <w:t>promesse</w:t>
      </w:r>
      <w:r>
        <w:rPr>
          <w:lang w:val="fr_FR" w:bidi="fr_FR"/>
        </w:rPr>
        <w:t xml:space="preserve"> spéciale que Dieu avait faite avec les Israélites à l'époque de Moïse. Le nom Yahvé était un nom très personnel pour Dieu qui a montré la relation étroite que Dieu avait avec le peuple d'Israël</w:t>
      </w:r>
    </w:p>
    <w:p>
      <w:pPr/>
      <w:r>
        <w:rPr>
          <w:lang w:val="fr_FR" w:bidi="fr_FR"/>
        </w:rPr>
      </w:r>
      <w:r>
        <w:rPr>
          <w:lang w:val="fr_FR" w:bidi="fr_FR"/>
        </w:rPr>
        <w:t xml:space="preserve">Les </w:t>
      </w:r>
      <w:r>
        <w:rPr>
          <w:lang w:val="fr_FR" w:bidi="fr_FR"/>
        </w:rPr>
        <w:t>Juifs</w:t>
      </w:r>
      <w:r>
        <w:rPr>
          <w:lang w:val="fr_FR" w:bidi="fr_FR"/>
        </w:rPr>
        <w:t xml:space="preserve"> étaient très prudents en prononçant ce nom de Dieu. Dieu était </w:t>
      </w:r>
      <w:r>
        <w:rPr>
          <w:lang w:val="fr_FR" w:bidi="fr_FR"/>
        </w:rPr>
        <w:t>saint</w:t>
      </w:r>
      <w:r>
        <w:rPr>
          <w:lang w:val="fr_FR" w:bidi="fr_FR"/>
        </w:rPr>
        <w:t xml:space="preserve"> et par conséquent son nom était saint. Ils n'ont pas voulu offenser en utilisant son nom de manière désinvolte. Au fil du temps, le peuple a utilisé le nom de Dieu de moins en moins parce qu'il avait peur d'offenser Dieu. Par conséquent, quand les Juifs lisaient dans leurs Écritures, les livres de la Bible que nous appelons maintenant l'Ancien Testament, ils n'ont pas prononcé le mot Yahweh. Au lieu de cela, chaque fois qu'ils ont vu le mot Yahweh, ils ont dit un mot qui signifie maître ou </w:t>
      </w:r>
      <w:r>
        <w:rPr>
          <w:lang w:val="fr_FR" w:bidi="fr_FR"/>
        </w:rPr>
        <w:t>seigneur</w:t>
      </w:r>
      <w:r>
        <w:rPr>
          <w:lang w:val="fr_FR" w:bidi="fr_FR"/>
        </w:rPr>
        <w:t>. C'était un signe de leur respect pour Dieu.</w:t>
      </w:r>
    </w:p>
    <w:p>
      <w:pPr/>
      <w:r>
        <w:rPr>
          <w:lang w:val="fr_FR" w:bidi="fr_FR"/>
        </w:rPr>
      </w:r>
      <w:r>
        <w:rPr>
          <w:lang w:val="fr_FR" w:bidi="fr_FR"/>
        </w:rPr>
        <w:t>À cause de cela, certaines traductions de la Bible écrivent aussi seigneur au lieu de Yahweh.</w:t>
      </w:r>
    </w:p>
    <w:p>
      <w:pPr/>
      <w:r>
        <w:rPr>
          <w:lang w:val="fr_FR" w:bidi="fr_FR"/>
        </w:rPr>
      </w:r>
      <w:r>
        <w:rPr>
          <w:lang w:val="fr_FR" w:bidi="fr_FR"/>
        </w:rPr>
        <w:t>Certaines traductions de la Bible utilisent le mot Jéhovah. Ce mot est en fait un malentendu ; c'est un mélange du mot Yahvé et du mot hébreu pour seigneur. Ce n'est pas un vrai mot ou un vrai nom.</w:t>
      </w:r>
    </w:p>
    <w:p>
      <w:pPr/>
      <w:r>
        <w:rPr>
          <w:lang w:val="fr_FR" w:bidi="fr_FR"/>
        </w:rPr>
      </w:r>
      <w:r>
        <w:rPr>
          <w:b/>
          <w:lang w:val="fr_FR" w:bidi="fr_FR"/>
        </w:rPr>
        <w:t>Pour traduire le mot « Yahweh », il faut faire attention aux choses suivantes :</w:t>
      </w:r>
    </w:p>
    <w:p>
      <w:pPr/>
      <w:r>
        <w:rPr>
          <w:lang w:val="fr_FR" w:bidi="fr_FR"/>
        </w:rPr>
      </w:r>
      <w:r>
        <w:rPr>
          <w:lang w:val="fr_FR" w:bidi="fr_FR"/>
        </w:rPr>
        <w:t>Vous devez prendre du temps pour prendre une décision et vous devrez peut-être changer votre décision à nouveau après un certain temps. Traduire le mot Yahvé est difficile ! Priez à ce sujet et parlez-en avec beaucoup de personnes pour entendre ce qu'elles pensent.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