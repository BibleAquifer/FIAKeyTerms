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व्यभिचार</w:t>
      </w:r>
      <w:r>
        <w:rPr>
          <w:lang w:val="hi_IN" w:bidi="hi_IN"/>
        </w:rPr>
      </w:r>
    </w:p>
    <w:p>
      <w:pPr/>
      <w:r>
        <w:rPr>
          <w:lang w:val="hi_IN" w:bidi="hi_IN"/>
        </w:rPr>
      </w:r>
      <w:r>
        <w:rPr>
          <w:b/>
          <w:lang w:val="hi_IN" w:bidi="hi_IN"/>
        </w:rPr>
        <w:t>व्यभिचार</w:t>
      </w:r>
      <w:r>
        <w:rPr>
          <w:lang w:val="hi_IN" w:bidi="hi_IN"/>
        </w:rPr>
        <w:t xml:space="preserve"> एक प्रकार का यौन </w:t>
      </w:r>
      <w:r>
        <w:rPr>
          <w:lang w:val="hi_IN" w:bidi="hi_IN"/>
        </w:rPr>
        <w:t>पाप</w:t>
      </w:r>
      <w:r>
        <w:rPr>
          <w:lang w:val="hi_IN" w:bidi="hi_IN"/>
        </w:rPr>
        <w:t xml:space="preserve"> है। जब कभी लोग किसी ऐसे व्यक्ति के साथ यौन संबंध रखते हैं जिससे उनका विवाह नहीं हुआ है तो परमेश्वर इसे पाप मानता है लेकिन पुराने नियम में व्यभिचार शब्द का उपयोग एक खास विषय के लिए किया गया है। यदि कोई पुरुष किसी ऐसी स्त्री के साथ यौन संबंध बनाता है जो किसी और से विवाहित थी, तो वह पुरुष और वह स्त्री दोनों व्यभिचार के दोषी माने जाते हैं। व्यभिचार की सजा मृत्यु है। परंतु अगर स्त्री के साथ बलात्कार किया गया हो, तो केवल पुरुष को मृत्यु दण्ड दिया जाता था।</w:t>
      </w:r>
    </w:p>
    <w:p>
      <w:pPr/>
      <w:r>
        <w:rPr>
          <w:lang w:val="hi_IN" w:bidi="hi_IN"/>
        </w:rPr>
      </w:r>
      <w:r>
        <w:rPr>
          <w:lang w:val="hi_IN" w:bidi="hi_IN"/>
        </w:rPr>
        <w:t xml:space="preserve">जब कोई पुरुष किसी अविवाहित स्त्री या </w:t>
      </w:r>
      <w:r>
        <w:rPr>
          <w:lang w:val="hi_IN" w:bidi="hi_IN"/>
        </w:rPr>
        <w:t>दासी</w:t>
      </w:r>
      <w:r>
        <w:rPr>
          <w:lang w:val="hi_IN" w:bidi="hi_IN"/>
        </w:rPr>
        <w:t xml:space="preserve"> के साथ यौन संबंध बनाता था, तब भी वह परमेश्वर की आज्ञा का उल्लंघन करता, या उसके विरुद्ध पाप करता था, लेकिन पुराने नियम की व्यवस्था के अनुसार, यह पाप व्यभिचार की श्रेणी में नहीं आता।</w:t>
      </w:r>
    </w:p>
    <w:p>
      <w:pPr/>
      <w:r>
        <w:rPr>
          <w:lang w:val="hi_IN" w:bidi="hi_IN"/>
        </w:rPr>
      </w:r>
      <w:r>
        <w:rPr>
          <w:lang w:val="hi_IN" w:bidi="hi_IN"/>
        </w:rPr>
        <w:t xml:space="preserve">परमेश्वर व्यभिचार और हर प्रकार के यौन पाप से घृणा करता है। परमेश्वर अक्सर लोगों के आज्ञा उल्लंघन करने की तुलना व्यभिचार से करता है: जब लोग परमेश्वर के प्रति विश्वासघात करते हैं और </w:t>
      </w:r>
      <w:r>
        <w:rPr>
          <w:b/>
          <w:lang w:val="hi_IN" w:bidi="hi_IN"/>
        </w:rPr>
        <w:t>मूर्तियों</w:t>
      </w:r>
      <w:r>
        <w:rPr>
          <w:lang w:val="hi_IN" w:bidi="hi_IN"/>
        </w:rPr>
        <w:t xml:space="preserve"> और झूठे देवताओं की </w:t>
      </w:r>
      <w:r>
        <w:rPr>
          <w:b/>
          <w:lang w:val="hi_IN" w:bidi="hi_IN"/>
        </w:rPr>
        <w:t>आराधना</w:t>
      </w:r>
      <w:r>
        <w:rPr>
          <w:lang w:val="hi_IN" w:bidi="hi_IN"/>
        </w:rPr>
        <w:t xml:space="preserve"> करना शुरू कर देते हैं, तो वे ठीक उस पुरुष और स्त्री की तरह बर्ताव कर रहे होते हैं जो अपने पति या पत्नी के प्रति विश्वासघात करते हैं। इसलिए, परमेश्वर मूर्तिपूजा, यानी मूर्तियों की या स्वयं परमेश्वर को छोड़कर किसी दुसरे देवता की आराधना को, व्यभिचार का एक रूप कहता है।</w:t>
      </w:r>
    </w:p>
    <w:p>
      <w:pPr/>
      <w:r>
        <w:rPr>
          <w:lang w:val="hi_IN" w:bidi="hi_IN"/>
        </w:rPr>
      </w:r>
      <w:r>
        <w:rPr>
          <w:lang w:val="hi_IN" w:bidi="hi_IN"/>
        </w:rPr>
        <w:t xml:space="preserve">नए नियम में, यीशु ने व्यभिचार के नियमों को और ज्यादा कठोर बना दिया। उसने कहा कि अगर कोई व्यक्ति केवल ऐसे किसी व्यक्ति के साथ यौन संबंध बनाने के बारे में </w:t>
      </w:r>
      <w:r>
        <w:rPr>
          <w:b/>
          <w:lang w:val="hi_IN" w:bidi="hi_IN"/>
        </w:rPr>
        <w:t>सोचता</w:t>
      </w:r>
      <w:r>
        <w:rPr>
          <w:lang w:val="hi_IN" w:bidi="hi_IN"/>
        </w:rPr>
        <w:t xml:space="preserve"> है जिससे उसका विवाह नहीं हुआ है, तो वह पहले ही पाप कर चुका है।</w:t>
      </w:r>
      <w:r>
        <w:rPr>
          <w:lang w:val="hi_IN" w:bidi="hi_IN"/>
        </w:rPr>
      </w:r>
      <w:r>
        <w:rPr>
          <w:lang w:val="hi_IN" w:bidi="hi_IN"/>
        </w:rPr>
      </w:r>
    </w:p>
    <w:p>
      <w:pPr/>
      <w:r>
        <w:rPr>
          <w:lang w:val="hi_IN" w:bidi="hi_IN"/>
        </w:rPr>
      </w:r>
    </w:p>
    <w:p>
      <w:pPr>
        <w:pStyle w:val="Heading2"/>
      </w:pPr>
      <w:r>
        <w:rPr>
          <w:lang w:val="hi_IN" w:bidi="hi_IN"/>
        </w:rPr>
        <w:t>व्यवस्था</w:t>
      </w:r>
      <w:r>
        <w:rPr>
          <w:lang w:val="hi_IN" w:bidi="hi_IN"/>
        </w:rPr>
      </w:r>
    </w:p>
    <w:p>
      <w:pPr/>
      <w:r>
        <w:rPr>
          <w:lang w:val="hi_IN" w:bidi="hi_IN"/>
        </w:rPr>
      </w:r>
      <w:r>
        <w:rPr>
          <w:lang w:val="hi_IN" w:bidi="hi_IN"/>
        </w:rPr>
        <w:t xml:space="preserve">जब बाइबल में लोग </w:t>
      </w:r>
      <w:r>
        <w:rPr>
          <w:b/>
          <w:lang w:val="hi_IN" w:bidi="hi_IN"/>
        </w:rPr>
        <w:t>व्यवस्था</w:t>
      </w:r>
      <w:r>
        <w:rPr>
          <w:lang w:val="hi_IN" w:bidi="hi_IN"/>
        </w:rPr>
        <w:t xml:space="preserve"> की बात करते हैं, तो उनका मतलब उन निर्देशों से होता है जो परमेश्वर ने </w:t>
      </w:r>
      <w:r>
        <w:rPr>
          <w:lang w:val="hi_IN" w:bidi="hi_IN"/>
        </w:rPr>
        <w:t>इस्राएल</w:t>
      </w:r>
      <w:r>
        <w:rPr>
          <w:lang w:val="hi_IN" w:bidi="hi_IN"/>
        </w:rPr>
        <w:t xml:space="preserve"> के लोगों को दिए थे। पुराने नियम में, परमेश्वर ने मूसा नाम के एक व्यक्ति के द्वारा लोगों को अपनी व्यवस्था दी। परमेश्वर ने मूसा से बात की, और मूसा ने लोगों को बताया कि परमेश्वर ने क्या कहा था। इसलिए, लोग अक्सर </w:t>
      </w:r>
      <w:r>
        <w:rPr>
          <w:b/>
          <w:lang w:val="hi_IN" w:bidi="hi_IN"/>
        </w:rPr>
        <w:t>मूसा की व्यवस्था</w:t>
      </w:r>
      <w:r>
        <w:rPr>
          <w:lang w:val="hi_IN" w:bidi="hi_IN"/>
        </w:rPr>
        <w:t xml:space="preserve"> कहते हैं जब उनका मतलब उस व्यवस्था से होता है जो परमेश्वर ने मूसा के द्वारा लोगों को दी थी।</w:t>
      </w:r>
    </w:p>
    <w:p>
      <w:pPr/>
      <w:r>
        <w:rPr>
          <w:lang w:val="hi_IN" w:bidi="hi_IN"/>
        </w:rPr>
      </w:r>
      <w:r>
        <w:rPr>
          <w:lang w:val="hi_IN" w:bidi="hi_IN"/>
        </w:rPr>
        <w:t xml:space="preserve">व्यवस्था एक नियम है, या नियमों का समूह है जिसका लोगों को पालन करना होता है। बाइबल में "व्यवस्था" के लिए इस्तेमाल किया गया मूल शब्द ऐसा है जिसे लोग कानूनी मामलों में भी इस्तेमाल करते हैं जब कोई व्यक्ति किसी देश की व्यवस्था तोड़ता है। अगर कोई व्यक्ति नियम नहीं मानता, तो हम कहते हैं कि वह व्यवस्था तोड़ता है। परमेश्वर ने मूसा के द्वारा लोगों से कहा कि यदि वे उसकी व्यवस्था का पालन करेंगे, तो वह उन्हें </w:t>
      </w:r>
      <w:r>
        <w:rPr>
          <w:lang w:val="hi_IN" w:bidi="hi_IN"/>
        </w:rPr>
        <w:t>आशीष</w:t>
      </w:r>
      <w:r>
        <w:rPr>
          <w:lang w:val="hi_IN" w:bidi="hi_IN"/>
        </w:rPr>
        <w:t xml:space="preserve"> देगा। लेकिन यदि लोग परमेश्वर की व्यवस्था तोड़ेंगे, तो परमेश्वर उन्हें सजा देगा। परमेश्वर ने ये व्यवस्थाएँ इसलिए दीं क्योंकि केवल इन नियमों का पालन करके ही लोग परमेश्वर के साथ और एक दूसरे के साथ अच्छे </w:t>
      </w:r>
      <w:r>
        <w:rPr>
          <w:b/>
          <w:lang w:val="hi_IN" w:bidi="hi_IN"/>
        </w:rPr>
        <w:t>रिश्ते</w:t>
      </w:r>
      <w:r>
        <w:rPr>
          <w:lang w:val="hi_IN" w:bidi="hi_IN"/>
        </w:rPr>
        <w:t xml:space="preserve"> में रह सकते हैं।</w:t>
      </w:r>
    </w:p>
    <w:p>
      <w:pPr/>
      <w:r>
        <w:rPr>
          <w:lang w:val="hi_IN" w:bidi="hi_IN"/>
        </w:rPr>
      </w:r>
      <w:r>
        <w:rPr>
          <w:lang w:val="hi_IN" w:bidi="hi_IN"/>
        </w:rPr>
        <w:t xml:space="preserve">परमेश्वर की व्यवस्था का सारांश 10 </w:t>
      </w:r>
      <w:r>
        <w:rPr>
          <w:b/>
          <w:lang w:val="hi_IN" w:bidi="hi_IN"/>
        </w:rPr>
        <w:t>आज्ञाएँ</w:t>
      </w:r>
      <w:r>
        <w:rPr>
          <w:lang w:val="hi_IN" w:bidi="hi_IN"/>
        </w:rPr>
        <w:t xml:space="preserve"> हैं। इन 10 नियमों से हम सीखते हैं कि परमेश्वर के साथ और एक दूसरे के साथ कैसा व्यवहार करना चाहिए। यीशु ने व्यवस्था का और भी सारांश दिया: उसने कहा, "अपने पूरे मन से परमेश्वर से प्रेम करो, और दूसरों से भी उतना ही प्रेम करो जितना तुम खुद से करते हो।" ये सबसे महत्वपूर्ण आज्ञाएँ हैं।</w:t>
      </w:r>
    </w:p>
    <w:p>
      <w:pPr/>
      <w:r>
        <w:rPr>
          <w:lang w:val="hi_IN" w:bidi="hi_IN"/>
        </w:rPr>
      </w:r>
      <w:r>
        <w:rPr>
          <w:lang w:val="hi_IN" w:bidi="hi_IN"/>
        </w:rPr>
        <w:t xml:space="preserve">पुराने नियम में, हम परमेश्वर की व्यवस्था विशेष रूप से बाइबल की पहली पाँच पुस्तकों में पाते हैं। इसलिए, </w:t>
      </w:r>
      <w:r>
        <w:rPr>
          <w:lang w:val="hi_IN" w:bidi="hi_IN"/>
        </w:rPr>
        <w:t>यहूदियों</w:t>
      </w:r>
      <w:r>
        <w:rPr>
          <w:lang w:val="hi_IN" w:bidi="hi_IN"/>
        </w:rPr>
        <w:t xml:space="preserve"> ने इन पुस्तकों को एक साथ "व्यवस्था" कहा, हालाँकि इन पुस्तकों में जो कुछ है वह व्यवस्था से संबंधित नहीं है। कभी-कभी जब यहूदी "व्यवस्था" की बात करते थे, तो उनका मतलब </w:t>
      </w:r>
      <w:r>
        <w:rPr>
          <w:lang w:val="hi_IN" w:bidi="hi_IN"/>
        </w:rPr>
        <w:t>शास्त्रों</w:t>
      </w:r>
      <w:r>
        <w:rPr>
          <w:lang w:val="hi_IN" w:bidi="hi_IN"/>
        </w:rPr>
        <w:t xml:space="preserve"> की </w:t>
      </w:r>
      <w:r>
        <w:rPr>
          <w:b/>
          <w:lang w:val="hi_IN" w:bidi="hi_IN"/>
        </w:rPr>
        <w:t>सभी</w:t>
      </w:r>
      <w:r>
        <w:rPr>
          <w:lang w:val="hi_IN" w:bidi="hi_IN"/>
        </w:rPr>
        <w:t xml:space="preserve"> पुस्तकों से होता था, जो बाइबल का हिस्सा है; जिसे हम अब पुराना नियम कहते हैं।</w:t>
      </w:r>
    </w:p>
    <w:p>
      <w:pPr/>
      <w:r>
        <w:rPr>
          <w:lang w:val="hi_IN" w:bidi="hi_IN"/>
        </w:rPr>
      </w:r>
      <w:r>
        <w:rPr>
          <w:lang w:val="hi_IN" w:bidi="hi_IN"/>
        </w:rPr>
        <w:t>इसलिए, जब कोई यहूदी व्यक्ति "व्यवस्था" की बात करता है, तो उसका मतलब हो सकता है कि वह उस व्यवस्था की बात कर रहा हो जो परमेश्वर ने मूसा के द्वारा लोगों को दी थी, या बाइबल की पहली पाँच पुस्तकों की, या फिर पूरे पुराने नियम की।</w:t>
      </w:r>
      <w:r>
        <w:rPr>
          <w:lang w:val="hi_IN" w:bidi="hi_IN"/>
        </w:rPr>
      </w:r>
      <w:r>
        <w:rPr>
          <w:lang w:val="hi_IN" w:bidi="hi_IN"/>
        </w:rPr>
      </w:r>
    </w:p>
    <w:p>
      <w:pPr/>
      <w:r>
        <w:rPr>
          <w:lang w:val="hi_IN" w:bidi="hi_IN"/>
        </w:rPr>
      </w:r>
    </w:p>
    <w:p>
      <w:pPr>
        <w:pStyle w:val="Heading2"/>
      </w:pPr>
      <w:r>
        <w:rPr>
          <w:lang w:val="hi_IN" w:bidi="hi_IN"/>
        </w:rPr>
        <w:t>व्यवस्था के शिक्षक</w:t>
      </w:r>
      <w:r>
        <w:rPr>
          <w:lang w:val="hi_IN" w:bidi="hi_IN"/>
        </w:rPr>
      </w:r>
    </w:p>
    <w:p>
      <w:pPr/>
      <w:r>
        <w:rPr>
          <w:lang w:val="hi_IN" w:bidi="hi_IN"/>
        </w:rPr>
      </w:r>
      <w:r>
        <w:rPr>
          <w:b/>
          <w:lang w:val="hi_IN" w:bidi="hi_IN"/>
        </w:rPr>
        <w:t>व्यवस्था के शिक्षक</w:t>
      </w:r>
      <w:r>
        <w:rPr>
          <w:lang w:val="hi_IN" w:bidi="hi_IN"/>
        </w:rPr>
        <w:t xml:space="preserve"> उन धार्मिक अगुवों का वह समूह थे जो परमेश्वर की व्यवस्था के विशेषज्ञ थे।</w:t>
      </w:r>
    </w:p>
    <w:p>
      <w:pPr/>
      <w:r>
        <w:rPr>
          <w:lang w:val="hi_IN" w:bidi="hi_IN"/>
        </w:rPr>
      </w:r>
      <w:r>
        <w:rPr>
          <w:lang w:val="hi_IN" w:bidi="hi_IN"/>
        </w:rPr>
        <w:t>व्यवस्था</w:t>
      </w:r>
      <w:r>
        <w:rPr>
          <w:lang w:val="hi_IN" w:bidi="hi_IN"/>
        </w:rPr>
        <w:t xml:space="preserve"> का अर्थ उन सभी निर्देशों से है जो परमेश्वर ने </w:t>
      </w:r>
      <w:r>
        <w:rPr>
          <w:lang w:val="hi_IN" w:bidi="hi_IN"/>
        </w:rPr>
        <w:t>इस्राएलियों</w:t>
      </w:r>
      <w:r>
        <w:rPr>
          <w:lang w:val="hi_IN" w:bidi="hi_IN"/>
        </w:rPr>
        <w:t xml:space="preserve"> को पुराने नियम की पहली पाँच पुस्तकों में दिए। लेकिन व्यवस्था के शिक्षक केवल शास्त्र के व्यवस्था वाले हिस्से तक सीमित नहीं थे, वे पूरे </w:t>
      </w:r>
      <w:r>
        <w:rPr>
          <w:lang w:val="hi_IN" w:bidi="hi_IN"/>
        </w:rPr>
        <w:t>शास्त्र</w:t>
      </w:r>
      <w:r>
        <w:rPr>
          <w:lang w:val="hi_IN" w:bidi="hi_IN"/>
        </w:rPr>
        <w:t xml:space="preserve"> की शिक्षा भी देते थे। शास्त्र बाइबल के उस भाग को दर्शाता है जिसे हम अब पुराना नियम कहते हैं।</w:t>
      </w:r>
    </w:p>
    <w:p>
      <w:pPr/>
      <w:r>
        <w:rPr>
          <w:lang w:val="hi_IN" w:bidi="hi_IN"/>
        </w:rPr>
      </w:r>
      <w:r>
        <w:rPr>
          <w:lang w:val="hi_IN" w:bidi="hi_IN"/>
        </w:rPr>
        <w:t>व्यवस्था के शिक्षक लोगों को शास्त्र समझाते थे। उन्होंने अपनी बातें नहीं लिखीं, बल्कि उन्हें अपने चेलों को बताया। उनके चेलों ने उनकी बातों को याद किया और उन्हें अगली पीढ़ी को सिखाया। लोग लगातार नई बातें समझाने की कोशिश करते रहे और उन्हीं बातों पर चर्चा करते रहे। नए नियम के समय में, ये याद की गई बातें लोगों के लिए बहुत जरूरी हो गई थीं, शायद शास्त्रों से भी ज़्यादा जरूरी।</w:t>
      </w:r>
    </w:p>
    <w:p>
      <w:pPr/>
      <w:r>
        <w:rPr>
          <w:lang w:val="hi_IN" w:bidi="hi_IN"/>
        </w:rPr>
      </w:r>
      <w:r>
        <w:rPr>
          <w:lang w:val="hi_IN" w:bidi="hi_IN"/>
        </w:rPr>
        <w:t>नए नियम के समय में, व्यवस्था के शिक्षक समुदाय में बहुत महत्वपूर्ण लोग थे। लोग उनका बहुत आदर करते थे और उन्हें अक्सर "</w:t>
      </w:r>
      <w:r>
        <w:rPr>
          <w:b/>
          <w:lang w:val="hi_IN" w:bidi="hi_IN"/>
        </w:rPr>
        <w:t>रब्बी</w:t>
      </w:r>
      <w:r>
        <w:rPr>
          <w:lang w:val="hi_IN" w:bidi="hi_IN"/>
        </w:rPr>
        <w:t xml:space="preserve">" कहते थे, यह उपाधि महत्वपूर्ण धार्मिक शिक्षकों के लिए इस्तेमाल की जाती थी। </w:t>
      </w:r>
      <w:r>
        <w:rPr>
          <w:lang w:val="hi_IN" w:bidi="hi_IN"/>
        </w:rPr>
        <w:t>यहूदी</w:t>
      </w:r>
      <w:r>
        <w:rPr>
          <w:lang w:val="hi_IN" w:bidi="hi_IN"/>
        </w:rPr>
        <w:t xml:space="preserve"> धार्मिक न्यायालय यानी </w:t>
      </w:r>
      <w:r>
        <w:rPr>
          <w:lang w:val="hi_IN" w:bidi="hi_IN"/>
        </w:rPr>
        <w:t>महासभा</w:t>
      </w:r>
      <w:r>
        <w:rPr>
          <w:lang w:val="hi_IN" w:bidi="hi_IN"/>
        </w:rPr>
        <w:t xml:space="preserve"> में व्यवस्था के शिक्षक भी थे।</w:t>
      </w:r>
    </w:p>
    <w:p>
      <w:pPr/>
      <w:r>
        <w:rPr>
          <w:lang w:val="hi_IN" w:bidi="hi_IN"/>
        </w:rPr>
      </w:r>
      <w:r>
        <w:rPr>
          <w:lang w:val="hi_IN" w:bidi="hi_IN"/>
        </w:rPr>
        <w:t xml:space="preserve">व्यवस्था के शिक्षकों को कभी-कभी </w:t>
      </w:r>
      <w:r>
        <w:rPr>
          <w:b/>
          <w:lang w:val="hi_IN" w:bidi="hi_IN"/>
        </w:rPr>
        <w:t>शास्त्री</w:t>
      </w:r>
      <w:r>
        <w:rPr>
          <w:lang w:val="hi_IN" w:bidi="hi_IN"/>
        </w:rPr>
        <w:t xml:space="preserve"> कहा जाता है। शास्त्री का अर्थ है वह जो लिख सकता है। बाइबल के समय में बहुत से लोग खुद पढ़ या लिख नहीं सकते थे। यदि लोगों को कुछ लिखने की आवश्यकता होती, जैसे कोई पत्र, तो वे इसके लिखने के लिए किसी शास्त्री को रखते थे। शास्त्री शास्त्र की नक़ल करके रखते थे ताकि शास्त्र का पाठ खो न जाए। शास्त्रों को कागज़ पर नहीं लिखा जाता था, जैसा कि लोग अब करते हैं। किताबें और कागज़ अभी तक अस्तित्व में नहीं थे। इसके बजाय, लोग शास्त्रों को सरकण्डे की लंबी पट्टियों पर या चमड़े की पट्टियों पर लिखते थे। सरकण्डे की एक पतली पट्टी होती है जो एक खास पौधे के रेशों से बनाई जाती है, और चमड़ा जानवर की खाल से बनाया जाता है। क्योंकि वे पट्टियाँ बहुत लंबी होती थीं, लोग उन्हें लपेटकर रखते थे। ऐसी पट्टी को लपेटा हुआ पत्र कहा जाता है। लपेटे हुए पत्र जल्दी खराब हो सकते थे, खासकर वे जो सरकण्डों से बने होते थे। इसलिए शास्त्री हमेशा एक लपेटे हुए पत्र से दूसरे लपेटे हुए पत्र में पाठ की नक़ल करने में व्यस्त रहते थे, ताकि वह पाठ खो न जाए।</w:t>
      </w:r>
    </w:p>
    <w:p>
      <w:pPr/>
      <w:r>
        <w:rPr>
          <w:lang w:val="hi_IN" w:bidi="hi_IN"/>
        </w:rPr>
      </w:r>
      <w:r>
        <w:rPr>
          <w:lang w:val="hi_IN" w:bidi="hi_IN"/>
        </w:rPr>
        <w:t>हालाँकि, जब बाइबल व्यवस्था के शिक्षकों के बारे में बात करती है, तो ध्यान धार्मिक व्यवस्था के ज्ञान पर होता है, न कि उनके लिखने की क्षमता पर।</w:t>
      </w:r>
    </w:p>
    <w:p>
      <w:pPr/>
      <w:r>
        <w:rPr>
          <w:lang w:val="hi_IN" w:bidi="hi_IN"/>
        </w:rPr>
      </w:r>
      <w:r>
        <w:rPr>
          <w:b/>
          <w:lang w:val="hi_IN" w:bidi="hi_IN"/>
        </w:rPr>
        <w:t>जब आप "व्यवस्था के शिक्षकों" का अनुवाद कर रहे हों, तो इन बातों का ध्यान रखें:</w:t>
      </w:r>
    </w:p>
    <w:p>
      <w:pPr/>
      <w:r>
        <w:rPr>
          <w:lang w:val="hi_IN" w:bidi="hi_IN"/>
        </w:rPr>
      </w:r>
      <w:r>
        <w:rPr>
          <w:lang w:val="hi_IN" w:bidi="hi_IN"/>
        </w:rPr>
        <w:t>आपको ऐसे वाक्यांश का इस्तेमाल नहीं करना चाहिए जिससे सुननेवालों को लगे कि ये लोग किसी देश की व्यवस्था सिखा रहे हैं। शायद आप "धार्मिक व्यवस्था के शिक्षक" या "धार्मिक व्यवस्था के विशेषज्ञ" या "शास्त्रों के विशेषज्ञ" जैसे वाक्यांश का इस्तेमाल कर सकते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