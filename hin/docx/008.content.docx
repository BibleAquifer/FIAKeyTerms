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क्रूस</w:t>
      </w:r>
      <w:r>
        <w:rPr>
          <w:lang w:val="hi_IN" w:bidi="hi_IN"/>
        </w:rPr>
      </w:r>
    </w:p>
    <w:p>
      <w:pPr/>
      <w:r>
        <w:rPr>
          <w:lang w:val="hi_IN" w:bidi="hi_IN"/>
        </w:rPr>
      </w:r>
      <w:r>
        <w:rPr>
          <w:lang w:val="hi_IN" w:bidi="hi_IN"/>
        </w:rPr>
        <w:t xml:space="preserve">एक </w:t>
      </w:r>
      <w:r>
        <w:rPr>
          <w:b/>
          <w:lang w:val="hi_IN" w:bidi="hi_IN"/>
        </w:rPr>
        <w:t>क्रूस</w:t>
      </w:r>
      <w:r>
        <w:rPr>
          <w:lang w:val="hi_IN" w:bidi="hi_IN"/>
        </w:rPr>
        <w:t xml:space="preserve"> एक खड़ी लकड़ी का लट्ठा होता है, जिसके ऊपरी हिस्से में एक और लकड़ी का लट्ठा आड़ा जुड़ा होता है, जिसे क्रूस की "आड़ी लकड़ी" कहा जाता है। रोमी लोग इसका इस्तेमाल उन लोगों को कष्ट पहुँचाने और मौत की सजा देने के लिए करते थे जिन्हें वे सबसे बड़ा अपराधी मानते थे। लोग इसे "</w:t>
      </w:r>
      <w:r>
        <w:rPr>
          <w:lang w:val="hi_IN" w:bidi="hi_IN"/>
        </w:rPr>
        <w:t>क्रूस पर चढ़ाना</w:t>
      </w:r>
      <w:r>
        <w:rPr>
          <w:lang w:val="hi_IN" w:bidi="hi_IN"/>
        </w:rPr>
        <w:t>" कहते थे। क्रूस पर चढ़ाना मरने का सबसे दर्दनाक और अपमानजनक तरीका था। जिस व्यक्ति को क्रूस पर चढ़ाया जाना होता था, उसे पहले बड़ी बेरहमी से कोड़े मारे जाते थे, और फिर उसे क्रूस की आड़ी लकड़ी उठाकर सजा के स्थान तक ले जाना पड़ता था। फिर सैनिक पीड़ित को लकड़ी के क्रूस पर लिटाकर, उसकी बाँहों को खींचकर दोनों ओर फैलाते थे। इसके बाद सैनिक उस व्यक्ति की कलाई या हाथों में और उसके पैरों में भी लोहे की बड़ी कीलें ठोंकते थे, ताकि उसे क्रूस पर स्थिर किया जा सके। तब वे क्रूस को खड़ा कर देते थे और उस नग्न पीड़ित को लोगों के सामने तब तक लटकाए रखते थे जब तक उसकी मृत्यु न हो जाए। क्रूस एक गहरी लज्जा और अपमान का प्रतीक था।</w:t>
      </w:r>
      <w:r>
        <w:rPr>
          <w:lang w:val="hi_IN" w:bidi="hi_IN"/>
        </w:rPr>
      </w:r>
      <w:r>
        <w:rPr>
          <w:lang w:val="hi_IN" w:bidi="hi_IN"/>
        </w:rPr>
      </w:r>
    </w:p>
    <w:p>
      <w:pPr/>
      <w:r>
        <w:rPr>
          <w:lang w:val="hi_IN" w:bidi="hi_IN"/>
        </w:rPr>
      </w:r>
    </w:p>
    <w:p>
      <w:pPr>
        <w:pStyle w:val="Heading2"/>
      </w:pPr>
      <w:r>
        <w:rPr>
          <w:lang w:val="hi_IN" w:bidi="hi_IN"/>
        </w:rPr>
        <w:t>क्रूस पर चढ़ाना</w:t>
      </w:r>
      <w:r>
        <w:rPr>
          <w:lang w:val="hi_IN" w:bidi="hi_IN"/>
        </w:rPr>
      </w:r>
    </w:p>
    <w:p>
      <w:pPr/>
      <w:r>
        <w:rPr>
          <w:lang w:val="hi_IN" w:bidi="hi_IN"/>
        </w:rPr>
      </w:r>
      <w:r>
        <w:rPr>
          <w:b/>
          <w:lang w:val="hi_IN" w:bidi="hi_IN"/>
        </w:rPr>
        <w:t>क्रूस पर चढ़ाना</w:t>
      </w:r>
      <w:r>
        <w:rPr>
          <w:lang w:val="hi_IN" w:bidi="hi_IN"/>
        </w:rPr>
        <w:t xml:space="preserve"> लोगों को सजा देने का रोमी तरीका था। इसका इस्तेमाल केवल </w:t>
      </w:r>
      <w:r>
        <w:rPr>
          <w:lang w:val="hi_IN" w:bidi="hi_IN"/>
        </w:rPr>
        <w:t>दासों</w:t>
      </w:r>
      <w:r>
        <w:rPr>
          <w:lang w:val="hi_IN" w:bidi="hi_IN"/>
        </w:rPr>
        <w:t xml:space="preserve"> और सबसे बुरे अपराधियों के लिए किया जाता था। क्रूस पर चढ़ाना मरने का सबसे दर्दनाक और अपमानजनक तरीका था। क्रूस पर चढ़ाने का अर्थ है कि किसी को </w:t>
      </w:r>
      <w:r>
        <w:rPr>
          <w:lang w:val="hi_IN" w:bidi="hi_IN"/>
        </w:rPr>
        <w:t>क्रूस</w:t>
      </w:r>
      <w:r>
        <w:rPr>
          <w:lang w:val="hi_IN" w:bidi="hi_IN"/>
        </w:rPr>
        <w:t xml:space="preserve"> पर कीलों से ठोंककर लटका देना और मरने के लिए छोड़ देना।</w:t>
      </w:r>
    </w:p>
    <w:p>
      <w:pPr/>
      <w:r>
        <w:rPr>
          <w:lang w:val="hi_IN" w:bidi="hi_IN"/>
        </w:rPr>
      </w:r>
      <w:r>
        <w:rPr>
          <w:lang w:val="hi_IN" w:bidi="hi_IN"/>
        </w:rPr>
        <w:t>एक क्रूस एक खड़ी लकड़ी का लट्ठा होता है, जिसके ऊपरी हिस्से में एक और लकड़ी का लट्ठा आड़ा जुड़ा होता है, जिसे क्रूस की "आड़ी लकड़ी" कहा जाता है। जिस व्यक्ति को क्रूस पर चढ़ाया जाना होता था, उसे पहले बड़ी बेरहमी से कोड़े मारे जाते थे, और फिर उसे क्रूस की आड़ी लकड़ी उठाकर सजा के स्थान तक ले जाना पड़ता था। फिर सैनिक पीड़ित को लकड़ी के क्रूस पर लिटाकर, उसकी बाँहों को खींचकर दोनों ओर फैलाते थे। इसके बाद सैनिक उस व्यक्ति की कलाई या हाथों में और उसके पैरों में भी लोहे की बड़ी कीलें ठोंकते थे, ताकि उसे क्रूस पर स्थिर किया जा सके। कभी-कभी सैनिक किसी व्यक्ति को केवल रस्सी से बाँधते थे और कीलों का इस्तेमाल नहीं करते थे। तब वे क्रूस को खड़ा कर देते थे और उस नग्न पीड़ित को लोगों के सामने तब तक लटकाए रखते थे जब तक उसकी मृत्यु न हो जाए। पीड़ित हिल नहीं सकता था और लगातार दर्द में रहता था। अंत में वह दर्द, भूख और प्यास के कारण या ठीक से साँस न ले पाने के कारण मर जाता था। इसमें कई घंटे या कभी-कभी कई दिन भी लग सकते थे। कभी-कभी सैनिक पीड़ित की टाँगें तोड़ देते थे ताकि वह साँस लेने के लिए खुद को ऊपर न उठा सके और जल्दी मर जाए।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