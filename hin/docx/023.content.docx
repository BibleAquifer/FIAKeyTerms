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फसह</w:t>
      </w:r>
      <w:r>
        <w:rPr>
          <w:lang w:val="hi_IN" w:bidi="hi_IN"/>
        </w:rPr>
      </w:r>
    </w:p>
    <w:p>
      <w:pPr/>
      <w:r>
        <w:rPr>
          <w:lang w:val="hi_IN" w:bidi="hi_IN"/>
        </w:rPr>
      </w:r>
      <w:r>
        <w:rPr>
          <w:b/>
          <w:lang w:val="hi_IN" w:bidi="hi_IN"/>
        </w:rPr>
        <w:t>फसह</w:t>
      </w:r>
      <w:r>
        <w:rPr>
          <w:lang w:val="hi_IN" w:bidi="hi_IN"/>
        </w:rPr>
        <w:t xml:space="preserve"> </w:t>
      </w:r>
      <w:r>
        <w:rPr>
          <w:lang w:val="hi_IN" w:bidi="hi_IN"/>
        </w:rPr>
        <w:t>यहूदियों</w:t>
      </w:r>
      <w:r>
        <w:rPr>
          <w:lang w:val="hi_IN" w:bidi="hi_IN"/>
        </w:rPr>
        <w:t xml:space="preserve"> का एक महत्वपूर्ण त्योहार है, जिसे अख़मीरी रोटी का त्योहार या पर्व भी कहा जाता है।</w:t>
      </w:r>
    </w:p>
    <w:p>
      <w:pPr/>
      <w:r>
        <w:rPr>
          <w:lang w:val="hi_IN" w:bidi="hi_IN"/>
        </w:rPr>
      </w:r>
      <w:r>
        <w:rPr>
          <w:lang w:val="hi_IN" w:bidi="hi_IN"/>
        </w:rPr>
        <w:t xml:space="preserve">यह त्योहार </w:t>
      </w:r>
      <w:r>
        <w:rPr>
          <w:lang w:val="hi_IN" w:bidi="hi_IN"/>
        </w:rPr>
        <w:t>इस्राएल</w:t>
      </w:r>
      <w:r>
        <w:rPr>
          <w:lang w:val="hi_IN" w:bidi="hi_IN"/>
        </w:rPr>
        <w:t xml:space="preserve"> के इतिहास के एक बहुत महत्वपूर्ण समय की याद दिलाता था।</w:t>
      </w:r>
    </w:p>
    <w:p>
      <w:pPr/>
      <w:r>
        <w:rPr>
          <w:lang w:val="hi_IN" w:bidi="hi_IN"/>
        </w:rPr>
      </w:r>
      <w:r>
        <w:rPr>
          <w:lang w:val="hi_IN" w:bidi="hi_IN"/>
        </w:rPr>
        <w:t xml:space="preserve">बहुत समय पहले, </w:t>
      </w:r>
      <w:r>
        <w:rPr>
          <w:b/>
          <w:lang w:val="hi_IN" w:bidi="hi_IN"/>
        </w:rPr>
        <w:t>अब्राहम</w:t>
      </w:r>
      <w:r>
        <w:rPr>
          <w:lang w:val="hi_IN" w:bidi="hi_IN"/>
        </w:rPr>
        <w:t xml:space="preserve"> के </w:t>
      </w:r>
      <w:r>
        <w:rPr>
          <w:b/>
          <w:lang w:val="hi_IN" w:bidi="hi_IN"/>
        </w:rPr>
        <w:t>वंशज</w:t>
      </w:r>
      <w:r>
        <w:rPr>
          <w:lang w:val="hi_IN" w:bidi="hi_IN"/>
        </w:rPr>
        <w:t xml:space="preserve">, </w:t>
      </w:r>
      <w:r>
        <w:rPr>
          <w:b/>
          <w:lang w:val="hi_IN" w:bidi="hi_IN"/>
        </w:rPr>
        <w:t>इस्राएली</w:t>
      </w:r>
      <w:r>
        <w:rPr>
          <w:lang w:val="hi_IN" w:bidi="hi_IN"/>
        </w:rPr>
        <w:t xml:space="preserve">, मिस्र में </w:t>
      </w:r>
      <w:r>
        <w:rPr>
          <w:lang w:val="hi_IN" w:bidi="hi_IN"/>
        </w:rPr>
        <w:t>दास</w:t>
      </w:r>
      <w:r>
        <w:rPr>
          <w:lang w:val="hi_IN" w:bidi="hi_IN"/>
        </w:rPr>
        <w:t xml:space="preserve"> थे। इस्राएली लोग मिस्र में चार सौ साल तक रह चुके थे! फिर परमेश्वर ने इस्राएलियों में से मूसा को बुलाया कि वह इस्राएलियों को मिस्र से निकाल ले जाए और उन्हें </w:t>
      </w:r>
      <w:r>
        <w:rPr>
          <w:b/>
          <w:lang w:val="hi_IN" w:bidi="hi_IN"/>
        </w:rPr>
        <w:t>कनान</w:t>
      </w:r>
      <w:r>
        <w:rPr>
          <w:lang w:val="hi_IN" w:bidi="hi_IN"/>
        </w:rPr>
        <w:t xml:space="preserve"> वापस ले जाए, वह देश जिसे परमेश्वर ने अब्राहम के वंशजों को देने का वादा किया था मिस्र के </w:t>
      </w:r>
      <w:r>
        <w:rPr>
          <w:lang w:val="hi_IN" w:bidi="hi_IN"/>
        </w:rPr>
        <w:t>राजा</w:t>
      </w:r>
      <w:r>
        <w:rPr>
          <w:lang w:val="hi_IN" w:bidi="hi_IN"/>
        </w:rPr>
        <w:t xml:space="preserve"> ने दासों के इस बड़े समूह को यूँ ही अपने देश से जाने नहीं दिया। राजा ने इस्राएलियों के लिए हालात बहुत कठिन कर दिए, लेकिन परमेश्वर ने मिस्रियों पर नौ विपत्तियाँ भेजीं ताकि राजा उन्हें जाने देने के लिए मजबूर हो जाए। हर विपत्ति के दौरान, राजा वादा करता कि इस्राएली जा सकते हैं, लेकिन जैसे ही परमेश्वर विपत्ति को रोकता, राजा फिर से अपना मन बदल लेता। और इसलिए, परमेश्वर ने दसवीं और सबसे भयानक विपत्ति भेजी: परमेश्वर ने एक </w:t>
      </w:r>
      <w:r>
        <w:rPr>
          <w:lang w:val="hi_IN" w:bidi="hi_IN"/>
        </w:rPr>
        <w:t>स्वर्गदूत</w:t>
      </w:r>
      <w:r>
        <w:rPr>
          <w:lang w:val="hi_IN" w:bidi="hi_IN"/>
        </w:rPr>
        <w:t xml:space="preserve"> भेजा जिसने मिस्र के हर घर में सबसे बड़े बेटे को मार डाला। लेकिन परमेश्वर ने इस्राएलियों से कहा था कि वे एक मेमना, जो कि भेड़ का बच्चा होता है, मारें और उसके लहू को अपने घरों के दरवाज़ों पर लगाएँ। जब परमेश्वर का भेजा हुआ स्वर्गदूत किसी घर के दरवाज़े पर मेम्ने का लहू देखता, तो वह उस घर को छोड़ देता और उस परिवार के सबसे बड़े पुत्र को नहीं मारता।</w:t>
      </w:r>
    </w:p>
    <w:p>
      <w:pPr/>
      <w:r>
        <w:rPr>
          <w:lang w:val="hi_IN" w:bidi="hi_IN"/>
        </w:rPr>
      </w:r>
      <w:r>
        <w:rPr>
          <w:lang w:val="hi_IN" w:bidi="hi_IN"/>
        </w:rPr>
        <w:t>उसी रात, इस्राएलियों ने इस मेम्ने का मांस एक खास तरीके से खाया। उन्हें वह मांस कड़वी जड़ी बूटियों और जल्दी तैयार की गई रोटी के साथ खाना था, जो आम रोटी से अलग थी क्योंकि उसे बनाने में ज्यादा समय लगता था। उन्हें यह भोजन खड़े होकर, और यात्रा के लिए पूरी तरह तैयार होकर खाना था! क्योंकि इसी रात उन्हें मिस्र से निकल जाना था।</w:t>
      </w:r>
    </w:p>
    <w:p>
      <w:pPr/>
      <w:r>
        <w:rPr>
          <w:lang w:val="hi_IN" w:bidi="hi_IN"/>
        </w:rPr>
      </w:r>
      <w:r>
        <w:rPr>
          <w:lang w:val="hi_IN" w:bidi="hi_IN"/>
        </w:rPr>
        <w:t>उसी रात, परमेश्वर के एक स्वर्गदूत ने मिस्र के सब बड़े पुत्रों को मार डाला, पर इस्राएलियों के पुत्रों को नहीं मारा क्योंकि उनके घरों के दरवाज़ों पर लहू लगा हुआ था। उस रात, मिस्र के राजा ने इस्राएलियों को जाने दिया। इस्राएली उस देश की ओर अपनी लम्बी यात्रा पर चल पड़े, जिसे परमेश्वर ने उन्हें देने का वादा किया था! वे अब दास नहीं थे। उस समय से, इस्राएली हर साल फसह का त्योहार मनाकर यह याद करते थे कि परमेश्वर ने उन्हें मिस्र से छुड़ाया था। फसह नाम का अर्थ है "छोड़कर निकल जाना" या "उपर से होकर निकल जाना। इस नाम ने इस्राएलियों को याद दिलाया कि कैसे परमेश्वर के स्वर्गदूत ने इस्राएलियों के घरों को छोड़ दिया था और उनके बड़े बेटों को नहीं मारा था।</w:t>
      </w:r>
    </w:p>
    <w:p>
      <w:pPr/>
      <w:r>
        <w:rPr>
          <w:lang w:val="hi_IN" w:bidi="hi_IN"/>
        </w:rPr>
      </w:r>
      <w:r>
        <w:rPr>
          <w:lang w:val="hi_IN" w:bidi="hi_IN"/>
        </w:rPr>
        <w:t>हर बार जब इस्राएली फसह का त्योहार मनाते थे, तो वे फिर एक मेम्ने को मारते थे और उसका मांस कड़वी जड़ी-बूटियों और जल्दी बनी रोटी के साथ खाते थे। मेम्ना उन्हें यह याद दिलाता था कि परमेश्वर ने कैसे उनके बड़े पुत्रों को बचाया था। कड़वी जड़ी-बूटियाँ उन्हें उस कड़वाहट और कठिनाई की याद दिलाती थीं, जिसका सामना वे दासत्व के समय करते थे। और जल्दी तैयार की गई रोटी उन्हें यह याद दिलाती थी कि परमेश्वर ने उन्हें मिस्र देश से छुड़ाया था और उन्हें वहाँ से तुरन्त निकलना पड़ा था।</w:t>
      </w:r>
    </w:p>
    <w:p>
      <w:pPr/>
      <w:r>
        <w:rPr>
          <w:lang w:val="hi_IN" w:bidi="hi_IN"/>
        </w:rPr>
      </w:r>
      <w:r>
        <w:rPr>
          <w:lang w:val="hi_IN" w:bidi="hi_IN"/>
        </w:rPr>
        <w:t xml:space="preserve">परमेश्वर ने इस्राएलियों से कहा था कि हर साल फसह का त्योहार सात दिन तक चलनेवाले </w:t>
      </w:r>
      <w:r>
        <w:rPr>
          <w:lang w:val="hi_IN" w:bidi="hi_IN"/>
        </w:rPr>
        <w:t>अख़मीरी रोटी के त्योहार</w:t>
      </w:r>
      <w:r>
        <w:rPr>
          <w:lang w:val="hi_IN" w:bidi="hi_IN"/>
        </w:rPr>
        <w:t xml:space="preserve"> के साथ मनाया जाए। इन सात दिनों के दौरान उन्हें वह विशेष रोटी खानी चाहिए जो जल्दी तैयार की गई थी। आमतौर पर इस्राएली लोग आटे और पानी के मिश्रण से गूंथे हुए आटे को कुछ घंटों के लिए या रात भर के लिए रख देते थे, और फिर रोटी पकाते थे। लंबा इंतज़ार करने से आटे के अंदर हवा के बुलबुले बन जाते थे, जिससे रोटी फूली हुई और नरम बनती थी। हर बार जब वे रोटी पकाते थे, तो वे कुछ आटा अगली बार के लिए बचाकर रखते थे। बचे हुए आटे के इस टुकड़े को खमीर या यीस्ट कहा जाता था। अगली बार जब वे रोटी पकाते थे, तो वे पिछली बार से रखा हुआ खमीर निकालकर नए आटे में मिलाते थे। इससे नया आटा भी फूलकर नरम हो जाता था।</w:t>
      </w:r>
    </w:p>
    <w:p>
      <w:pPr/>
      <w:r>
        <w:rPr>
          <w:lang w:val="hi_IN" w:bidi="hi_IN"/>
        </w:rPr>
      </w:r>
      <w:r>
        <w:rPr>
          <w:lang w:val="hi_IN" w:bidi="hi_IN"/>
        </w:rPr>
        <w:t>जब इस्राएली पहली फसह की रात मिस्र से निकल रहे थे, तब उनके पास खमीर डालकर रोटी पकाने का समय नहीं था। और परमेश्वर ने उनसे कहा कि वे बिना खमीर की रोटी बनाएँ। बिना खमीर के बनाई गई रोटी सपाट और पतली होती है; यह केवल आटा और पानी से बनती है जिसे गूँधकर बेलते हैं और फिर आग पर पकाते हैं। इस रोटी को अख़मीरी रोटी कहा जाता था। इसलिए, इस त्योहार को अख़मीरी रोटी का त्योहार कहा जाता है। इस त्योहार के सात दिनों के दौरान, इस्राएली अपने घरों में खमीर का एक छोटा सा हिस्सा भी नहीं रख सकते थे। त्योहार शुरू होने से पहले उन्हें अपने पास बचा हुआ सारा खमीर फेंक देना होता था।</w:t>
      </w:r>
    </w:p>
    <w:p>
      <w:pPr/>
      <w:r>
        <w:rPr>
          <w:lang w:val="hi_IN" w:bidi="hi_IN"/>
        </w:rPr>
      </w:r>
      <w:r>
        <w:rPr>
          <w:lang w:val="hi_IN" w:bidi="hi_IN"/>
        </w:rPr>
        <w:t>क्योंकि फसह और अख़मीरी रोटी का त्योहार एक साथ मनाया जाता था, इसलिए इन त्योहारों के नाम अक्सर एक दूसरे के स्थान पर इस्तेमाल किए जाते थे।</w:t>
      </w:r>
    </w:p>
    <w:p>
      <w:pPr/>
      <w:r>
        <w:rPr>
          <w:lang w:val="hi_IN" w:bidi="hi_IN"/>
        </w:rPr>
      </w:r>
      <w:r>
        <w:rPr>
          <w:lang w:val="hi_IN" w:bidi="hi_IN"/>
        </w:rPr>
        <w:t xml:space="preserve">नए नियम में, ख़मीर को कई बार </w:t>
      </w:r>
      <w:r>
        <w:rPr>
          <w:lang w:val="hi_IN" w:bidi="hi_IN"/>
        </w:rPr>
        <w:t>पाप</w:t>
      </w:r>
      <w:r>
        <w:rPr>
          <w:lang w:val="hi_IN" w:bidi="hi_IN"/>
        </w:rPr>
        <w:t xml:space="preserve"> का चिन्ह माना गया है, जिसे हमें अपने जीवन से निकाल देना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