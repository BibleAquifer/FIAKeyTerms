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कष</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क्षमा</w:t>
      </w:r>
      <w:r>
        <w:rPr>
          <w:lang w:val="hi_IN" w:bidi="hi_IN"/>
        </w:rPr>
      </w:r>
    </w:p>
    <w:p>
      <w:pPr/>
      <w:r>
        <w:rPr>
          <w:lang w:val="hi_IN" w:bidi="hi_IN"/>
        </w:rPr>
      </w:r>
      <w:r>
        <w:rPr>
          <w:lang w:val="hi_IN" w:bidi="hi_IN"/>
        </w:rPr>
        <w:t xml:space="preserve">जब आप किसी को </w:t>
      </w:r>
      <w:r>
        <w:rPr>
          <w:b/>
          <w:lang w:val="hi_IN" w:bidi="hi_IN"/>
        </w:rPr>
        <w:t>क्षमा</w:t>
      </w:r>
      <w:r>
        <w:rPr>
          <w:lang w:val="hi_IN" w:bidi="hi_IN"/>
        </w:rPr>
        <w:t xml:space="preserve"> कर देते हैं जिसने आपके साथ कुछ बुरा किया है, तो आप उस व्यक्ति पर गुस्सा होना छोड़ देते हैं। अब आप न तो बदला लेना चाहते हैं और न ही सजा देना चाहते हैं। जिस व्यक्ति ने गलत काम किया था उसे तब </w:t>
      </w:r>
      <w:r>
        <w:rPr>
          <w:b/>
          <w:lang w:val="hi_IN" w:bidi="hi_IN"/>
        </w:rPr>
        <w:t>क्षमा</w:t>
      </w:r>
      <w:r>
        <w:rPr>
          <w:lang w:val="hi_IN" w:bidi="hi_IN"/>
        </w:rPr>
        <w:t xml:space="preserve"> कर दिया जाता है या वह </w:t>
      </w:r>
      <w:r>
        <w:rPr>
          <w:b/>
          <w:lang w:val="hi_IN" w:bidi="hi_IN"/>
        </w:rPr>
        <w:t>क्षमा</w:t>
      </w:r>
      <w:r>
        <w:rPr>
          <w:lang w:val="hi_IN" w:bidi="hi_IN"/>
        </w:rPr>
        <w:t xml:space="preserve"> पा चुका होता है।</w:t>
      </w:r>
    </w:p>
    <w:p>
      <w:pPr/>
      <w:r>
        <w:rPr>
          <w:lang w:val="hi_IN" w:bidi="hi_IN"/>
        </w:rPr>
      </w:r>
      <w:r>
        <w:rPr>
          <w:lang w:val="hi_IN" w:bidi="hi_IN"/>
        </w:rPr>
        <w:t>क्षमा करना महँगा पड़ता है। उदाहरण के लिए, एक भाई लापरवाही से अपनी बहन की कोई कीमती चीज़ तोड़ देता है। बहन अपने भाई को क्षमा कर सकती है और उससे पैसे लौटाने की माँग नहीं करती है। यह भाई के लिए अच्छी खबर है। लेकिन, अब बहन को उस टूटी हुई चीज़ को बदलने का खर्च खुद उठाना पड़ेगा।</w:t>
      </w:r>
    </w:p>
    <w:p>
      <w:pPr/>
      <w:r>
        <w:rPr>
          <w:lang w:val="hi_IN" w:bidi="hi_IN"/>
        </w:rPr>
      </w:r>
      <w:r>
        <w:rPr>
          <w:lang w:val="hi_IN" w:bidi="hi_IN"/>
        </w:rPr>
        <w:t xml:space="preserve">परमेश्वर के साथ क्षमा भी इसी तरह होती है। लोगों ने परमेश्वर के विरुद्ध </w:t>
      </w:r>
      <w:r>
        <w:rPr>
          <w:lang w:val="hi_IN" w:bidi="hi_IN"/>
        </w:rPr>
        <w:t>पाप</w:t>
      </w:r>
      <w:r>
        <w:rPr>
          <w:lang w:val="hi_IN" w:bidi="hi_IN"/>
        </w:rPr>
        <w:t xml:space="preserve"> किया है और सजा के योग्य हैं। लोगों को अपने किए हुए नुकसान का हिसाब परमेश्वर को चुकाना होगा। हालाँकि, परमेश्वर लोगों को यह कहकर क्षमा करना चाहता है कि उन्हें उसको हिसाब चुकाना नहीं पड़ेगा, क्योंकि वह जानता है कि वे ऐसा नहीं कर सकते! परमेश्वर लोगों को क्षमा करता है क्योंकि वह उन पर </w:t>
      </w:r>
      <w:r>
        <w:rPr>
          <w:lang w:val="hi_IN" w:bidi="hi_IN"/>
        </w:rPr>
        <w:t>दया</w:t>
      </w:r>
      <w:r>
        <w:rPr>
          <w:lang w:val="hi_IN" w:bidi="hi_IN"/>
        </w:rPr>
        <w:t xml:space="preserve"> करता है। यह लोगों के लिए अच्छी खबर है। परमेश्वर के लिए, इसका अर्थ यह था कि उसने खुद ही उस नुकसान की कीमत चुकाई। परमेश्वर ने यह अपने पुत्र यीशु की मृत्यु के द्वारा किया। जब लोग यीशु पर भरोसा करते हैं और </w:t>
      </w:r>
      <w:r>
        <w:rPr>
          <w:lang w:val="hi_IN" w:bidi="hi_IN"/>
        </w:rPr>
        <w:t>मानते</w:t>
      </w:r>
      <w:r>
        <w:rPr>
          <w:lang w:val="hi_IN" w:bidi="hi_IN"/>
        </w:rPr>
        <w:t xml:space="preserve"> हैं कि उसकी मृत्यु ने उनके पापों का हिसाब परमेश्वर को चुका दिया है, तब परमेश्वर उन्हें क्षमा कर देता है। परमेश्वर अब उनसे गुस्सा नहीं है।</w:t>
      </w:r>
    </w:p>
    <w:p>
      <w:pPr/>
      <w:r>
        <w:rPr>
          <w:lang w:val="hi_IN" w:bidi="hi_IN"/>
        </w:rPr>
      </w:r>
      <w:r>
        <w:rPr>
          <w:lang w:val="hi_IN" w:bidi="hi_IN"/>
        </w:rPr>
        <w:t>बाइबल में क्षमा को समझाने के लिए अक्सर चित्रों का उपयोग किया जाता है। उदाहरण के लिए, यदि आप किसी को क्षमा करते हैं तो आप:</w:t>
      </w:r>
    </w:p>
    <w:p>
      <w:pPr/>
      <w:r>
        <w:rPr>
          <w:lang w:val="hi_IN" w:bidi="hi_IN"/>
        </w:rPr>
      </w:r>
      <w:r>
        <w:rPr>
          <w:b/>
          <w:lang w:val="hi_IN" w:bidi="hi_IN"/>
        </w:rPr>
        <w:t>जब आप "क्षमा" या "क्षमा करना" का अनुवाद कर रहे हों, तो इन बातों का ध्यान रखें:</w:t>
      </w:r>
    </w:p>
    <w:p>
      <w:pPr/>
      <w:r>
        <w:rPr>
          <w:lang w:val="hi_IN" w:bidi="hi_IN"/>
        </w:rPr>
      </w:r>
      <w:r>
        <w:rPr>
          <w:lang w:val="hi_IN" w:bidi="hi_IN"/>
        </w:rPr>
        <w:t>शायद आपकी भाषा में क्षमा के लिए कोई चित्र हो। ध्यान से सोचें कि क्या आपकी भाषा में उस वाक्यांश का अर्थ वही है, जो बाइबल में "क्षमा करना" का अर्थ के समान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