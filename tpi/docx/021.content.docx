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watchtower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wotstaua</w:t>
      </w:r>
      <w:r>
        <w:rPr>
          <w:lang w:val="png_PG" w:bidi="png_PG"/>
        </w:rPr>
        <w:t xml:space="preserve"> em i wanpela ples insait long wanpela </w:t>
      </w:r>
      <w:r>
        <w:rPr>
          <w:lang w:val="png_PG" w:bidi="png_PG"/>
        </w:rPr>
        <w:t>vinyad</w:t>
      </w:r>
      <w:r>
        <w:rPr>
          <w:lang w:val="png_PG" w:bidi="png_PG"/>
        </w:rPr>
        <w:t xml:space="preserve"> we wanpela wasman i save stap long en na lukluk antap long gaden. Wanpela vinyad em i wanpela gaden we ol manmeri i save groim ol greip. Ol greip em ol sof, jusi frut we i save gro long wanpela diwai we ol i kolim wanpela greipvain. Ol manmeri planti taim i save bildim wanpela wol raunim vinyad bai ol wel animal o stilman i no inap long kam insait long gaden. Ol manmeri i save mekim dispela wol long ol liklik ston o long ol bus we i gat nilnil. Insait long vinyad em i gat wanpela liklik haus we ol woka i bin mekim long gras, na ol woka na wasman i ken malolo long seid. Ol i bildim dispela liklik haus antap long wanpela liklik hip ston, na dispela i mekim em i stap antap moa long olgeta hap bilong gaden. Long dispela we, ol wasman i ken lukluk i go long gaden na lukim olgeta samting we i kamap. Dispela liklik haus em ol i save kolim olsem wanpela wotstawa.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wickedness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Wikednes o pasin nogut</w:t>
      </w:r>
      <w:r>
        <w:rPr>
          <w:lang w:val="png_PG" w:bidi="png_PG"/>
        </w:rPr>
        <w:t xml:space="preserve"> em i gat seim mining olsem ivel. Ivel em i oposit bilong gutpela.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husat i ivel, o wiked em i save laik long mekim nogut samting we i bagarapim ol narapela manmeri. Taim ol manmeri i stop long harim tok bilong </w:t>
      </w:r>
      <w:r>
        <w:rPr>
          <w:lang w:val="png_PG" w:bidi="png_PG"/>
        </w:rPr>
        <w:t>God</w:t>
      </w:r>
      <w:r>
        <w:rPr>
          <w:lang w:val="png_PG" w:bidi="png_PG"/>
        </w:rPr>
        <w:t>, ol i stat long mekim ol ivel eksen.</w:t>
      </w:r>
    </w:p>
    <w:p>
      <w:pPr/>
      <w:r>
        <w:rPr>
          <w:lang w:val="png_PG" w:bidi="png_PG"/>
        </w:rPr>
      </w:r>
      <w:r>
        <w:rPr>
          <w:lang w:val="png_PG" w:bidi="png_PG"/>
        </w:rPr>
        <w:t>Bikos ol manmeri i save sakim tok bilong God tumas, Baibel i tisim yumi olsem ol hat bilong yumi i kamap ivel o pulap long sin. Na yumi no laik long mekim ol gutpela samting, yumi laik long mekim ol nogut samting. Planti problem tru insait long wol olsem woa, nogat tru kaikai o gutpela samting na injastis i kamap bikos long dispela ivel insait long ol hat bilong ol manmeri. Sik na dai tu em ol i risalt bilong ivel.</w:t>
      </w:r>
    </w:p>
    <w:p>
      <w:pPr/>
      <w:r>
        <w:rPr>
          <w:lang w:val="png_PG" w:bidi="png_PG"/>
        </w:rPr>
      </w:r>
      <w:r>
        <w:rPr>
          <w:lang w:val="png_PG" w:bidi="png_PG"/>
        </w:rPr>
        <w:t>God i save heitim ivel. Taim God i mekim kingdom i stap oltaim, em bai bagarapim ivel oltaim. No gat wanpela samting we i ivel bai go insait long kingdom bilong God. Inap long dispela taim i kamap, God i wok long larim ivel long kamap. Bilong wanem em i larim ivel long kamap, em i wanpela bilong ol hatpela kwesten tru bilong ol Kristen long bekim!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wilderness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lang w:val="png_PG" w:bidi="png_PG"/>
        </w:rPr>
        <w:t>deset</w:t>
      </w:r>
      <w:r>
        <w:rPr>
          <w:lang w:val="png_PG" w:bidi="png_PG"/>
        </w:rPr>
        <w:t xml:space="preserve"> o </w:t>
      </w:r>
      <w:r>
        <w:rPr>
          <w:b/>
          <w:lang w:val="png_PG" w:bidi="png_PG"/>
        </w:rPr>
        <w:t>ples nating</w:t>
      </w:r>
      <w:r>
        <w:rPr>
          <w:lang w:val="png_PG" w:bidi="png_PG"/>
        </w:rPr>
        <w:t xml:space="preserve"> em i wanpela ples we nogat man i stap long en na i nogat diwai, gras samting na i nogat wara. I klostu nogat wanpela diwai o liklik gras i save gro insait long wanpela deset. Dispela graun em i drai na i gat planti ston na ol wail animal i save raun raun long em. Ol manmeri i no save stap long deset.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wine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Wain em i jus bilong greip we ol i bin karamapim na larim i stap na em i kamap olsem alkohol dring. Ol manmeri i save mekim greip jus long ol greip. Ol greip em ol prut we i save gro long wanpela rop, na ol i sof na pulap long jus. Ol manmeri i save kapsaitim ol greip i go long wanpela ston na ol i save krungutim wantaim lek bilong ol. Dispela em bai skwisim jus i kamaut long ol greip. Dispela jus bai ron i go insait long wanpela kontena we ol i save kolim wain vet. Narapela we bilong kisim jus em long rolim wanpela hevi ston antap long ol greip. Ol manmeri i save storim ol dispela greip jus insait long ol bikpela kontena i go inap ol i swit suga bilong em i senis na i kamap alkohol. Dispela em i save kisim sampela de o sampela wik long kamap.</w:t>
      </w:r>
    </w:p>
    <w:p>
      <w:pPr/>
      <w:r>
        <w:rPr>
          <w:lang w:val="png_PG" w:bidi="png_PG"/>
        </w:rPr>
      </w:r>
      <w:r>
        <w:rPr>
          <w:lang w:val="png_PG" w:bidi="png_PG"/>
        </w:rPr>
        <w:t>Wain insait long Baibel em i save gat retpela kala na em i ken makim laip, blut, amamas na selebresen taim ol manmeri i yusim gut. Maski ol manmeri i ken yusim wain gut, taim ol i dringim planti wain tumas, wain i ken mekim ol i spak, na mekim ol i no inap long kontrolim ol yet. Dispela em i ken kamapim hevi long ol yet na long ol narapela lain.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winepress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wainpres</w:t>
      </w:r>
      <w:r>
        <w:rPr>
          <w:lang w:val="png_PG" w:bidi="png_PG"/>
        </w:rPr>
        <w:t xml:space="preserve"> em i wanpela fletpela hap ston we i gat liklik wol i kam antap long olgeta sait raunim dispela fletpela ston. Ol manmeri insait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yusim dispela long presim jus autsait long ol greip. Ol greip em ol i sof frut we i pulap long jus. Ol manmeri i save kapsaitim ol greip i go long dispela ston na ol i save krungutim wantaim lek bilong ol. Dispela em bai skwisim jus i kamaut long ol greip. Dispela jus bai ron i go insait long wanpela kontena we ol i save kolim wain vet. Wanpela narapela we bilong rausim jus em long rolim wanpela hevipela ston antap long ol greip.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wisdom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em i wais o i gat gutpela tingting, em i gat </w:t>
      </w:r>
      <w:r>
        <w:rPr>
          <w:b/>
          <w:lang w:val="png_PG" w:bidi="png_PG"/>
        </w:rPr>
        <w:t>wisdem</w:t>
      </w:r>
      <w:r>
        <w:rPr>
          <w:lang w:val="png_PG" w:bidi="png_PG"/>
        </w:rPr>
        <w:t xml:space="preserve"> Insait long Baibel, wanpela man o meri husat i gat wisdem, em i save andastendim planti samting, na em i inap long mekim ol gutpela disisen long kamapim ol gutpela risalt. Taim wanpela man o meri i gat sampela kain skil, kain olsem em i inap long bildim samting o mekim naispela samting, Baibel i tok tu olsem dispela man o meri em i gat wisdem.</w:t>
      </w:r>
    </w:p>
    <w:p>
      <w:pPr/>
      <w:r>
        <w:rPr>
          <w:lang w:val="png_PG" w:bidi="png_PG"/>
        </w:rPr>
      </w:r>
      <w:r>
        <w:rPr>
          <w:lang w:val="png_PG" w:bidi="png_PG"/>
        </w:rPr>
        <w:t>Em i God husat i save givim wisdem o gutpela tingting long ol manmeri. Sapos wanpela man o meri i priten olsem em i wais o i gat gutpela tingting tasol i no ekseptim God, orait wisdom bilong em i no gat yus, na ol plen bilong em bai i no kamap gut. Wanpela man o meri husat i ekseptim na harim tok bilong God, em tasol i ken stap wais tru tru o i gat trupela gutpela tingting.</w:t>
      </w:r>
    </w:p>
    <w:p>
      <w:pPr/>
      <w:r>
        <w:rPr>
          <w:lang w:val="png_PG" w:bidi="png_PG"/>
        </w:rPr>
      </w:r>
      <w:r>
        <w:rPr>
          <w:lang w:val="png_PG" w:bidi="png_PG"/>
        </w:rPr>
        <w:t>Yumi ken harim planti toktok long wisdem o gutpela tingting insait long buk bilong Gutpela Tingting o "Proverbs". Insait long dispela buk, ota o man i raitim em sampela taim i toktok long wisdem olsem em i wanpela man o meri. Displea piksa toktok we ol manmeri yusim, em bilong helpim ol narapela long lainim wisdem. Olsem na, "Proverbs" i tok olsem "wisdem i wok long singaut long ol manmeri, na i traim long mekim ol i kamap wais o i gat gutpela tingting." Wisdem o gutpela tingting em i singaut wankain olsem wanpela man i wok long singaut. Insait long 1 Korin, Pol i toktok long Jisas na kolim Jisas olsem "Wisdem bilong God." Plen bilong God em long seivim wol long laip bilong Jisas husat i gutpela tingting tru-olsem na, yumi ken save olsem dispela plen em bai kamap tru!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word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Baibel, </w:t>
      </w:r>
      <w:r>
        <w:rPr>
          <w:b/>
          <w:lang w:val="png_PG" w:bidi="png_PG"/>
        </w:rPr>
        <w:t>wod o tok</w:t>
      </w:r>
      <w:r>
        <w:rPr>
          <w:lang w:val="png_PG" w:bidi="png_PG"/>
        </w:rPr>
        <w:t xml:space="preserve"> panti taim em i min olsem </w:t>
      </w:r>
      <w:r>
        <w:rPr>
          <w:b/>
          <w:lang w:val="png_PG" w:bidi="png_PG"/>
        </w:rPr>
        <w:t xml:space="preserve"> tok bilong God</w:t>
      </w:r>
      <w:r>
        <w:rPr>
          <w:lang w:val="png_PG" w:bidi="png_PG"/>
        </w:rPr>
        <w:t xml:space="preserve">. Wod o tok bilong God em i min olsem olgeta samting we God i tokim ol manmeri. God i save toktok stret i go long ol manmeri bilong em o em i save yusim ol </w:t>
      </w:r>
      <w:r>
        <w:rPr>
          <w:lang w:val="png_PG" w:bidi="png_PG"/>
        </w:rPr>
        <w:t>profet</w:t>
      </w:r>
      <w:r>
        <w:rPr>
          <w:lang w:val="png_PG" w:bidi="png_PG"/>
        </w:rPr>
        <w:t>. Na tu, God i save toktok wantaim ol eksen bilong em: Taim ol manmeri i lukim wanem samting God i mekim, ol manmeri i ken andastendim wanem samting em i tokim 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insait long Nupela Testamen i toktok long "wod" o "tok bilong God," o "tok bilong Lod o Bikpela," ol i minim </w:t>
      </w:r>
      <w:r>
        <w:rPr>
          <w:lang w:val="png_PG" w:bidi="png_PG"/>
        </w:rPr>
        <w:t>dispela gutpela nius</w:t>
      </w:r>
      <w:r>
        <w:rPr>
          <w:lang w:val="png_PG" w:bidi="png_PG"/>
        </w:rPr>
        <w:t xml:space="preserve"> olsem Jisas i bin kam insait long wol.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ken save long wanem samting God i tokim ol taim ol i ritim o harim ol </w:t>
      </w:r>
      <w:r>
        <w:rPr>
          <w:lang w:val="png_PG" w:bidi="png_PG"/>
        </w:rPr>
        <w:t>Skripsa</w:t>
      </w:r>
      <w:r>
        <w:rPr>
          <w:lang w:val="png_PG" w:bidi="png_PG"/>
        </w:rPr>
        <w:t>- dispela em i Baibel. Olsem na, ol manmeri tu i save kolim ol Skripsa olsem "tok bilong God."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worship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yumi </w:t>
      </w:r>
      <w:r>
        <w:rPr>
          <w:b/>
          <w:lang w:val="png_PG" w:bidi="png_PG"/>
        </w:rPr>
        <w:t>wosipim</w:t>
      </w:r>
      <w:r>
        <w:rPr>
          <w:lang w:val="png_PG" w:bidi="png_PG"/>
        </w:rPr>
        <w:t xml:space="preserve"> God, yumi givim luksave na biknem long God. Yumi tok olsem God i inap long kisim olgeta tok tenkyu, preis, na rispek bilong yumi Taim yumi wosipim God, yumi tingting long hau em i narakain na hau em i gutpela na hau em i pulap long pawa na hau em i save laikim yumi, na hau em i no wankain olsem yumi ol manmeri!</w:t>
      </w:r>
    </w:p>
    <w:p>
      <w:pPr/>
      <w:r>
        <w:rPr>
          <w:lang w:val="png_PG" w:bidi="png_PG"/>
        </w:rPr>
      </w:r>
      <w:r>
        <w:rPr>
          <w:lang w:val="png_PG" w:bidi="png_PG"/>
        </w:rPr>
        <w:t>God tasol em i mas kisim wosip bilong yumi. Yumi mas no ken wosipim narapela samting o narapela man.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insait long Baibel planti taim i soim wosip bilong ol i go long God taim ol i </w:t>
      </w:r>
      <w:r>
        <w:rPr>
          <w:lang w:val="png_PG" w:bidi="png_PG"/>
        </w:rPr>
        <w:t>bau</w:t>
      </w:r>
      <w:r>
        <w:rPr>
          <w:lang w:val="png_PG" w:bidi="png_PG"/>
        </w:rPr>
        <w:t xml:space="preserve"> daun i go long em. Ol manmeri i save wosipim God wantaim ol narapela lain, o ol yet i wosipim em. Long dispela taim long histori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taim ol i gat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God, ol manmeri i bin save wosipim God wantaim long tempel. Ol bin save wosipim God wantaim ol singsing bilong ol, na </w:t>
      </w:r>
      <w:r>
        <w:rPr>
          <w:lang w:val="png_PG" w:bidi="png_PG"/>
        </w:rPr>
        <w:t>ol prea</w:t>
      </w:r>
      <w:r>
        <w:rPr>
          <w:lang w:val="png_PG" w:bidi="png_PG"/>
        </w:rPr>
        <w:t xml:space="preserve">, na </w:t>
      </w:r>
      <w:r>
        <w:rPr>
          <w:lang w:val="png_PG" w:bidi="png_PG"/>
        </w:rPr>
        <w:t>ol sekrifais</w:t>
      </w:r>
      <w:r>
        <w:rPr>
          <w:lang w:val="png_PG" w:bidi="png_PG"/>
        </w:rPr>
        <w:t>. Tasol ol dispela ektiviti bilong wosip i bin no gat yus sapos hat bilong ol i no harim tok bilong God. God i bin tokim ol olsem em i no laikim wosip bilong ol sapos ol i mekim pasin nogut na pasin we i no stret long ol narapela manmeri.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ol </w:t>
      </w:r>
      <w:r>
        <w:rPr>
          <w:lang w:val="png_PG" w:bidi="png_PG"/>
        </w:rPr>
        <w:t>Ju</w:t>
      </w:r>
      <w:r>
        <w:rPr>
          <w:lang w:val="png_PG" w:bidi="png_PG"/>
        </w:rPr>
        <w:t xml:space="preserve"> i bin save bung tu long wosip insait long </w:t>
      </w:r>
      <w:r>
        <w:rPr>
          <w:lang w:val="png_PG" w:bidi="png_PG"/>
        </w:rPr>
        <w:t>ol sinagog</w:t>
      </w:r>
      <w:r>
        <w:rPr>
          <w:lang w:val="png_PG" w:bidi="png_PG"/>
        </w:rPr>
        <w:t>. Wanpela sinagog em i wanpela ples we ol Ju manmeri i save bung long harim tising na lainim long God. Ol Ju i save pre na wosipim God tu insait long ol sinagog. Tasol Jisas i bin mekim klia tu olsem God i laikim lav bilong yumi long em moa long ples we yumi wosip.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Bihain long Jisas i bin go bek long </w:t>
      </w:r>
      <w:r>
        <w:rPr>
          <w:lang w:val="png_PG" w:bidi="png_PG"/>
        </w:rPr>
        <w:t>heven</w:t>
      </w:r>
      <w:r>
        <w:rPr>
          <w:lang w:val="png_PG" w:bidi="png_PG"/>
        </w:rPr>
        <w:t>, ol folowa o lain i save bihainim Jisas, em ol i wok long wosipim God insait long tempel na long ol sinagog pastaim. Bihain, taim moa na moa manmeri husat i no ol Ju o Judaman i kamap folowa bilong Jisas, ol manmeri i stat long bunbg wan.aim insati long haus bilong ol manmeri. Ol i bin wosipim God taim ol i autim tok o prits, pre, singsing, na mekim ol narapela ektiviti.</w:t>
      </w:r>
    </w:p>
    <w:p>
      <w:pPr/>
      <w:r>
        <w:rPr>
          <w:lang w:val="png_PG" w:bidi="png_PG"/>
        </w:rPr>
      </w:r>
      <w:r>
        <w:rPr>
          <w:lang w:val="png_PG" w:bidi="png_PG"/>
        </w:rPr>
        <w:t>Tasol pasin bilong wosip em i no samting we yumi mekim long wantaim taim taso, na yumi mekim insait long ol grup tasol. Olgeta samting yumi mekim, maski em ol wok bilong wanwan de, em ol i ken stap olsem wosip sapos yumi mekim ol long God. Olgeta laip bilong yumi na olgeta eksen bilong yumi i mas stap olsem wosip i go long God. God em i bin gutpela tru long yumi, na bikos yumi amamas tru long em, yumi wosipim em insait long olgeta samting yumi mekim.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