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K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king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t226 king</w:t>
      </w:r>
    </w:p>
    <w:p>
      <w:pPr/>
      <w:r>
        <w:rPr>
          <w:lang w:val="png_PG" w:bidi="png_PG"/>
        </w:rPr>
      </w:r>
      <w:r>
        <w:rPr>
          <w:lang w:val="png_PG" w:bidi="png_PG"/>
        </w:rPr>
        <w:t>Wannpela king em i wanpela man o meri husat i rulim wanpela siti o teritori, olsem wanpela rijen o wanpela kantri. Long taim bilong Baibel, wanpela king em i save rulim wanpela hap long laiptaim bilong em-dispela i min olsem em i save rulim dispela hap i go inap em i dai. Bihain long dai bilong em, wanpela bilong ol pikinini man bilong em bai kisim ples bilong em na kamap king.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kingdom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kingdom</w:t>
      </w:r>
      <w:r>
        <w:rPr>
          <w:lang w:val="png_PG" w:bidi="png_PG"/>
        </w:rPr>
        <w:t xml:space="preserve"> em i wanpela teritori o manmeri we wanpela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 i save rulim o bosim.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kingdom-of-god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Kingdom bilong God</w:t>
      </w:r>
      <w:r>
        <w:rPr>
          <w:lang w:val="png_PG" w:bidi="png_PG"/>
        </w:rPr>
        <w:t xml:space="preserve"> na </w:t>
      </w:r>
      <w:r>
        <w:rPr>
          <w:b/>
          <w:lang w:val="png_PG" w:bidi="png_PG"/>
        </w:rPr>
        <w:t>kingdom bilong heven</w:t>
      </w:r>
      <w:r>
        <w:rPr>
          <w:lang w:val="png_PG" w:bidi="png_PG"/>
        </w:rPr>
        <w:t xml:space="preserve">em i minim seim samting. Bikos sampela taim bihain </w:t>
      </w:r>
      <w:r>
        <w:rPr>
          <w:lang w:val="png_PG" w:bidi="png_PG"/>
        </w:rPr>
        <w:t>ol Ju o ol Judaman</w:t>
      </w:r>
      <w:r>
        <w:rPr>
          <w:lang w:val="png_PG" w:bidi="png_PG"/>
        </w:rPr>
        <w:t xml:space="preserve"> i ting olsem pasin bilong kolim nem bilong God em i no pasin bilong soim rispek, olsem na sampela taim ol i save tok "</w:t>
      </w:r>
      <w:r>
        <w:rPr>
          <w:lang w:val="png_PG" w:bidi="png_PG"/>
        </w:rPr>
        <w:t>heven</w:t>
      </w:r>
      <w:r>
        <w:rPr>
          <w:lang w:val="png_PG" w:bidi="png_PG"/>
        </w:rPr>
        <w:t>" taim ol i minim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 em i wanpela rula o man husat i bosim na lukautim wanpela lain manmeri. Graun we i kam aninit long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 bilong wanpela king em ol i save kolim olsem </w:t>
      </w:r>
      <w:r>
        <w:rPr>
          <w:lang w:val="png_PG" w:bidi="png_PG"/>
        </w:rPr>
        <w:t>kingdom</w:t>
      </w:r>
      <w:r>
        <w:rPr>
          <w:lang w:val="png_PG" w:bidi="png_PG"/>
        </w:rPr>
        <w:t xml:space="preserve"> bilong em. Tasol dispela wod kingdom em i ken min tu olsem ol manmeri husat i kam aninit long atoriti bilong king. Taim yu tok olsem wanpela kingdom em i bikpela tru, dispela em i ken min olsem i gat planti manmeri insait long kingdom, o em i ken min olsem graun bilong dispela king em i bikpela tru. Tasol wod kingdom em i minim tu rul bilong king. Taim yu tok olsem kingdom bilong wanpela king bai i no inap long pinis, em yu min long tok olsem king bai no inap long stop long rulim o bosim ol manmeri. Taim Baibel i toktok long kingdom bilong God, dispela em i min olsem ol samting we i stap aninit 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em i king bilong olgeta hap bilong wol. Olgeta kriesen i kingdom bilong em. Insait long Olpela Testamen, ol manmeri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em ol i save kolim ol olsem kingdom bilong God. I gat ol humen king husat i rulim Israel, tasol ol i wokim wok bilong God. God em i nambawan king, king bilong olgeta king!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Tasol ol manmeri insait long kingdom bilong God i no save harim tok na bihainim tok bilong God-ol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tu i no save harim tok. Ol</w:t>
      </w:r>
      <w:r>
        <w:rPr>
          <w:lang w:val="png_PG" w:bidi="png_PG"/>
        </w:rPr>
        <w:t>profet</w:t>
      </w:r>
      <w:r>
        <w:rPr>
          <w:lang w:val="png_PG" w:bidi="png_PG"/>
        </w:rPr>
        <w:t xml:space="preserve">, husat i save givim ol mesej bilong God i go long ol manmeri, ol i tokim ol Israel olsem wanpela de God bai kam na mekim kingdom bilong em i stap oltaim oltaim. Taim dispela i kamap, olgeta manmeri bai daunim ol yet na givim ol yet i go long God na harim tok bilong em. Olgeta manmeri long olgeta hap, na olgeta samting we God i wokim, ol bai stap </w:t>
      </w:r>
      <w:r>
        <w:rPr>
          <w:b/>
          <w:lang w:val="png_PG" w:bidi="png_PG"/>
        </w:rPr>
        <w:t>klostu long em na harim tok bilong em</w:t>
      </w:r>
      <w:r>
        <w:rPr>
          <w:lang w:val="png_PG" w:bidi="png_PG"/>
        </w:rPr>
        <w:t xml:space="preserve"> na em bai stap olsem gutpela king bilong ol na ol bai stap olsem gutpela manmeri bilong em. I bai nogat moa safaring, pen na hevi o </w:t>
      </w:r>
      <w:r>
        <w:rPr>
          <w:lang w:val="png_PG" w:bidi="png_PG"/>
        </w:rPr>
        <w:t>nogut samting</w:t>
      </w:r>
      <w:r>
        <w:rPr>
          <w:lang w:val="png_PG" w:bidi="png_PG"/>
        </w:rPr>
        <w:t xml:space="preserve">. Ol manmeri bilong Israel i bin hop na </w:t>
      </w:r>
      <w:r>
        <w:rPr>
          <w:lang w:val="png_PG" w:bidi="png_PG"/>
        </w:rPr>
        <w:t>pre</w:t>
      </w:r>
      <w:r>
        <w:rPr>
          <w:lang w:val="png_PG" w:bidi="png_PG"/>
        </w:rPr>
        <w:t xml:space="preserve"> long dispela pefek o gutpela kingdom long kam.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Jisas i tokim ol manmeri olsem dispela kingdom bilong God em i kam klostu; dispela em i min olsem klostu taim tru bai olgeta samting i kam aninit long God na i stap gut tru. Jisas i bin tok sampela taim olsem kingdom bilong God i bin </w:t>
      </w:r>
      <w:r>
        <w:rPr>
          <w:b/>
          <w:lang w:val="png_PG" w:bidi="png_PG"/>
        </w:rPr>
        <w:t>kam pinis</w:t>
      </w:r>
      <w:r>
        <w:rPr>
          <w:lang w:val="png_PG" w:bidi="png_PG"/>
        </w:rPr>
        <w:t xml:space="preserve">! Ol narapela kain </w:t>
      </w:r>
      <w:r>
        <w:rPr>
          <w:lang w:val="png_PG" w:bidi="png_PG"/>
        </w:rPr>
        <w:t>mirakel</w:t>
      </w:r>
      <w:r>
        <w:rPr>
          <w:lang w:val="png_PG" w:bidi="png_PG"/>
        </w:rPr>
        <w:t xml:space="preserve"> we Jisas i wok long mekim em i soim olsem God em i king na olgeta samting i kam aninit long em pinis. Taim wanpela man o meri i stat long trastim Jisas, wantu tasol ol i "go insait long kingdom bilong God!" Ol i kamap olsem ol manmeri bilong God, na ol i kisim God olsem king bilong ol.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Tasol yumi no inap long lukim yet olsem God i wok long rulim o bosim olgeta samting i stap. Ol manmeri i wok long kamap sik yet, na mekim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 yet, na yumi wok long gat ol woa yet. </w:t>
      </w:r>
      <w:r>
        <w:rPr>
          <w:lang w:val="png_PG" w:bidi="png_PG"/>
        </w:rPr>
        <w:t>Satan</w:t>
      </w:r>
      <w:r>
        <w:rPr>
          <w:lang w:val="png_PG" w:bidi="png_PG"/>
        </w:rPr>
        <w:t>, enemi bilong God, em i wok long traim yet long bagarapim wok bilong God. Na i gat ol netsurel disasta yet we i wok long kilim ol manmeri.</w:t>
      </w:r>
    </w:p>
    <w:p>
      <w:pPr/>
      <w:r>
        <w:rPr>
          <w:lang w:val="png_PG" w:bidi="png_PG"/>
        </w:rPr>
      </w:r>
      <w:r>
        <w:rPr>
          <w:lang w:val="png_PG" w:bidi="png_PG"/>
        </w:rPr>
        <w:t>Jisas i bin promis olsem moa bilong ol dispela samting bai i kamap. Wanpela de, Satan em bai lus olgeta, Jisas em bai kam bek long graun, na olgeta lain bai kam aninit long em. God bai ristorim olgeta samting na mekim ol i go bek long nambawan mak ol i bin stap long en. Na em taim we gutpela na pefek kingdom bilong God em bai stat tru tru.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long taim bilong Jisas i bin ting olsem taim kingdom bilong God i kam, em bai ristorim Israel i go bek olsem </w:t>
      </w:r>
      <w:r>
        <w:rPr>
          <w:lang w:val="png_PG" w:bidi="png_PG"/>
        </w:rPr>
        <w:t>kantri</w:t>
      </w:r>
      <w:r>
        <w:rPr>
          <w:lang w:val="png_PG" w:bidi="png_PG"/>
        </w:rPr>
        <w:t xml:space="preserve"> we i gat pawa long politiks. Jisas i tokaut long hau kingdom bilong God em i narakain long wanem samting ol i ting bai kamap. Jisas i tok klia olsem kingdom bilong God em i kingdom bilong ol manmeri i bihainim God olsem king na harim tok bilong God. Jisas i bin save olsem dispela em i hat long andasten-em i tokim </w:t>
      </w:r>
      <w:r>
        <w:rPr>
          <w:lang w:val="png_PG" w:bidi="png_PG"/>
        </w:rPr>
        <w:t>ol disaipel</w:t>
      </w:r>
      <w:r>
        <w:rPr>
          <w:lang w:val="png_PG" w:bidi="png_PG"/>
        </w:rPr>
        <w:t xml:space="preserve"> bilong em olsem kingdom bilong God em i olsem wanpela misteri o samting we i hait.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Jisas i bin tisim ol manmeri long kingdom bilong God taim em i tokim ol stori o </w:t>
      </w:r>
      <w:r>
        <w:rPr>
          <w:lang w:val="png_PG" w:bidi="png_PG"/>
        </w:rPr>
        <w:t>parabel</w:t>
      </w:r>
      <w:r>
        <w:rPr>
          <w:lang w:val="png_PG" w:bidi="png_PG"/>
        </w:rPr>
        <w:t>. Planti taim em i tokim ol stori we i stat wantaim dispela hap tok "kingdom bilong God em i olsem..." Wanwan bilong ol dispela stori i tokim ol manmeri long wanpela liklik samting moa long hau ol samting i save wok insait long kingdom bilong God. Planti taim, dispela i soim ol manmeri olsem, insait long kingdom bilong God, ol samting bai i oposit long wanem samting ol i ting bai kamap! Ol samting we i impoten long ol manmeri long graun, kain olsem kamap rits, i gat bikpela posisen long saisaieti, o i gat pawa, em ol i no impoten long kingdom bilong God. Tasol, ol manmeri we i turangu stret o i no gat pawa stret long graun, em ol bai impoten manmeri tru insait long kingdom bilong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Planti bilong ol parabel bilong Jisas i diskraibim kingdom bilong God olsem wanpela bikpela bung o wanpela kaikai. Taim ol manmeri i kaikai wantaim, ol i gat wanpela rilesensip wantaim wanpela narapela, na Jisas i laik soim olsem kingdom bilong God em i pasin bilong i gat gutpela </w:t>
      </w:r>
      <w:r>
        <w:rPr>
          <w:b/>
          <w:lang w:val="png_PG" w:bidi="png_PG"/>
        </w:rPr>
        <w:t>rilesensip</w:t>
      </w:r>
      <w:r>
        <w:rPr>
          <w:lang w:val="png_PG" w:bidi="png_PG"/>
        </w:rPr>
        <w:t xml:space="preserve"> wantaim God. Sapos yumi gat wanpela gutpela rilesensip wantaim God taim yumi larim Jisas i stap olsem king insait long laip bilong yumi nau yet, yumi tu bai stap wantaim God oltaim oltaim insait long pefek kingdom we i bai kam long wanpela de.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Sampela ol hap insait long Nupela Testamen i toktok long God i stap olsem king, na sampela ol hap i toktok long Jisas i stap olsem king. Bikos Jisas em i God tu, tupela wantaim i tru long seim taim. </w:t>
      </w:r>
      <w:r>
        <w:rPr>
          <w:lang w:val="png_PG" w:bidi="png_PG"/>
        </w:rPr>
        <w:t>Aposel</w:t>
      </w:r>
      <w:r>
        <w:rPr>
          <w:lang w:val="png_PG" w:bidi="png_PG"/>
        </w:rPr>
        <w:t xml:space="preserve"> Pol insait long leta bilong em i go long ol manmeri long Korin i tok olsem Jisas em i king , na taim Jisas i winim olgeta enemi bilong em, Jisas bai givim kingdom i go 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>Olsem na, long samaraisim dispela tok, kingdom bilong God em i no toktok long wanpela fisikel ples we yumi ken lukim, olsem wanpela kantri long sampela hap dispela graun. Kingdom bilong God, planti taim em i toktok long God i bosim o rulim ol manmeri. Kingdom bilong God em i stap long olgeta hap we God i bosim, na long olgeta hap we ol manmeri i harim tok bilong em na em i stap olsem gutpela God bilong ol, na ol i stap olsem gutpela manmeri bilong em. Long seim taim, kingdom bilong God i no kam olgeta yet. Olgeta lain i no aninit yet long laik bilong God. Wanpela de, Jisas bai kam bek na rulim o bosim olgeta hap bilong wol na kriesen tu insait long pefek na gutpela kingdom bilong God. Insait long pefek kingdom bilong God, i bai no gat moa pen na hevi o samting nogut, olgeta manmeri na olgeta kriesen o samting we God i bin wokim, ol bai harim tok bilong em.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