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Familiarization, Internalization, Articulation (Fia) Terms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© 2025 Word Collective Released under CC BY-SA 4.0 license. </w:t>
      </w:r>
      <w:r>
        <w:rPr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ng_PG" w:bidi="png_PG"/>
        </w:rPr>
        <w:t>Familiarization, Internalization, Articulation (FIA)</w:t>
      </w:r>
      <w:r>
        <w:rPr>
          <w:lang w:val="png_PG" w:bidi="png_PG"/>
        </w:rPr>
        <w:t xml:space="preserve"> © 2025 Word Collective.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J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james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 gat tripela man insait long Nupela Testamen wantaim dispela nem </w:t>
      </w:r>
      <w:r>
        <w:rPr>
          <w:b/>
          <w:lang w:val="png_PG" w:bidi="png_PG"/>
        </w:rPr>
        <w:t>Jems</w:t>
      </w:r>
      <w:r>
        <w:rPr>
          <w:lang w:val="png_PG" w:bidi="png_PG"/>
        </w:rPr>
        <w:t>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bilong ol </w:t>
      </w:r>
      <w:r>
        <w:rPr>
          <w:lang w:val="png_PG" w:bidi="png_PG"/>
        </w:rPr>
        <w:t>disaipel</w:t>
      </w:r>
      <w:r>
        <w:rPr>
          <w:lang w:val="png_PG" w:bidi="png_PG"/>
        </w:rPr>
        <w:t xml:space="preserve"> bilong Jisas em nem bilong em Jems. Jems i gat wanpela brata na nem bilong em </w:t>
      </w:r>
      <w:r>
        <w:rPr>
          <w:lang w:val="png_PG" w:bidi="png_PG"/>
        </w:rPr>
        <w:t>Jon</w:t>
      </w:r>
      <w:r>
        <w:rPr>
          <w:lang w:val="png_PG" w:bidi="png_PG"/>
        </w:rPr>
        <w:t>, na nem bilong papa bilong dispela Jems em Jebedi. Jems na Jon em tupela fisamen o man bilong ketsim pis, i go inap Jisas i singautim tupela long kamap disaipel bilong em. Jems na Jon wantaim Pita, wanpela narapela disaipel, ol dispela tripela man planti taim ol i save stap wantaim Jisas long ol spesel taim. Namel long ol 12-pela disaipel bilong Jisas, ol dispela tripela man em ol i save stap klostu tru long Jisas.</w:t>
      </w:r>
    </w:p>
    <w:p>
      <w:pPr/>
      <w:r>
        <w:rPr>
          <w:lang w:val="png_PG" w:bidi="png_PG"/>
        </w:rPr>
      </w:r>
      <w:r>
        <w:rPr>
          <w:lang w:val="png_PG" w:bidi="png_PG"/>
        </w:rPr>
        <w:t>Long wanpela taim, Jisas i bin kolim Jems na brata bilong em Jon olsem "ol pikinini man bilong tanda." Dispela em i ken min olsem Jisas i givim dispela nem bikos tupela i save belhat hariap. Tasol yumi no inap save tru tru long wanem as tupela i kisim dispela nem.</w:t>
      </w:r>
    </w:p>
    <w:p>
      <w:pPr/>
      <w:r>
        <w:rPr>
          <w:lang w:val="png_PG" w:bidi="png_PG"/>
        </w:rPr>
      </w:r>
      <w:r>
        <w:rPr>
          <w:lang w:val="png_PG" w:bidi="png_PG"/>
        </w:rPr>
        <w:t>Insait long buk bilong Ekts o Wok Bilong Ol Aposel, yumi harim olsem King Herot Agripa i bin tokim ol lain na ol i kilim Jems.</w:t>
      </w:r>
    </w:p>
    <w:p>
      <w:pPr/>
      <w:r>
        <w:rPr>
          <w:lang w:val="png_PG" w:bidi="png_PG"/>
        </w:rPr>
      </w:r>
      <w:r>
        <w:rPr>
          <w:lang w:val="png_PG" w:bidi="png_PG"/>
        </w:rPr>
        <w:t>I gat wanpela narapela disaipel bilong Jisas tu we nem bilong em Jems. Ol i kolim em olsem Jems, pikinini man bilong Alfeus, o "Liklik Jems." "Liklik Jems" em ating i wanpela niknem we ol manmeri i givim long em bikos em i yangpela o sotpela man moa long narapela disaipel we nem bilong em tu Jems.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Narapela Jems em i wanpela brata bilong Jisas, wanpela pikinini man bilong mama bilong Jisas </w:t>
      </w:r>
      <w:r>
        <w:rPr>
          <w:lang w:val="png_PG" w:bidi="png_PG"/>
        </w:rPr>
        <w:t>Maria</w:t>
      </w:r>
      <w:r>
        <w:rPr>
          <w:lang w:val="png_PG" w:bidi="png_PG"/>
        </w:rPr>
        <w:t xml:space="preserve"> na man bilong em Josep. Dispela Jems i no pastaim </w:t>
      </w:r>
      <w:r>
        <w:rPr>
          <w:lang w:val="png_PG" w:bidi="png_PG"/>
        </w:rPr>
        <w:t>bilip</w:t>
      </w:r>
      <w:r>
        <w:rPr>
          <w:lang w:val="png_PG" w:bidi="png_PG"/>
        </w:rPr>
        <w:t xml:space="preserve"> olsem God i salim Jisas. Tasol bihain long Jisas i kirap long dai, Jems i stat long bilip long Jisas. Jems i kamap wanpela impoten lida insait long eli </w:t>
      </w:r>
      <w:r>
        <w:rPr>
          <w:lang w:val="png_PG" w:bidi="png_PG"/>
        </w:rPr>
        <w:t>sios</w:t>
      </w:r>
      <w:r>
        <w:rPr>
          <w:lang w:val="png_PG" w:bidi="png_PG"/>
        </w:rPr>
        <w:t>, na ating em i raitim dispela buk bilong Jems, we i stap insait long Nupela Testamen.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jerusalem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Jerusalem</w:t>
      </w:r>
      <w:r>
        <w:rPr>
          <w:lang w:val="png_PG" w:bidi="png_PG"/>
        </w:rPr>
        <w:t xml:space="preserve"> em i nem bilong wanpela impoten siti tru bilong </w:t>
      </w:r>
      <w:r>
        <w:rPr>
          <w:lang w:val="png_PG" w:bidi="png_PG"/>
        </w:rPr>
        <w:t>ol Ju</w:t>
      </w:r>
      <w:r>
        <w:rPr>
          <w:lang w:val="png_PG" w:bidi="png_PG"/>
        </w:rPr>
        <w:t xml:space="preserve"> manmeri o Judamanmeri. </w:t>
      </w:r>
      <w:r>
        <w:rPr>
          <w:lang w:val="png_PG" w:bidi="png_PG"/>
        </w:rPr>
        <w:t>Tempel</w:t>
      </w:r>
      <w:r>
        <w:rPr>
          <w:lang w:val="png_PG" w:bidi="png_PG"/>
        </w:rPr>
        <w:t xml:space="preserve"> bilong God, we i ples ol Ju i </w:t>
      </w:r>
      <w:r>
        <w:rPr>
          <w:lang w:val="png_PG" w:bidi="png_PG"/>
        </w:rPr>
        <w:t>bin save wosipim</w:t>
      </w:r>
      <w:r>
        <w:rPr>
          <w:lang w:val="png_PG" w:bidi="png_PG"/>
        </w:rPr>
        <w:t xml:space="preserve">God, em i bin stap long Jerusalem. Ol Ju i bin save travel o wokabaut i go long tempel, sampela taim long wanpela yia, long selebretim ol impoten festival. Ol lidaman bilong lo bilong ol Ju, </w:t>
      </w:r>
      <w:r>
        <w:rPr>
          <w:lang w:val="png_PG" w:bidi="png_PG"/>
        </w:rPr>
        <w:t>ol Sanhedrin</w:t>
      </w:r>
      <w:r>
        <w:rPr>
          <w:lang w:val="png_PG" w:bidi="png_PG"/>
        </w:rPr>
        <w:t>, ol tu i save bung long Jerusalem.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Kain olsem wan taunsen yia bipo long Jisas i bon, king </w:t>
      </w:r>
      <w:r>
        <w:rPr>
          <w:lang w:val="png_PG" w:bidi="png_PG"/>
        </w:rPr>
        <w:t>Devit</w:t>
      </w:r>
      <w:r>
        <w:rPr>
          <w:lang w:val="png_PG" w:bidi="png_PG"/>
        </w:rPr>
        <w:t xml:space="preserve"> i mekim siti bilong Jerusalem i stap olsem kapitol bilong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. Kain olsem 500 yia bihain, ol enemi o birua bilong </w:t>
      </w:r>
      <w:r>
        <w:rPr>
          <w:lang w:val="png_PG" w:bidi="png_PG"/>
        </w:rPr>
        <w:t>ol Israel</w:t>
      </w:r>
      <w:r>
        <w:rPr>
          <w:lang w:val="png_PG" w:bidi="png_PG"/>
        </w:rPr>
        <w:t xml:space="preserve"> i bin bagarapim dispela siti, tasol ol Israel i bildim em gen. Ol Ju o Judamanmeri i save laikim tru siti bilong Jerusalem.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Jerusalem em i bin pat bilong provins ol i kolim </w:t>
      </w:r>
      <w:r>
        <w:rPr>
          <w:lang w:val="png_PG" w:bidi="png_PG"/>
        </w:rPr>
        <w:t>Judea</w:t>
      </w:r>
      <w:r>
        <w:rPr>
          <w:lang w:val="png_PG" w:bidi="png_PG"/>
        </w:rPr>
        <w:t>. Ol i bin bildim Jerusalem long wanpela liklik maunten o hil. Olsem na ol manmeri olgeta taim ol i save tok ol i go "</w:t>
      </w:r>
      <w:r>
        <w:rPr>
          <w:b/>
          <w:lang w:val="png_PG" w:bidi="png_PG"/>
        </w:rPr>
        <w:t>antap</w:t>
      </w:r>
      <w:r>
        <w:rPr>
          <w:lang w:val="png_PG" w:bidi="png_PG"/>
        </w:rPr>
        <w:t xml:space="preserve"> long Jerusalem."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jew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Ol Ju o Judamanmer i</w:t>
      </w:r>
      <w:r>
        <w:rPr>
          <w:lang w:val="png_PG" w:bidi="png_PG"/>
        </w:rPr>
        <w:t xml:space="preserve">em i toktok long manmeri husat i </w:t>
      </w:r>
      <w:r>
        <w:rPr>
          <w:lang w:val="png_PG" w:bidi="png_PG"/>
        </w:rPr>
        <w:t>lain tumbuna</w:t>
      </w:r>
      <w:r>
        <w:rPr>
          <w:lang w:val="png_PG" w:bidi="png_PG"/>
        </w:rPr>
        <w:t xml:space="preserve"> bilong Jekob. Long klia gut long dispela wod Ju, yu mas pastaim klia gut long ol Israel.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Israel </w:t>
      </w:r>
      <w:r>
        <w:rPr>
          <w:lang w:val="png_PG" w:bidi="png_PG"/>
        </w:rPr>
        <w:t xml:space="preserve">em ol lain tumbuna bilong Jekob. </w:t>
      </w:r>
      <w:r>
        <w:rPr>
          <w:lang w:val="png_PG" w:bidi="png_PG"/>
        </w:rPr>
        <w:t>Abraham</w:t>
      </w:r>
      <w:r>
        <w:rPr>
          <w:lang w:val="png_PG" w:bidi="png_PG"/>
        </w:rPr>
        <w:t xml:space="preserve">, tumbuna papa bilong Jekob, em i wanpela man husat i bin stap 2000 yia bipo long Jisas i bon. Taim Abraham i bin gat 75 krismas, God i toktok long em. God i tokim em long lusim as ples bilong em, na go long wanpela ples we God bai soim long em. God i tok olsem em bai </w:t>
      </w:r>
      <w:r>
        <w:rPr>
          <w:lang w:val="png_PG" w:bidi="png_PG"/>
        </w:rPr>
        <w:t>blesim</w:t>
      </w:r>
      <w:r>
        <w:rPr>
          <w:lang w:val="png_PG" w:bidi="png_PG"/>
        </w:rPr>
        <w:t xml:space="preserve"> Abraham, na em bai mekim wanpela bikpela </w:t>
      </w:r>
      <w:r>
        <w:rPr>
          <w:lang w:val="png_PG" w:bidi="png_PG"/>
        </w:rPr>
        <w:t>nesen</w:t>
      </w:r>
      <w:r>
        <w:rPr>
          <w:lang w:val="png_PG" w:bidi="png_PG"/>
        </w:rPr>
        <w:t xml:space="preserve"> o lain manmeri i kamap long Abraham, na God bai yusim Abraham long blesim olgeta lain manmeri long olgeta hap bilong graun. Abraham i bin harim na bihainim God na God i lidim em i go long wanpela rijen ol i kolim </w:t>
      </w:r>
      <w:r>
        <w:rPr>
          <w:lang w:val="png_PG" w:bidi="png_PG"/>
        </w:rPr>
        <w:t>Kenan</w:t>
      </w:r>
      <w:r>
        <w:rPr>
          <w:lang w:val="png_PG" w:bidi="png_PG"/>
        </w:rPr>
        <w:t>. God i bin promisim Abraham olsem God bai givim dispela graun i go long ol lain tumbuna bilong Abraham. Abraham na meri bilong em i no bin gat wanpela pikinini, tasol taim Abraham na meri bilong em i lapun olgeta, God i givim tupela wanpela pikinini man, nem bilong en em Aisak. Dispela em i stat bilong God i fulfiim o inapim promis bilong em long Abraham.</w:t>
      </w:r>
    </w:p>
    <w:p>
      <w:pPr/>
      <w:r>
        <w:rPr>
          <w:lang w:val="png_PG" w:bidi="png_PG"/>
        </w:rPr>
      </w:r>
      <w:r>
        <w:rPr>
          <w:lang w:val="png_PG" w:bidi="png_PG"/>
        </w:rPr>
        <w:t>Pikinini man bilong Abraham, Aisak i bin gat tupela pikinini man, wanpela bilong tupela, nem bilong em Jekob. Bihain God i givim Jekob dispela nem Israel. Long dispela taim na i go, olgeta lain tumbuna bilong Jekob em ol i kolim ol olsem ol Israel.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Bikos God i bin mekim wanpela promis long Abraham, na bihain long Aisak na Jekob, olsem ol Israel em ol spesel manmeri bilong God. God i bin mekim wanpela </w:t>
      </w:r>
      <w:r>
        <w:rPr>
          <w:lang w:val="png_PG" w:bidi="png_PG"/>
        </w:rPr>
        <w:t>kavanen o kontrak</w:t>
      </w:r>
      <w:r>
        <w:rPr>
          <w:lang w:val="png_PG" w:bidi="png_PG"/>
        </w:rPr>
        <w:t xml:space="preserve"> wantaim ol, dispela em i wanpela promis we i kam wantaim wanpela spesel agrimen. Dispela agrimen em i olsem ol Israel bai bihainim olgeta </w:t>
      </w:r>
      <w:r>
        <w:rPr>
          <w:lang w:val="png_PG" w:bidi="png_PG"/>
        </w:rPr>
        <w:t>ol komanmen o lo</w:t>
      </w:r>
      <w:r>
        <w:rPr>
          <w:lang w:val="png_PG" w:bidi="png_PG"/>
        </w:rPr>
        <w:t xml:space="preserve"> bilong God, na God bai blesim ol na mekim ol i kamap wanpela blesing long olgeta manmeri bilong graun.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Dispela graun we ol Israel i bin stap long en em ol i bin kolim Israel. Dispela graun em ol i divaidim o brukim namel long ol kainkain traib bilong Israel. Pastaim tru, em ol manmeri we ol i kolim ol olsem "ol jas" i bin rulim ol Israel. Na bihain, ol manmeri i bin askim God long givim ol wanpela </w:t>
      </w:r>
      <w:r>
        <w:rPr>
          <w:lang w:val="png_PG" w:bidi="png_PG"/>
        </w:rPr>
        <w:t>king</w:t>
      </w:r>
      <w:r>
        <w:rPr>
          <w:lang w:val="png_PG" w:bidi="png_PG"/>
        </w:rPr>
        <w:t xml:space="preserve">, orait God i bin makim wanpela king long bosim ol. Pastaim olgeta samting i go gut, aninit long rul bilong king </w:t>
      </w:r>
      <w:r>
        <w:rPr>
          <w:lang w:val="png_PG" w:bidi="png_PG"/>
        </w:rPr>
        <w:t>Devit</w:t>
      </w:r>
      <w:r>
        <w:rPr>
          <w:lang w:val="png_PG" w:bidi="png_PG"/>
        </w:rPr>
        <w:t xml:space="preserve"> na pikinini man bilong em Solomon, kingdom bilong Israel i bin kamap bikpela na i bin gat planti mani samting. Tasol taim king Solomon i dai, i bin gat hevi. Tenpela bilong ol 12-pela traib i no laik long larim pikinini man bilong king Solomon i stap olsem king bilong ol. Ol i seperet long ol narapela tupela traib na i makim king bilong ol yet.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Long dispela taim i go, Israel i bin divaid i go long ol pat. Noten pat, wantaim 10-pela traib, em ol i bin kolim em olsem Israel yet. Sauten pat, wantaim tupela traib, em ol i bin kolim olsem </w:t>
      </w:r>
      <w:r>
        <w:rPr>
          <w:lang w:val="png_PG" w:bidi="png_PG"/>
        </w:rPr>
        <w:t>Juda</w:t>
      </w:r>
      <w:r>
        <w:rPr>
          <w:lang w:val="png_PG" w:bidi="png_PG"/>
        </w:rPr>
        <w:t>. Ol i kolim em olsem Juda bikos traib bilong Juda em i bin wanpela bilong tupela bikpela traib we i bung wantaim na kamapim dispela sauten kingdom o kingdom long saut.</w:t>
      </w:r>
    </w:p>
    <w:p>
      <w:pPr/>
      <w:r>
        <w:rPr>
          <w:lang w:val="png_PG" w:bidi="png_PG"/>
        </w:rPr>
      </w:r>
      <w:r>
        <w:rPr>
          <w:lang w:val="png_PG" w:bidi="png_PG"/>
        </w:rPr>
        <w:t>Wanwan pat i bin gat king bilong ol yet. Nesen bilong Asaria i bin winim noten pat, Israel, kain olsem 700 yia bipo long Jisas i bon. Dispela i bin kamap bikos ol manmeri i wok long sakim tok bilong God na brukim kavanen o kontrak. King bilong ol Asaria i bin salim planti bilong ol manmeri bilong Israel i go long ol narapela kantri. Dispela em i bin pinis bilong noten kingdom o kingdom long not. Yumi no inap harim moa long wanem samting i kamap long ol dispela manmeri.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Kingdom bilong Juda i stap longpela taim liklik, tasol bihain long sampela yia, God i panisim ol tu long sakim tok. Wanpela narapela kantri, ol i kolim Babilon, i kam na bagarapim siti </w:t>
      </w:r>
      <w:r>
        <w:rPr>
          <w:lang w:val="png_PG" w:bidi="png_PG"/>
        </w:rPr>
        <w:t>Jerusalem</w:t>
      </w:r>
      <w:r>
        <w:rPr>
          <w:lang w:val="png_PG" w:bidi="png_PG"/>
        </w:rPr>
        <w:t xml:space="preserve">, na ol lain Babilon i kisim ol manmeri bilong Juda i go kalabus long Babilon. Ol manmeri bilong Juda em nau ol i kolim ol olsem Ju, we i min olsem "ol manmeri bilong Juda." Bihain, God i larim ol Ju i go bek long Juda, na ol i bildim gen siti Jerusalem na </w:t>
      </w:r>
      <w:r>
        <w:rPr>
          <w:lang w:val="png_PG" w:bidi="png_PG"/>
        </w:rPr>
        <w:t>tempel</w:t>
      </w:r>
      <w:r>
        <w:rPr>
          <w:lang w:val="png_PG" w:bidi="png_PG"/>
        </w:rPr>
        <w:t xml:space="preserve">. Tasol Juda bai no inap kamap wanpela indipenden kingdom gen. Long taim bilong Nupela Testamen, wanpela narapela nesen nem bilong em Rom i bin rulim dipsela eria we i bin Israel bipo. Dispela hap we i bin sauten kingdom bilong Juda, em nau ol i kolim olsem Judea, wanpela provins bilong Rom. Dispela hap we i bin noten kingdom bilong Israel, em nau ol i kain olsem ol provins </w:t>
      </w:r>
      <w:r>
        <w:rPr>
          <w:lang w:val="png_PG" w:bidi="png_PG"/>
        </w:rPr>
        <w:t>Samaria</w:t>
      </w:r>
      <w:r>
        <w:rPr>
          <w:lang w:val="png_PG" w:bidi="png_PG"/>
        </w:rPr>
        <w:t xml:space="preserve"> na </w:t>
      </w:r>
      <w:r>
        <w:rPr>
          <w:lang w:val="png_PG" w:bidi="png_PG"/>
        </w:rPr>
        <w:t>Galili</w:t>
      </w:r>
      <w:r>
        <w:rPr>
          <w:lang w:val="png_PG" w:bidi="png_PG"/>
        </w:rPr>
        <w:t xml:space="preserve"> bilong Rom. Dispela wod Ju em nau ol i stat long yusim long kolim olgeta lain tumbuna bilong Jekob we i stap yet, maski ol i stap long wanem hap.</w:t>
      </w:r>
    </w:p>
    <w:p>
      <w:pPr/>
      <w:r>
        <w:rPr>
          <w:lang w:val="png_PG" w:bidi="png_PG"/>
        </w:rPr>
      </w:r>
      <w:r>
        <w:rPr>
          <w:lang w:val="png_PG" w:bidi="png_PG"/>
        </w:rPr>
        <w:t>Olsem na, dispela wod ol Israel na dispela wod ol Ju o Judaman em i toktok long ol lain tumbuna bilong Jekob. Dispela tok ol Ju em i kamap planti taim insait long Nupela Testamen, na bihain long Olpela Testamen.</w:t>
      </w:r>
    </w:p>
    <w:p>
      <w:pPr/>
      <w:r>
        <w:rPr>
          <w:lang w:val="png_PG" w:bidi="png_PG"/>
        </w:rPr>
      </w:r>
      <w:r>
        <w:rPr>
          <w:lang w:val="png_PG" w:bidi="png_PG"/>
        </w:rPr>
        <w:t>Planti taim, taim ol manmeri i save yusim dispela wod ol Israel, ating ol i tingting long ol manmeri husat i stap long kantri Israel. Na taim ol i yusim dispela wod Ju, ol i tingting long ol manmeri husat i divoted long God bilong Abraham, Aisak, na Jekob, na husat i laik kipim kavanen o kontrak we God i bin mekim wantaim ol lain tumbuna bilong Jekob. Olsem na, dispela wod Ju o Judaman em sampela taim em ol i yusim long sait bilong pasin lotu.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</w:t>
      </w:r>
      <w:r>
        <w:rPr>
          <w:lang w:val="png_PG" w:bidi="png_PG"/>
        </w:rPr>
        <w:t>ol Gospel</w:t>
      </w:r>
      <w:r>
        <w:rPr>
          <w:lang w:val="png_PG" w:bidi="png_PG"/>
        </w:rPr>
        <w:t xml:space="preserve">-fopela buk insait long Nupela Testamen we i tokim yumi long laip bilong Jisas-klostu olgeta manmeri yumi bungim em ol Ju o Judaman: Jisas na ol </w:t>
      </w:r>
      <w:r>
        <w:rPr>
          <w:lang w:val="png_PG" w:bidi="png_PG"/>
        </w:rPr>
        <w:t>disaipel</w:t>
      </w:r>
      <w:r>
        <w:rPr>
          <w:lang w:val="png_PG" w:bidi="png_PG"/>
        </w:rPr>
        <w:t xml:space="preserve"> bilong em, na planti bilong ol manmeri husat i harim em em ol Ju. Tasol insait long buk bilong Jon, dispela wod Ju o Judaman em ol i yusim long wanpela spesel we. Taim dispela man i raitim gospel bilong Jon i toktok long ol Ju, em i save minim </w:t>
      </w:r>
      <w:r>
        <w:rPr>
          <w:b/>
          <w:lang w:val="png_PG" w:bidi="png_PG"/>
        </w:rPr>
        <w:t>ol lotu lida</w:t>
      </w:r>
      <w:r>
        <w:rPr>
          <w:lang w:val="png_PG" w:bidi="png_PG"/>
        </w:rPr>
        <w:t xml:space="preserve"> bilong ol Ju. Planti taim dispela i minim ol lain husat i agensim Jisas.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john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Jon</w:t>
      </w:r>
      <w:r>
        <w:rPr>
          <w:lang w:val="png_PG" w:bidi="png_PG"/>
        </w:rPr>
        <w:t xml:space="preserve"> em i wanpela bilong </w:t>
      </w:r>
      <w:r>
        <w:rPr>
          <w:lang w:val="png_PG" w:bidi="png_PG"/>
        </w:rPr>
        <w:t>ol disaipel</w:t>
      </w:r>
      <w:r>
        <w:rPr>
          <w:lang w:val="png_PG" w:bidi="png_PG"/>
        </w:rPr>
        <w:t xml:space="preserve"> bilong Jisas. Em i brata bilong </w:t>
      </w:r>
      <w:r>
        <w:rPr>
          <w:lang w:val="png_PG" w:bidi="png_PG"/>
        </w:rPr>
        <w:t>Jems</w:t>
      </w:r>
      <w:r>
        <w:rPr>
          <w:lang w:val="png_PG" w:bidi="png_PG"/>
        </w:rPr>
        <w:t>, wanpela narapela disaipel, na papa bilong tupela em nem bilong em Sesbedi. Jems na Jon em tupela fisamen o man bilong ketsim pis, bipo long Jisas i singautim tupela long kamap disaipel bilong em. Tupela wantaim Pita, wanpela narapela disaipel, ol dispela tripela man planti taim i save stap wantaim Jisas long ol spesel taim, maski taim ol narapela disaipel i no stap.</w:t>
      </w:r>
    </w:p>
    <w:p>
      <w:pPr/>
      <w:r>
        <w:rPr>
          <w:lang w:val="png_PG" w:bidi="png_PG"/>
        </w:rPr>
      </w:r>
      <w:r>
        <w:rPr>
          <w:lang w:val="png_PG" w:bidi="png_PG"/>
        </w:rPr>
        <w:t>Long wanpela taim, Jisas i bin kolim Jems na brata bilong em Jon olsem "ol pikinini man bilong tanda." Ating Jisas i givim dispela nem bikos tupela i save belhat hariap. Tasol yumi no inap save tru tru long wanem as tupela i kisim dispela nem.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Dispela disaipel Jon ating em i bin raitim </w:t>
      </w:r>
      <w:r>
        <w:rPr>
          <w:lang w:val="png_PG" w:bidi="png_PG"/>
        </w:rPr>
        <w:t>Gospel</w:t>
      </w:r>
      <w:r>
        <w:rPr>
          <w:lang w:val="png_PG" w:bidi="png_PG"/>
        </w:rPr>
        <w:t xml:space="preserve"> bilong Jon, ol pas bilong Jon, na Kamapim Tok Hait-olgeta dispela buk i stap insait long Nupela Testamen. Ating em i bin stap laip longpela taim moa long olgeta narapela disaipel bilong Jisas. Taim em i lapun pinis, ol atoriti bilong Rom i salim em olsem wanpela kalabus i go long wanpela ailan ol i kolim Patmos, we God i bin givim em </w:t>
      </w:r>
      <w:r>
        <w:rPr>
          <w:lang w:val="png_PG" w:bidi="png_PG"/>
        </w:rPr>
        <w:t>ol visen</w:t>
      </w:r>
      <w:r>
        <w:rPr>
          <w:lang w:val="png_PG" w:bidi="png_PG"/>
        </w:rPr>
        <w:t xml:space="preserve"> we yumi ken harim insait long buk bilong Kamapim Tok Hait o Revelesen.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john-the-baptist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Jon husat i save baptaisim ol manmeri</w:t>
      </w:r>
      <w:r>
        <w:rPr>
          <w:lang w:val="png_PG" w:bidi="png_PG"/>
        </w:rPr>
        <w:t xml:space="preserve">, o </w:t>
      </w:r>
      <w:r>
        <w:rPr>
          <w:b/>
          <w:lang w:val="png_PG" w:bidi="png_PG"/>
        </w:rPr>
        <w:t>Jon bilong Baptais</w:t>
      </w:r>
      <w:r>
        <w:rPr>
          <w:lang w:val="png_PG" w:bidi="png_PG"/>
        </w:rPr>
        <w:t xml:space="preserve">, em i wanpela man husat i tokim ol manmeri long </w:t>
      </w:r>
      <w:r>
        <w:rPr>
          <w:lang w:val="png_PG" w:bidi="png_PG"/>
        </w:rPr>
        <w:t>ripent o tanim baksait</w:t>
      </w:r>
      <w:r>
        <w:rPr>
          <w:lang w:val="png_PG" w:bidi="png_PG"/>
        </w:rPr>
        <w:t xml:space="preserve"> long </w:t>
      </w:r>
      <w:r>
        <w:rPr>
          <w:lang w:val="png_PG" w:bidi="png_PG"/>
        </w:rPr>
        <w:t>ol sin</w:t>
      </w:r>
      <w:r>
        <w:rPr>
          <w:lang w:val="png_PG" w:bidi="png_PG"/>
        </w:rPr>
        <w:t xml:space="preserve"> bilong ol na mekim wanpela spesel waswas we ol i kolim </w:t>
      </w:r>
      <w:r>
        <w:rPr>
          <w:lang w:val="png_PG" w:bidi="png_PG"/>
        </w:rPr>
        <w:t>baptisim</w:t>
      </w:r>
      <w:r>
        <w:rPr>
          <w:lang w:val="png_PG" w:bidi="png_PG"/>
        </w:rPr>
        <w:t xml:space="preserve"> olsem sain bilong ol i ripent o lusim pasin nogut bilong ol. Jon i mekim dispela sotpela taim bipo long Jisas i statim wok bilong 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Papa na mama bilong Jon em Sakaraia na </w:t>
      </w:r>
      <w:r>
        <w:rPr>
          <w:lang w:val="png_PG" w:bidi="png_PG"/>
        </w:rPr>
        <w:t>Elisabet</w:t>
      </w:r>
      <w:r>
        <w:rPr>
          <w:lang w:val="png_PG" w:bidi="png_PG"/>
        </w:rPr>
        <w:t>. Stori bilong hau Jon i bon em i spesel. Papamama bilong em i bin lapun tru pinis taim em i bon. Jon em i wanpela pikinini tasol bilong tupela.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Papa bilong Jon, Sekaraia em i bin wanpela </w:t>
      </w:r>
      <w:r>
        <w:rPr>
          <w:lang w:val="png_PG" w:bidi="png_PG"/>
        </w:rPr>
        <w:t>pris</w:t>
      </w:r>
      <w:r>
        <w:rPr>
          <w:lang w:val="png_PG" w:bidi="png_PG"/>
        </w:rPr>
        <w:t xml:space="preserve"> na i save mekim wok bilong God insait long </w:t>
      </w:r>
      <w:r>
        <w:rPr>
          <w:lang w:val="png_PG" w:bidi="png_PG"/>
        </w:rPr>
        <w:t>tempel</w:t>
      </w:r>
      <w:r>
        <w:rPr>
          <w:lang w:val="png_PG" w:bidi="png_PG"/>
        </w:rPr>
        <w:t xml:space="preserve"> long </w:t>
      </w:r>
      <w:r>
        <w:rPr>
          <w:lang w:val="png_PG" w:bidi="png_PG"/>
        </w:rPr>
        <w:t>Jerusalem</w:t>
      </w:r>
      <w:r>
        <w:rPr>
          <w:lang w:val="png_PG" w:bidi="png_PG"/>
        </w:rPr>
        <w:t xml:space="preserve">. Wanpela taim, taim Sekaraia i bin stap insait long tempel, wanpela </w:t>
      </w:r>
      <w:r>
        <w:rPr>
          <w:lang w:val="png_PG" w:bidi="png_PG"/>
        </w:rPr>
        <w:t>enjel</w:t>
      </w:r>
      <w:r>
        <w:rPr>
          <w:lang w:val="png_PG" w:bidi="png_PG"/>
        </w:rPr>
        <w:t xml:space="preserve"> i bin kamap long Sekaraia na i tokim em olsem meri bilong em Elisabet bai i gat wanpela pikinini man. Dispela pikinini man em bai kamap wanpela wokman bilong God olsem </w:t>
      </w:r>
      <w:r>
        <w:rPr>
          <w:lang w:val="png_PG" w:bidi="png_PG"/>
        </w:rPr>
        <w:t>profet</w:t>
      </w:r>
      <w:r>
        <w:rPr>
          <w:lang w:val="png_PG" w:bidi="png_PG"/>
        </w:rPr>
        <w:t>Ilaija</w:t>
      </w:r>
      <w:r>
        <w:rPr>
          <w:lang w:val="png_PG" w:bidi="png_PG"/>
        </w:rPr>
        <w:t xml:space="preserve">, na em bai tokim ol manmeri bilong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 long ripent o lusim sin, na em bai redim ol manmeri long kisim God. Sekaraia i no inap long </w:t>
      </w:r>
      <w:r>
        <w:rPr>
          <w:lang w:val="png_PG" w:bidi="png_PG"/>
        </w:rPr>
        <w:t>bilip</w:t>
      </w:r>
      <w:r>
        <w:rPr>
          <w:lang w:val="png_PG" w:bidi="png_PG"/>
        </w:rPr>
        <w:t xml:space="preserve"> olsem wanem samting enjel i tok em i tru, bikos Sekaraia na meri bilong em Elisabet i lapun tru pinis. Bikos Sekaraia i no bilipim enjel, enjel i tokim Sekaraia olsem em bai no inap long toktok i go inap pikinini bilong em i bon.</w:t>
      </w:r>
    </w:p>
    <w:p>
      <w:pPr/>
      <w:r>
        <w:rPr>
          <w:lang w:val="png_PG" w:bidi="png_PG"/>
        </w:rPr>
      </w:r>
      <w:r>
        <w:rPr>
          <w:lang w:val="png_PG" w:bidi="png_PG"/>
        </w:rPr>
        <w:t>Na tru tumas, em i kamap olsem dispela enjel i bin tok. Elisabet i gat bel, maski em i lapun tru pinis. Em i karim Jon.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Jon i kamap bikpela, em i go stap long </w:t>
      </w:r>
      <w:r>
        <w:rPr>
          <w:lang w:val="png_PG" w:bidi="png_PG"/>
        </w:rPr>
        <w:t>wildanes</w:t>
      </w:r>
      <w:r>
        <w:rPr>
          <w:lang w:val="png_PG" w:bidi="png_PG"/>
        </w:rPr>
        <w:t xml:space="preserve">, long wanpela ples we i nogat manmeri, klostu long </w:t>
      </w:r>
      <w:r>
        <w:rPr>
          <w:lang w:val="png_PG" w:bidi="png_PG"/>
        </w:rPr>
        <w:t>Wara Jodan</w:t>
      </w:r>
      <w:r>
        <w:rPr>
          <w:lang w:val="png_PG" w:bidi="png_PG"/>
        </w:rPr>
        <w:t xml:space="preserve">. Em i wok long kaikai wanem samting i stap long wildanes-hani na ol grup grasopa. Em i bin save werim ol simpel klos we ol i mekim long ol raf gras bilong </w:t>
      </w:r>
      <w:r>
        <w:rPr>
          <w:lang w:val="png_PG" w:bidi="png_PG"/>
        </w:rPr>
        <w:t>kamel</w:t>
      </w:r>
      <w:r>
        <w:rPr>
          <w:lang w:val="png_PG" w:bidi="png_PG"/>
        </w:rPr>
        <w:t>. Taim ol manmeri i lukluk long klos bilong em, ol i tingim profet Ilaija. Na planti manmeri i bin kam long harim ol toktok bilong Jon. Jon i bin tokim ol manmeri olsem wanpela narapela man bai kam bihain long em, na dispela man em i impoten moa long Jon. Jon i wok long redim ol manmeri long kisim dispela man, taim em i tokim ol long ripent o lusim ol sin bilong ol na stat long harim na bihainim tok bilong God. Dispela man we Jon i wok long toktok long en em Jisas.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Jon i bin tokim ol manmeri long mekim wanpela spesel waswas ol i kolim baptisim o baptismo. Dispela em i wanpela ritsuel o kastom bilong soim ol manmeri olsem tru tru ol i ripent o lusim ol sin bilong ol. Sampela taim, ol manmeri husat i no ol Ju i laik long bihainim God ol, olsem na ol i kisim baptisim. Tasol Jon i tokim ol olsem </w:t>
      </w:r>
      <w:r>
        <w:rPr>
          <w:b/>
          <w:lang w:val="png_PG" w:bidi="png_PG"/>
        </w:rPr>
        <w:t>olgeta manmeri</w:t>
      </w:r>
      <w:r>
        <w:rPr>
          <w:lang w:val="png_PG" w:bidi="png_PG"/>
        </w:rPr>
        <w:t xml:space="preserve"> i nid long kisim baptais! Maski ol manmeri em ol </w:t>
      </w:r>
      <w:r>
        <w:rPr>
          <w:lang w:val="png_PG" w:bidi="png_PG"/>
        </w:rPr>
        <w:t>Ju</w:t>
      </w:r>
      <w:r>
        <w:rPr>
          <w:lang w:val="png_PG" w:bidi="png_PG"/>
        </w:rPr>
        <w:t>, na ol i spesel manmeri bilong God, ol i bin mekim planti rong olsem na ol i nid long lusim ol dispela sin. Ol i nid long tokim God olsem ol i pilim sori long sakim tok bilong God, na ol i laik long senis.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Jon bilong baptais i no pret, em i tokim ol manmeri stret long wanem samting ol i mekim rong. Ol tisa bilong lotu bilong ol Ju i no laikim Jon. Long dispela taim, King Herot Antipas i bin bosim rijen </w:t>
      </w:r>
      <w:r>
        <w:rPr>
          <w:lang w:val="png_PG" w:bidi="png_PG"/>
        </w:rPr>
        <w:t>Judea</w:t>
      </w:r>
      <w:r>
        <w:rPr>
          <w:lang w:val="png_PG" w:bidi="png_PG"/>
        </w:rPr>
        <w:t xml:space="preserve">. Dispela em i pikinini man bilong King Herot husat i bin traim long kilim Jisas taim em i bin wanpela bebi. Herot Antipas i bin stap wantaim meri bilong brata bilong em, na Jon i tokim em stret olsem dispela em i rong. Dispela meri i belhat long Jon bikos long dispela tok, na i bin traim long kilim em, tasol King Herot i gat rispek long Jon na i no laik long kilim em. Tasol </w:t>
      </w:r>
      <w:r>
        <w:rPr>
          <w:lang w:val="png_PG" w:bidi="png_PG"/>
        </w:rPr>
        <w:t>king</w:t>
      </w:r>
      <w:r>
        <w:rPr>
          <w:lang w:val="png_PG" w:bidi="png_PG"/>
        </w:rPr>
        <w:t xml:space="preserve"> i bin putim Jon long kalabus, na wanpela taim long wanpela pati, meri bilong king i trikim king Herot, na em i nogat we long tok nogat, olsem na em i tok olsem ol i mas kilim Jon. Ol sodia bilong king i katim of het bilong Jon long kilim 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Jon bilong baptais em i bin wanpela famili lain bilong Jisas. Mama bilong em Elisabet em i wanpela kasin bilong mama bilong Jisas </w:t>
      </w:r>
      <w:r>
        <w:rPr>
          <w:lang w:val="png_PG" w:bidi="png_PG"/>
        </w:rPr>
        <w:t>Maria</w:t>
      </w:r>
      <w:r>
        <w:rPr>
          <w:lang w:val="png_PG" w:bidi="png_PG"/>
        </w:rPr>
        <w:t>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jordan-river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Wara Jodan</w:t>
      </w:r>
      <w:r>
        <w:rPr>
          <w:lang w:val="png_PG" w:bidi="png_PG"/>
        </w:rPr>
        <w:t xml:space="preserve"> em i save ron namel long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 long not i go long saut. Long taim bilong ren, wara i save go bikpela na dip. Long ol narapela taim bilong yia, wara i save liklik, na wanpela man o meri i ken krosim wara taim em i wokabaut o swim long wara. Long tupela hap, wara Jordan i save ron i go insait long bikpela raun wara: namba wan em Raunwara-o solwara Galili, na namba tu em Ded Si. </w:t>
      </w:r>
      <w:r>
        <w:rPr>
          <w:lang w:val="png_PG" w:bidi="png_PG"/>
        </w:rPr>
        <w:t>Raunwara Galili</w:t>
      </w:r>
      <w:r>
        <w:rPr>
          <w:lang w:val="png_PG" w:bidi="png_PG"/>
        </w:rPr>
        <w:t xml:space="preserve"> em i gat switpela wara na i gat planti pis long dispela raunwara o leik; tasol Ded Si em i gat sol wara, na wara i pulap tru long sol, na ol pis i no inap long stap insait long em. Wara Jordan i save stop long Ded Si.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Wara Jordan em i impoten tru long </w:t>
      </w:r>
      <w:r>
        <w:rPr>
          <w:lang w:val="png_PG" w:bidi="png_PG"/>
        </w:rPr>
        <w:t>ol Ju o Judamanmeri</w:t>
      </w:r>
      <w:r>
        <w:rPr>
          <w:lang w:val="png_PG" w:bidi="png_PG"/>
        </w:rPr>
        <w:t xml:space="preserve">. Em i bin impoten bikos ol manmeri i nidim wara, na tu bikos taim </w:t>
      </w:r>
      <w:r>
        <w:rPr>
          <w:lang w:val="png_PG" w:bidi="png_PG"/>
        </w:rPr>
        <w:t>ol Israel</w:t>
      </w:r>
      <w:r>
        <w:rPr>
          <w:lang w:val="png_PG" w:bidi="png_PG"/>
        </w:rPr>
        <w:t xml:space="preserve"> i bin go long dispela graun, ol i nid long krosim Wara Jordan. Em i bin taim bilong ren, na wara i bin dip na waid long dispela taim. Tasol God i bin mekim wanpela </w:t>
      </w:r>
      <w:r>
        <w:rPr>
          <w:lang w:val="png_PG" w:bidi="png_PG"/>
        </w:rPr>
        <w:t>mirakel</w:t>
      </w:r>
      <w:r>
        <w:rPr>
          <w:lang w:val="png_PG" w:bidi="png_PG"/>
        </w:rPr>
        <w:t xml:space="preserve"> na stopim wara insait long baret wara na ol manmeri bilong Israel i ken wokabaut long graun insait long wara i go long narapela sait.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judea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Judea</w:t>
      </w:r>
      <w:r>
        <w:rPr>
          <w:lang w:val="png_PG" w:bidi="png_PG"/>
        </w:rPr>
        <w:t xml:space="preserve"> em i nem bilong wanpela rijen insait long </w:t>
      </w:r>
      <w:r>
        <w:rPr>
          <w:b/>
          <w:lang w:val="png_PG" w:bidi="png_PG"/>
        </w:rPr>
        <w:t>Israel</w:t>
      </w:r>
      <w:r>
        <w:rPr>
          <w:lang w:val="png_PG" w:bidi="png_PG"/>
        </w:rPr>
        <w:t xml:space="preserve"> long taim bilong Nupela Testamen.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Long taim bilong Jisas, Israel i no bin wanpela indipenden </w:t>
      </w:r>
      <w:r>
        <w:rPr>
          <w:b/>
          <w:lang w:val="png_PG" w:bidi="png_PG"/>
        </w:rPr>
        <w:t>nesen</w:t>
      </w:r>
      <w:r>
        <w:rPr>
          <w:lang w:val="png_PG" w:bidi="png_PG"/>
        </w:rPr>
        <w:t xml:space="preserve">. </w:t>
      </w:r>
      <w:r>
        <w:rPr>
          <w:b/>
          <w:lang w:val="png_PG" w:bidi="png_PG"/>
        </w:rPr>
        <w:t>Ol Israel</w:t>
      </w:r>
      <w:r>
        <w:rPr>
          <w:lang w:val="png_PG" w:bidi="png_PG"/>
        </w:rPr>
        <w:t xml:space="preserve"> em ol Rom i bin bosim ol. Ol Rom i brukim Israel i go long sampela rijen, o provins. Ol dispela provins em Judea long saut, </w:t>
      </w:r>
      <w:r>
        <w:rPr>
          <w:b/>
          <w:lang w:val="png_PG" w:bidi="png_PG"/>
        </w:rPr>
        <w:t>Galili</w:t>
      </w:r>
      <w:r>
        <w:rPr>
          <w:lang w:val="png_PG" w:bidi="png_PG"/>
        </w:rPr>
        <w:t xml:space="preserve"> long not, na </w:t>
      </w:r>
      <w:r>
        <w:rPr>
          <w:b/>
          <w:lang w:val="png_PG" w:bidi="png_PG"/>
        </w:rPr>
        <w:t>Samaria</w:t>
      </w:r>
      <w:r>
        <w:rPr>
          <w:lang w:val="png_PG" w:bidi="png_PG"/>
        </w:rPr>
        <w:t xml:space="preserve"> long namel.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Judea em i bin ples we nambawan impoten siti </w:t>
      </w:r>
      <w:r>
        <w:rPr>
          <w:b/>
          <w:lang w:val="png_PG" w:bidi="png_PG"/>
        </w:rPr>
        <w:t>Jerusalem</w:t>
      </w:r>
      <w:r>
        <w:rPr>
          <w:lang w:val="png_PG" w:bidi="png_PG"/>
        </w:rPr>
        <w:t xml:space="preserve"> i bin stap long en, na </w:t>
      </w:r>
      <w:r>
        <w:rPr>
          <w:b/>
          <w:lang w:val="png_PG" w:bidi="png_PG"/>
        </w:rPr>
        <w:t>tempel</w:t>
      </w:r>
      <w:r>
        <w:rPr>
          <w:lang w:val="png_PG" w:bidi="png_PG"/>
        </w:rPr>
        <w:t xml:space="preserve"> bilong God i bin stap long hap. Ol manmeri long Judea planti taim i ting olsem ol i gutpela </w:t>
      </w:r>
      <w:r>
        <w:rPr>
          <w:b/>
          <w:lang w:val="png_PG" w:bidi="png_PG"/>
        </w:rPr>
        <w:t>Ju</w:t>
      </w:r>
      <w:r>
        <w:rPr>
          <w:lang w:val="png_PG" w:bidi="png_PG"/>
        </w:rPr>
        <w:t xml:space="preserve"> moa long ol manmeri long Galili. Ol i save luk daun long ol manmeri insait long Galili, ol i save tingting long ol olsem ol i no gat edukesen na ol i raf lain. Ol manmeri long Judea </w:t>
      </w:r>
      <w:r>
        <w:rPr>
          <w:b/>
          <w:lang w:val="png_PG" w:bidi="png_PG"/>
        </w:rPr>
        <w:t>na</w:t>
      </w:r>
      <w:r>
        <w:rPr>
          <w:lang w:val="png_PG" w:bidi="png_PG"/>
        </w:rPr>
        <w:t xml:space="preserve"> Galili i save luk daun long ol manmeri long Samaria, na ol i save lukim ol olsem ol i no Ju.</w:t>
      </w:r>
    </w:p>
    <w:p>
      <w:pPr/>
      <w:r>
        <w:rPr>
          <w:lang w:val="png_PG" w:bidi="png_PG"/>
        </w:rPr>
      </w:r>
      <w:r>
        <w:rPr>
          <w:lang w:val="png_PG" w:bidi="png_PG"/>
        </w:rPr>
        <w:t>Dispela eria we i Judea long Nupela Testamen em ol i bin kolim Juda long Olpela Testamen.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judge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man o meri i save </w:t>
      </w:r>
      <w:r>
        <w:rPr>
          <w:b/>
          <w:lang w:val="png_PG" w:bidi="png_PG"/>
        </w:rPr>
        <w:t>jasim</w:t>
      </w:r>
      <w:r>
        <w:rPr>
          <w:lang w:val="png_PG" w:bidi="png_PG"/>
        </w:rPr>
        <w:t xml:space="preserve"> ol eksen we ol i manmeri i mekim taim em i disaid sapos wanem samting ol i mekim em i rait o rong, na mekim disisen sapos dispela man no meri i gilti o inosen long brukim wanpela lo. Wanpela jas bai panisim man o meri sapos jas i disaid olsem dispela man o meri i gilti long mekim rong.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Bipo long nesen bilong </w:t>
      </w:r>
      <w:r>
        <w:rPr>
          <w:b/>
          <w:lang w:val="png_PG" w:bidi="png_PG"/>
        </w:rPr>
        <w:t>Israel</w:t>
      </w:r>
      <w:r>
        <w:rPr>
          <w:lang w:val="png_PG" w:bidi="png_PG"/>
        </w:rPr>
        <w:t xml:space="preserve"> i gat </w:t>
      </w:r>
      <w:r>
        <w:rPr>
          <w:b/>
          <w:lang w:val="png_PG" w:bidi="png_PG"/>
        </w:rPr>
        <w:t>ol king</w:t>
      </w:r>
      <w:r>
        <w:rPr>
          <w:lang w:val="png_PG" w:bidi="png_PG"/>
        </w:rPr>
        <w:t>, God i bin givim ol, ol lida we ol i kolim olsem ol jas. Sampela lain i raitim stori bilong ol jas insait long wanpela buk we nau yumi kolim buk bilong Ol Jas. Ol jas yumi harim insait long buk bilong Ol Jas i no ekt olsem ol tredisinel jas bikos ol i no olgeta taim disaid sapos wanpela man o meri i gilti long brukim wanpela lo. Ol dispela jas planti taim em ol lida bilong militeri husat i reskiuim ol long ol enemi bilong ol. Sampela taim, olsem long stori bilong Deborah, ol dispela jas em ol profet-ol lida husat i bin helpim Israel long bihainim God.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justice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Jastis i save kamap taim wanpela man o meri i tritim narapela man o meri gut na i bihainim lo long mekim dispela pasin. Taim jastis i kamap long wanpela sosaieti, orait olgeta manmeri i tritim wanpela narapela long ikwal we na i no wansait. Insait long wanpela jast sosaieti, ol manmeri husat i gat </w:t>
      </w:r>
      <w:r>
        <w:rPr>
          <w:lang w:val="png_PG" w:bidi="png_PG"/>
        </w:rPr>
        <w:t>atoriti</w:t>
      </w:r>
      <w:r>
        <w:rPr>
          <w:lang w:val="png_PG" w:bidi="png_PG"/>
        </w:rPr>
        <w:t xml:space="preserve"> i save panisim ol manmeri husat i mekim rong na protektim ol manmeri husat i turangu na i no gat strong.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justify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wanpela man o meri i </w:t>
      </w:r>
      <w:r>
        <w:rPr>
          <w:b/>
          <w:lang w:val="png_PG" w:bidi="png_PG"/>
        </w:rPr>
        <w:t>jastifaim</w:t>
      </w:r>
      <w:r>
        <w:rPr>
          <w:lang w:val="png_PG" w:bidi="png_PG"/>
        </w:rPr>
        <w:t xml:space="preserve"> wanpela narapela man o meri, em i tokaut olsem dispela man o meri i no gilti. Taim God i tok olsem wanpela man o meri em i no gilti, dispela em i min olsem dispela man o meri em i </w:t>
      </w:r>
      <w:r>
        <w:rPr>
          <w:lang w:val="png_PG" w:bidi="png_PG"/>
        </w:rPr>
        <w:t>raitses o i stretpela man</w:t>
      </w:r>
      <w:r>
        <w:rPr>
          <w:lang w:val="png_PG" w:bidi="png_PG"/>
        </w:rPr>
        <w:t xml:space="preserve"> na i gat raitpela rilesensip wantaim God. Insait long Nupela Testamen, God bai jastifaim wanpela man o meri sapos ol i trastim Jisas olsem </w:t>
      </w:r>
      <w:r>
        <w:rPr>
          <w:lang w:val="png_PG" w:bidi="png_PG"/>
        </w:rPr>
        <w:t>Sevia</w:t>
      </w:r>
      <w:r>
        <w:rPr>
          <w:lang w:val="png_PG" w:bidi="png_PG"/>
        </w:rPr>
        <w:t xml:space="preserve">, o </w:t>
      </w:r>
      <w:r>
        <w:rPr>
          <w:lang w:val="png_PG" w:bidi="png_PG"/>
        </w:rPr>
        <w:t>Krais</w:t>
      </w:r>
      <w:r>
        <w:rPr>
          <w:lang w:val="png_PG" w:bidi="png_PG"/>
        </w:rPr>
        <w:t xml:space="preserve">, we God i bin salim i kam long reskiuim ol manmeri long </w:t>
      </w:r>
      <w:r>
        <w:rPr>
          <w:lang w:val="png_PG" w:bidi="png_PG"/>
        </w:rPr>
        <w:t>ol</w:t>
      </w:r>
      <w:r>
        <w:rPr>
          <w:lang w:val="png_PG" w:bidi="png_PG"/>
        </w:rPr>
        <w:t xml:space="preserve"> sin bilong ol. Dispela em i min olsem ol biliva insait long Jisas i ken gat raitpela rilesensip wantaim God na God i jastifaim ol.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