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Familiarization, Internalization, Articulation (Fia) Terms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© 2025 Word Collective Released under CC BY-SA 4.0 license. </w:t>
      </w:r>
      <w:r>
        <w:rPr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ng_PG" w:bidi="png_PG"/>
        </w:rPr>
        <w:t>Familiarization, Internalization, Articulation (FIA)</w:t>
      </w:r>
      <w:r>
        <w:rPr>
          <w:lang w:val="png_PG" w:bidi="png_PG"/>
        </w:rPr>
        <w:t xml:space="preserve"> © 2025 Word Collective.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L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law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ol manmeri i toktok long </w:t>
      </w:r>
      <w:r>
        <w:rPr>
          <w:b/>
          <w:lang w:val="png_PG" w:bidi="png_PG"/>
        </w:rPr>
        <w:t>lo</w:t>
      </w:r>
      <w:r>
        <w:rPr>
          <w:lang w:val="png_PG" w:bidi="png_PG"/>
        </w:rPr>
        <w:t xml:space="preserve"> insait long Baibel, ol i minim ol tok stia we God i bin givim long ol manmeri bilong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. Insait long Olpela Testamen, God i bin givim ol lo long wanpela man nem bilong em Moses. God i toktok wantaim Moses, na Moses i bin tokim ol manmeri long wanem samting God i tok. Olsem na planti taim ol manmeri i save tok </w:t>
      </w:r>
      <w:r>
        <w:rPr>
          <w:b/>
          <w:lang w:val="png_PG" w:bidi="png_PG"/>
        </w:rPr>
        <w:t>lo bilong Moses</w:t>
      </w:r>
      <w:r>
        <w:rPr>
          <w:lang w:val="png_PG" w:bidi="png_PG"/>
        </w:rPr>
        <w:t xml:space="preserve"> taim ol i minim lo we God i bin givim long ol manmeri long han bilong Moses.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lo em i wanpela tok stia, o sampela tok stia we ol manmeri i nid long bihainim. Orijinel wod we yumi bin trensletim i go long wod "lo" insait long Baibel em i wanpela wod we ol manmeri i ken yusim long kot taim ol i brukim lo bilong wanpela kantri. Sapos wanpela man o meri i no bihainim wanpela tok stia, yumi bai tok olsem em i brukim lo. God i yusim Moses long tokim ol manmeri olsem sapos ol i bihainim lo bilong God, God bai </w:t>
      </w:r>
      <w:r>
        <w:rPr>
          <w:lang w:val="png_PG" w:bidi="png_PG"/>
        </w:rPr>
        <w:t>blesim</w:t>
      </w:r>
      <w:r>
        <w:rPr>
          <w:lang w:val="png_PG" w:bidi="png_PG"/>
        </w:rPr>
        <w:t xml:space="preserve"> ol. Tasol sapos ol manmeri i brukim lo bilong God, God bai panisim ol. God i bin givim ol dispela lo bikos insait long pasin bilong harim na bihainim ol dispela tok stia, ol manmeri i ken stap olsem </w:t>
      </w:r>
      <w:r>
        <w:rPr>
          <w:b/>
          <w:lang w:val="png_PG" w:bidi="png_PG"/>
        </w:rPr>
        <w:t>gutpela manmeri</w:t>
      </w:r>
      <w:r>
        <w:rPr>
          <w:lang w:val="png_PG" w:bidi="png_PG"/>
        </w:rPr>
        <w:t xml:space="preserve"> bilong God, na sindaun gut wantaim ol narapela manmeri.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sotpela tok save bilong lo bilong God em ol 10-pela </w:t>
      </w:r>
      <w:r>
        <w:rPr>
          <w:lang w:val="png_PG" w:bidi="png_PG"/>
        </w:rPr>
        <w:t xml:space="preserve">komanmen </w:t>
      </w:r>
      <w:r>
        <w:rPr>
          <w:lang w:val="png_PG" w:bidi="png_PG"/>
        </w:rPr>
        <w:t>Long ol dispela 10-pela tok stia, yumi lainim hau long stap olsem gutpela manmeri bilong God, na hau long stap gut wanpela narapela. Jisas i mekim dispela lo i sotpela moa yet: Em i tok, "Laikim God wantaim olgeta bel bilong yu, na laikim ol narapela manmeri olsem yu laikim yu yet." Ol dispela em ol impoten komanmen tru.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Olpela Testamen, yumi painim lo bilong God, dispela lo em i stap insait long ol namba wan faivpela buk bilong Baibel. Olsem na </w:t>
      </w:r>
      <w:r>
        <w:rPr>
          <w:lang w:val="png_PG" w:bidi="png_PG"/>
        </w:rPr>
        <w:t>ol Ju o Judaman</w:t>
      </w:r>
      <w:r>
        <w:rPr>
          <w:lang w:val="png_PG" w:bidi="png_PG"/>
        </w:rPr>
        <w:t xml:space="preserve"> i bin kolim ol dispela buk olsem "lo" maski i no olgeta samting insait long ol dispela buk i toktok long lo. Sampela taim, taim ol Ju i toktok long "lo," ol i minim tu </w:t>
      </w:r>
      <w:r>
        <w:rPr>
          <w:b/>
          <w:lang w:val="png_PG" w:bidi="png_PG"/>
        </w:rPr>
        <w:t>olgeta</w:t>
      </w:r>
      <w:r>
        <w:rPr>
          <w:lang w:val="png_PG" w:bidi="png_PG"/>
        </w:rPr>
        <w:t xml:space="preserve"> buk bilong </w:t>
      </w:r>
      <w:r>
        <w:rPr>
          <w:lang w:val="png_PG" w:bidi="png_PG"/>
        </w:rPr>
        <w:t>ol Skripsa</w:t>
      </w:r>
      <w:r>
        <w:rPr>
          <w:lang w:val="png_PG" w:bidi="png_PG"/>
        </w:rPr>
        <w:t>, we i pat bilong Baibel yumi nau kolim olsem Olpela Testamen.</w:t>
      </w:r>
    </w:p>
    <w:p>
      <w:pPr/>
      <w:r>
        <w:rPr>
          <w:lang w:val="png_PG" w:bidi="png_PG"/>
        </w:rPr>
      </w:r>
      <w:r>
        <w:rPr>
          <w:lang w:val="png_PG" w:bidi="png_PG"/>
        </w:rPr>
        <w:t>Olsem na, taim wanpela Ju man o meri i toktok long "lo" ol i ken toktok long lo we God i bin givim long ol manmeri long han bilong Moses, o ol i ken toktok long namba wan faivpela buk bilong Baibel, o ol i ken toktok long olgeta hap bilong Olpela testamen.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lawlessness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man o meri husat i </w:t>
      </w:r>
      <w:r>
        <w:rPr>
          <w:b/>
          <w:lang w:val="png_PG" w:bidi="png_PG"/>
        </w:rPr>
        <w:t>save brukim lo</w:t>
      </w:r>
      <w:r>
        <w:rPr>
          <w:lang w:val="png_PG" w:bidi="png_PG"/>
        </w:rPr>
        <w:t xml:space="preserve"> em ol i no save bisi long bihainim lo. Insait long Baibel, ol manmeri husat i save brukim lo i no save bihainim ol lo bilong God. Ol dispela manmeri em ol wiked manmeri, na ol komyuniti bilong ol i pulap long kainkain hevi. I no gat oda o pis insait long komyuniti bilong ol. Taim planti manmeri insait long wanpela komyuniti i no bihainim lo, bikhet pasin na raskol pasin i go save antap.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legion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lijen</w:t>
      </w:r>
      <w:r>
        <w:rPr>
          <w:lang w:val="png_PG" w:bidi="png_PG"/>
        </w:rPr>
        <w:t xml:space="preserve"> em i wanpela bikpela grup bilong ol soldia bilong Rom-moa long siks tausen soldia i save stap insait long wanpela lijen. Insait long hap bilong Baibel we wanpela </w:t>
      </w:r>
      <w:r>
        <w:rPr>
          <w:lang w:val="png_PG" w:bidi="png_PG"/>
        </w:rPr>
        <w:t>dimon o spirit nogut</w:t>
      </w:r>
      <w:r>
        <w:rPr>
          <w:lang w:val="png_PG" w:bidi="png_PG"/>
        </w:rPr>
        <w:t xml:space="preserve"> i tokim Jisas olsem nem bilong en em "Lijen," em i min long tok olsem em i no wanpela tasol, em i wanpela bikpela grup tru bilong ol dimon.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leprosy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Leprosi</w:t>
      </w:r>
      <w:r>
        <w:rPr>
          <w:lang w:val="png_PG" w:bidi="png_PG"/>
        </w:rPr>
        <w:t xml:space="preserve"> em i wanpela sik bilong skin. Long tude, i gat wanpela sik na nem bilong en em leprosi we ol manmeri i save gat ol sua long skin bilong ol na ol dispela sua i ken kamap sting, na ol manmeri i ken lusim ol pinga bilong han na pinga bilong lek, o ol bikpela pat bilong bodi. Wanpela </w:t>
      </w:r>
      <w:r>
        <w:rPr>
          <w:b/>
          <w:lang w:val="png_PG" w:bidi="png_PG"/>
        </w:rPr>
        <w:t>lepa o leprosi man o leprosi meri</w:t>
      </w:r>
      <w:r>
        <w:rPr>
          <w:lang w:val="png_PG" w:bidi="png_PG"/>
        </w:rPr>
        <w:t xml:space="preserve"> em i wanpela man o meri we i gat sik leprosi.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Maski planti Baibel trenslesen i yusim wod leprosi o lepa o leprosi man, dispela sik em i no bin stap long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 long taim bilong Baibel. Dispela wod we ol i yusim insait long Baibel em i minim narapela kain sik bilong skin, o ating em i minim moa long wanpela kain sik bilong skin. Yumi no save stret.</w:t>
      </w:r>
    </w:p>
    <w:p>
      <w:pPr/>
      <w:r>
        <w:rPr>
          <w:lang w:val="png_PG" w:bidi="png_PG"/>
        </w:rPr>
      </w:r>
      <w:r>
        <w:rPr>
          <w:lang w:val="png_PG" w:bidi="png_PG"/>
        </w:rPr>
        <w:t>Yumi no save long dispela sik, tasol yumi save olsem em i wanpela nogut sik tru, bikos man o meri we i gat dispela sik em i "</w:t>
      </w:r>
      <w:r>
        <w:rPr>
          <w:lang w:val="png_PG" w:bidi="png_PG"/>
        </w:rPr>
        <w:t>no klin</w:t>
      </w:r>
      <w:r>
        <w:rPr>
          <w:lang w:val="png_PG" w:bidi="png_PG"/>
        </w:rPr>
        <w:t xml:space="preserve">"-dispela em i min olsem dispela man o meri em i no fit long </w:t>
      </w:r>
      <w:r>
        <w:rPr>
          <w:lang w:val="png_PG" w:bidi="png_PG"/>
        </w:rPr>
        <w:t>wosipim o lotuim</w:t>
      </w:r>
      <w:r>
        <w:rPr>
          <w:lang w:val="png_PG" w:bidi="png_PG"/>
        </w:rPr>
        <w:t xml:space="preserve"> God. Wanpela man o meri we i no klin em i no inap long stap insait long ol ektiviti bilong komyuniti. Em i mas stap autsait long komyuniti, longwe long ol narapela manmeri. Ol dispela kain lain i bin save werim ol kain klos we ol manmeri long dispela taim i bin save werim taim ol i krai bikos sampela lain i dai. Sapos ol narapela manmeri i kam klostu long ol, ol bai mas singaut: "Lukaut, mipela i no klin!" olsem na no gat lain i bai kam klostu.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Dispela sik em yet i no save kalap o spred long wanpela man i go long narapela man, tasol dispela sik em i save mekim ol manmeri i tingim hau </w:t>
      </w:r>
      <w:r>
        <w:rPr>
          <w:lang w:val="png_PG" w:bidi="png_PG"/>
        </w:rPr>
        <w:t>sin</w:t>
      </w:r>
      <w:r>
        <w:rPr>
          <w:lang w:val="png_PG" w:bidi="png_PG"/>
        </w:rPr>
        <w:t xml:space="preserve"> i save spred. Dispela sik em i save stat wantaim wanpela liklik spot, we i ken gro na karamapim olgeta hap bilong bodi. Long wankain we, sin i save stat olsem wanpela liklik samting, tasol em i save spred hariap tru. Wanpela man o meri we i gat dispela sik, em i no fit long wosipim God, na em i mekim ol manmeri i tingim olsem, sin tu i save mekim yumi i no fit long mekim wok bilong God.</w:t>
      </w:r>
    </w:p>
    <w:p>
      <w:pPr/>
      <w:r>
        <w:rPr>
          <w:lang w:val="png_PG" w:bidi="png_PG"/>
        </w:rPr>
      </w:r>
      <w:r>
        <w:rPr>
          <w:lang w:val="png_PG" w:bidi="png_PG"/>
        </w:rPr>
        <w:t>Dispela sik ol i kolim leprosi insait long Baibel em i wanpela nogut sik tru na sampela taim God i givim ol manmeri dispela sik olsem wanpela panismen.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wanpela man o meri i luksave long wanpela streinj spot long bodi bilong ol, ol i nid long go long wanpela </w:t>
      </w:r>
      <w:r>
        <w:rPr>
          <w:lang w:val="png_PG" w:bidi="png_PG"/>
        </w:rPr>
        <w:t>pris</w:t>
      </w:r>
      <w:r>
        <w:rPr>
          <w:lang w:val="png_PG" w:bidi="png_PG"/>
        </w:rPr>
        <w:t xml:space="preserve">. Ol pris em ol man husat i save wok insait long </w:t>
      </w:r>
      <w:r>
        <w:rPr>
          <w:lang w:val="png_PG" w:bidi="png_PG"/>
        </w:rPr>
        <w:t>tempel</w:t>
      </w:r>
      <w:r>
        <w:rPr>
          <w:lang w:val="png_PG" w:bidi="png_PG"/>
        </w:rPr>
        <w:t xml:space="preserve"> bilong God long Jerusalem. Ol pris i save mekim ol manmeri i bihainim ol pasin bilong kamap klin: Ol pris i save mekim ol kastom wok bilong mekim ol manmeri i fit long wosipim God. Olsem na, ol pris i nid long disaid sapos wanpela man o meri we i gat wanpela spot long bodi em i klin, o nogat. God i bin givim ol tok stia bilong em insait long ol </w:t>
      </w:r>
      <w:r>
        <w:rPr>
          <w:lang w:val="png_PG" w:bidi="png_PG"/>
        </w:rPr>
        <w:t>lo</w:t>
      </w:r>
      <w:r>
        <w:rPr>
          <w:lang w:val="png_PG" w:bidi="png_PG"/>
        </w:rPr>
        <w:t xml:space="preserve"> bai ol pris i save sapos wanpela spot em i tru tru dispela sik we ol lain i save pret tru long en, o sapos em i wanpela mak nating tasol. Sapos pris i no klia tumas, orait dispela man o meri we i gat spot i nid long stap em yet autsait long komyuniti long wanpela wik. Sapos dispela spot i gro, orait pris bai tokaut olsem em i wanpela sik bilong sin. Sapos dispela spot i kamap orait liklik, orait dispela man o meri i nid long wasim ol klos bilong em na em i ken kam bek insait long komyuniti. Bikos em i kamap klin gen.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levite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Livai em ol manmeri husat i bilong ol traib bilong Livai, wanpela bilong ol 12-pela haus lain o traib bilong </w:t>
      </w:r>
      <w:r>
        <w:rPr>
          <w:lang w:val="png_PG" w:bidi="png_PG"/>
        </w:rPr>
        <w:t>Israel</w:t>
      </w:r>
      <w:r>
        <w:rPr>
          <w:lang w:val="png_PG" w:bidi="png_PG"/>
        </w:rPr>
        <w:t>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Namba wan tumbuna papa bilong </w:t>
      </w:r>
      <w:r>
        <w:rPr>
          <w:lang w:val="png_PG" w:bidi="png_PG"/>
        </w:rPr>
        <w:t>ol Israel</w:t>
      </w:r>
      <w:r>
        <w:rPr>
          <w:lang w:val="png_PG" w:bidi="png_PG"/>
        </w:rPr>
        <w:t xml:space="preserve"> em </w:t>
      </w:r>
      <w:r>
        <w:rPr>
          <w:lang w:val="png_PG" w:bidi="png_PG"/>
        </w:rPr>
        <w:t>Abraham</w:t>
      </w:r>
      <w:r>
        <w:rPr>
          <w:lang w:val="png_PG" w:bidi="png_PG"/>
        </w:rPr>
        <w:t>. Tumbuna pikinini bilong Abraham, Jekob, em i gat 12-pela pikinini man. Ol lain tumbuna bilong ol dispela pikinini man i bin kamapim ol 12-pela traib o haus lain bilong Israel. Wanpela bilong ol pikinini man bilong Jekob, nem bilong em Livai, na ol lain tumbuna bilong en em ol i save kolim olsem ol Livai, o traib bilong Livai.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Moses, we God i yusim long givim </w:t>
      </w:r>
      <w:r>
        <w:rPr>
          <w:lang w:val="png_PG" w:bidi="png_PG"/>
        </w:rPr>
        <w:t>lo</w:t>
      </w:r>
      <w:r>
        <w:rPr>
          <w:lang w:val="png_PG" w:bidi="png_PG"/>
        </w:rPr>
        <w:t xml:space="preserve"> bilong em long ol manmeri bilong en em i bin wanpela Livai. Na brata bilong Moses, Aron em i wanpela Livai tu. Ol dispela Livai, husat i lain tumbuna bilong Aron, em ol i bin kamap </w:t>
      </w:r>
      <w:r>
        <w:rPr>
          <w:lang w:val="png_PG" w:bidi="png_PG"/>
        </w:rPr>
        <w:t>ol pris</w:t>
      </w:r>
      <w:r>
        <w:rPr>
          <w:lang w:val="png_PG" w:bidi="png_PG"/>
        </w:rPr>
        <w:t xml:space="preserve">. Ol pris em ol man husat i save wok insait long </w:t>
      </w:r>
      <w:r>
        <w:rPr>
          <w:lang w:val="png_PG" w:bidi="png_PG"/>
        </w:rPr>
        <w:t>tempel</w:t>
      </w:r>
      <w:r>
        <w:rPr>
          <w:lang w:val="png_PG" w:bidi="png_PG"/>
        </w:rPr>
        <w:t xml:space="preserve"> bilong God long </w:t>
      </w:r>
      <w:r>
        <w:rPr>
          <w:lang w:val="png_PG" w:bidi="png_PG"/>
        </w:rPr>
        <w:t>Jerusalem</w:t>
      </w:r>
      <w:r>
        <w:rPr>
          <w:lang w:val="png_PG" w:bidi="png_PG"/>
        </w:rPr>
        <w:t xml:space="preserve">. Bipo long ol manmeri i bildim tempel, ol pris i bin wok insait long tabenakel-na em i wanpela tempel we i isi long muvim. Em i wanpela tent. Bipo long tempel, em tabenakel, wanpela ples we ol Israel manmeri i bin save </w:t>
      </w:r>
      <w:r>
        <w:rPr>
          <w:lang w:val="png_PG" w:bidi="png_PG"/>
        </w:rPr>
        <w:t>wosipim</w:t>
      </w:r>
      <w:r>
        <w:rPr>
          <w:lang w:val="png_PG" w:bidi="png_PG"/>
        </w:rPr>
        <w:t xml:space="preserve"> God long en. Em i wok bilong ol pris long ofaim </w:t>
      </w:r>
      <w:r>
        <w:rPr>
          <w:lang w:val="png_PG" w:bidi="png_PG"/>
        </w:rPr>
        <w:t>ol sekrifais</w:t>
      </w:r>
      <w:r>
        <w:rPr>
          <w:lang w:val="png_PG" w:bidi="png_PG"/>
        </w:rPr>
        <w:t xml:space="preserve"> i go long God we ol manmeri i bringim i kam long ol. Ol i save lukautim tempel na tisim ol manmeri hau long wosipim God. Dispela em i wanpela impoten wok tru. Ol narapela Livai husat i no bin lain tumbuna bilong Aron em ol i impoten tu, bikos ol i helpim ol pris long mekim ol wok bilong ol. Ol i helpim tu ol pris long lukautim tabenakel, na bihain, ol i helpim long lukautim tempel.</w:t>
      </w:r>
    </w:p>
    <w:p>
      <w:pPr/>
      <w:r>
        <w:rPr>
          <w:lang w:val="png_PG" w:bidi="png_PG"/>
        </w:rPr>
      </w:r>
      <w:r>
        <w:rPr>
          <w:lang w:val="png_PG" w:bidi="png_PG"/>
        </w:rPr>
        <w:t>Baibel planti taim i save toktok long "ol pris na Livai." Ol pris em ol i kolim ol narapela nem bikos ol i moa impoten, maski ol pris i Livai tu.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lord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Lod</w:t>
      </w:r>
      <w:r>
        <w:rPr>
          <w:lang w:val="png_PG" w:bidi="png_PG"/>
        </w:rPr>
        <w:t xml:space="preserve"> em i wanpela man husat i gat </w:t>
      </w:r>
      <w:r>
        <w:rPr>
          <w:lang w:val="png_PG" w:bidi="png_PG"/>
        </w:rPr>
        <w:t>atoriti</w:t>
      </w:r>
      <w:r>
        <w:rPr>
          <w:lang w:val="png_PG" w:bidi="png_PG"/>
        </w:rPr>
        <w:t xml:space="preserve">, na em i bin mekim sampela samting we i wokim na ol manmeri i soim rispek long em. Taim yu kolim wanpela man olsem "Lod," yu wok long tok olsem dispela man i gat atoriti antap long yu. Insait long Baibel, yumi harim ol manmeri i kolim </w:t>
      </w:r>
      <w:r>
        <w:rPr>
          <w:lang w:val="png_PG" w:bidi="png_PG"/>
        </w:rPr>
        <w:t>king</w:t>
      </w:r>
      <w:r>
        <w:rPr>
          <w:lang w:val="png_PG" w:bidi="png_PG"/>
        </w:rPr>
        <w:t xml:space="preserve"> bilong ol olsem Lod; </w:t>
      </w:r>
      <w:r>
        <w:rPr>
          <w:lang w:val="png_PG" w:bidi="png_PG"/>
        </w:rPr>
        <w:t>ol sleiv</w:t>
      </w:r>
      <w:r>
        <w:rPr>
          <w:lang w:val="png_PG" w:bidi="png_PG"/>
        </w:rPr>
        <w:t xml:space="preserve"> i save kolim </w:t>
      </w:r>
      <w:r>
        <w:rPr>
          <w:lang w:val="png_PG" w:bidi="png_PG"/>
        </w:rPr>
        <w:t>masta</w:t>
      </w:r>
      <w:r>
        <w:rPr>
          <w:lang w:val="png_PG" w:bidi="png_PG"/>
        </w:rPr>
        <w:t xml:space="preserve"> bilong ol Lod; na sampela taim wanpela meri i save kolim man bilong em Lod.</w:t>
      </w:r>
    </w:p>
    <w:p>
      <w:pPr/>
      <w:r>
        <w:rPr>
          <w:lang w:val="png_PG" w:bidi="png_PG"/>
        </w:rPr>
      </w:r>
      <w:r>
        <w:rPr>
          <w:lang w:val="png_PG" w:bidi="png_PG"/>
        </w:rPr>
        <w:t>Ol manmeri i save kolim God Lod bikos em i gat atoriti antap long olgeta hap bilong graun. Taim ol manmeri i toktok i go long God, o toktok long God, planti taim ol i kolim em Lod long givim rispek long 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Nupela Testamen, taim ol manmeri insait long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 i toktok long Jisas na kolim em Lod, ol i min long givim rispek long 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Bihain long </w:t>
      </w:r>
      <w:r>
        <w:rPr>
          <w:lang w:val="png_PG" w:bidi="png_PG"/>
        </w:rPr>
        <w:t>kirap bek</w:t>
      </w:r>
      <w:r>
        <w:rPr>
          <w:lang w:val="png_PG" w:bidi="png_PG"/>
        </w:rPr>
        <w:t xml:space="preserve"> bilong Jisas, ol manmeri i toktok long Jisas na kolim em Lod, em ol i tok olsem Jisas i gat atoriti antap long ol, wankain olsem God i gat. Taim ol manmeri i kolim Jisas Lod bihain long kirap bek bilong em, ol i wok long tok olsem Jisas em i God.</w:t>
      </w:r>
    </w:p>
    <w:p>
      <w:pPr/>
      <w:r>
        <w:rPr>
          <w:lang w:val="png_PG" w:bidi="png_PG"/>
        </w:rPr>
      </w:r>
      <w:r>
        <w:rPr>
          <w:lang w:val="png_PG" w:bidi="png_PG"/>
        </w:rPr>
        <w:t>Sampela taim em i no klia insait long Nupela Testamen taim dispela wod Lod em i toktok long Jisas, o long Papa God.</w:t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Taim yu wok long trensletim Lod, yu mas keaful long ol dispela samting:</w:t>
      </w:r>
    </w:p>
    <w:p>
      <w:pPr/>
      <w:r>
        <w:rPr>
          <w:lang w:val="png_PG" w:bidi="png_PG"/>
        </w:rPr>
      </w:r>
      <w:r>
        <w:rPr>
          <w:lang w:val="png_PG" w:bidi="png_PG"/>
        </w:rPr>
        <w:t>Bipo long Jisas i kirap bek, planti manmeri i no ting yet olsem Jisas em i God. Taim ol manmeri i tok "Lod" long Jisas, dispela i min olsem ol i soim rispek long em: Ol i no min long tok "God" long Jisas. Insait long trenslesen bilong yu, yu ken skelim sapos yu laik yusim wanpela jenerel wod bilong soim rispek long ol dispela hap, na i no yusim seim wod olsem yu yusim long "Lod" taim em i minim God.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lord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Long sampela hap insait long Nupela Testamen, </w:t>
      </w:r>
      <w:r>
        <w:rPr>
          <w:b/>
          <w:lang w:val="png_PG" w:bidi="png_PG"/>
        </w:rPr>
        <w:t>Lod</w:t>
      </w:r>
      <w:r>
        <w:rPr>
          <w:lang w:val="png_PG" w:bidi="png_PG"/>
        </w:rPr>
        <w:t xml:space="preserve"> em i toktok long God. Em i wanpela we </w:t>
      </w:r>
      <w:r>
        <w:rPr>
          <w:lang w:val="png_PG" w:bidi="png_PG"/>
        </w:rPr>
        <w:t>ol Ju</w:t>
      </w:r>
      <w:r>
        <w:rPr>
          <w:lang w:val="png_PG" w:bidi="png_PG"/>
        </w:rPr>
        <w:t xml:space="preserve"> lain i save toktok long God taim ol i no laik long kolim nem bilong em bikos ol i rispektim em tru.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