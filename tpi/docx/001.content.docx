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abba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Aba</w:t>
      </w:r>
      <w:r>
        <w:rPr>
          <w:lang w:val="png_PG" w:bidi="png_PG"/>
        </w:rPr>
        <w:t xml:space="preserve"> em i wanpela hap tok long tok ples bilong ol lain Aram we i min olsem "papa." Tok Aram em i tok ples bilong ol lain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long taim bilong Jisas. Jisas i kolim God olsem "aba" taim em i </w:t>
      </w:r>
      <w:r>
        <w:rPr>
          <w:lang w:val="png_PG" w:bidi="png_PG"/>
        </w:rPr>
        <w:t>pre</w:t>
      </w:r>
      <w:r>
        <w:rPr>
          <w:lang w:val="png_PG" w:bidi="png_PG"/>
        </w:rPr>
        <w:t xml:space="preserve"> i go long God bipo long ol i holimpasim em na </w:t>
      </w:r>
      <w:r>
        <w:rPr>
          <w:lang w:val="png_PG" w:bidi="png_PG"/>
        </w:rPr>
        <w:t>krusifaim em</w:t>
      </w:r>
      <w:r>
        <w:rPr>
          <w:lang w:val="png_PG" w:bidi="png_PG"/>
        </w:rPr>
        <w:t xml:space="preserve">. Bihain Pol i bin raitim insait long ol leta bilong em olsem </w:t>
      </w:r>
      <w:r>
        <w:rPr>
          <w:lang w:val="png_PG" w:bidi="png_PG"/>
        </w:rPr>
        <w:t>Holi Spirit</w:t>
      </w:r>
      <w:r>
        <w:rPr>
          <w:lang w:val="png_PG" w:bidi="png_PG"/>
        </w:rPr>
        <w:t xml:space="preserve"> i save mekim yumi i tok "aba, fada!" long God. Dispela em i min olsem bikos long Holi Spirit, yumi ken stap wantaim God olsem wanpela pikinini na papa bilong em-wankain tasol olsem rilesensip we Jisas i bin gat wantaim papa bilong em.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abraham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Abraham</w:t>
      </w:r>
      <w:r>
        <w:rPr>
          <w:lang w:val="png_PG" w:bidi="png_PG"/>
        </w:rPr>
        <w:t xml:space="preserve"> em i bin namba wan tumbuna man bilong </w:t>
      </w:r>
      <w:r>
        <w:rPr>
          <w:lang w:val="png_PG" w:bidi="png_PG"/>
        </w:rPr>
        <w:t>ol lain Israel</w:t>
      </w:r>
      <w:r>
        <w:rPr>
          <w:lang w:val="png_PG" w:bidi="png_PG"/>
        </w:rPr>
        <w:t xml:space="preserve">, dispela em </w:t>
      </w:r>
      <w:r>
        <w:rPr>
          <w:lang w:val="png_PG" w:bidi="png_PG"/>
        </w:rPr>
        <w:t>ol Ju</w:t>
      </w:r>
      <w:r>
        <w:rPr>
          <w:lang w:val="png_PG" w:bidi="png_PG"/>
        </w:rPr>
        <w:t xml:space="preserve"> o long Tok Pisin em ol i kolim ol olsem ol Judaman. Nem bilong Abraham em i bin Abram, tasol God i senisim dispela nem i go long Abraham. Abraham em i min olsem "papa bilong planti nesen o lain manmeri."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Abraham i bin stap laip long klostu tu taunsen yia bipo long Jisas i bon. Pastaim em i bin stap long wanpela rijen ol i kolim Ur, na dispela rijen em i stap long hap ist 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. Papa bilong Abraham em Terah na em i bin kisim ol pikinini man bilong em wantaim ol meri bilong ol na i lusim Ur, bikos em i laik go long kantri we ol i kolim </w:t>
      </w:r>
      <w:r>
        <w:rPr>
          <w:lang w:val="png_PG" w:bidi="png_PG"/>
        </w:rPr>
        <w:t>Kenan</w:t>
      </w:r>
      <w:r>
        <w:rPr>
          <w:lang w:val="png_PG" w:bidi="png_PG"/>
        </w:rPr>
        <w:t xml:space="preserve">, tasol em i bin stop long wanpela ples ol i kolim Haran. Dispela ples em i longwe liklik long Kenan. Famili bilong em i bin stap long hap, na bihain long sampela taim, papa bilong Abraham i bin dai. Abraham na famili bilong em i no bin save long God; ol i bin save </w:t>
      </w:r>
      <w:r>
        <w:rPr>
          <w:lang w:val="png_PG" w:bidi="png_PG"/>
        </w:rPr>
        <w:t>wosipim o lotuim</w:t>
      </w:r>
      <w:r>
        <w:rPr>
          <w:lang w:val="png_PG" w:bidi="png_PG"/>
        </w:rPr>
        <w:t xml:space="preserve"> ol </w:t>
      </w:r>
      <w:r>
        <w:rPr>
          <w:lang w:val="png_PG" w:bidi="png_PG"/>
        </w:rPr>
        <w:t>piksa nating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Abraham i gat 75 krismas, God i bin toktok long em. God i tokim em long lusim as ples bilong em, na go long wanpela ples we God bai soim long em. God i tok olsem em bai </w:t>
      </w:r>
      <w:r>
        <w:rPr>
          <w:lang w:val="png_PG" w:bidi="png_PG"/>
        </w:rPr>
        <w:t>blesim</w:t>
      </w:r>
      <w:r>
        <w:rPr>
          <w:lang w:val="png_PG" w:bidi="png_PG"/>
        </w:rPr>
        <w:t xml:space="preserve"> Abraham, na em bai mekim wanpela bikpela </w:t>
      </w:r>
      <w:r>
        <w:rPr>
          <w:lang w:val="png_PG" w:bidi="png_PG"/>
        </w:rPr>
        <w:t>nesen o lain manmeri</w:t>
      </w:r>
      <w:r>
        <w:rPr>
          <w:lang w:val="png_PG" w:bidi="png_PG"/>
        </w:rPr>
        <w:t xml:space="preserve"> i kamap long Abraham, na God bai yusim Abraham long blesim olgeta lain manmeri long olgeta hap bilong God. Na Abraham i harim tok bilong God! Em wantaim meri bilong em Sara na pikinini bilong brata bilong em Lot na ol i kirap lusim ples na ol i go. Taim em i kam long Kenan, God i tokim em olsem dispela em i kantri we God bai givim i go long Abraham na </w:t>
      </w:r>
      <w:r>
        <w:rPr>
          <w:lang w:val="png_PG" w:bidi="png_PG"/>
        </w:rPr>
        <w:t>ol lain tumbuna</w:t>
      </w:r>
      <w:r>
        <w:rPr>
          <w:lang w:val="png_PG" w:bidi="png_PG"/>
        </w:rPr>
        <w:t xml:space="preserve"> bilong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Tasol, Abraham i no gat tumbuna pikinini yet. Em i bin nogat pikinini, na em i lapun man pinis! Tasol em i </w:t>
      </w:r>
      <w:r>
        <w:rPr>
          <w:lang w:val="png_PG" w:bidi="png_PG"/>
        </w:rPr>
        <w:t>bilipim</w:t>
      </w:r>
      <w:r>
        <w:rPr>
          <w:lang w:val="png_PG" w:bidi="png_PG"/>
        </w:rPr>
        <w:t xml:space="preserve"> promis bilong God. Na God i bin amamas tru long trast bilong Abraham, olsem na em i lukim Abraham olsem wanpela man we i ken gat gutpela rilesensip wantaim.</w:t>
      </w:r>
    </w:p>
    <w:p>
      <w:pPr/>
      <w:r>
        <w:rPr>
          <w:lang w:val="png_PG" w:bidi="png_PG"/>
        </w:rPr>
      </w:r>
      <w:r>
        <w:rPr>
          <w:lang w:val="png_PG" w:bidi="png_PG"/>
        </w:rPr>
        <w:t>Tasol Abraham i nid long wet longpela taim bipo long God i givim em pikinini. Em i bin wet 25-pela moa yia, na long dispela taim em i mekim sampela misteik o asua na sampela taim em i lus tingting long trastim God. Tasol bihain, taim Abraham i gat 100 krismas na meri bilong em Sara i gat 90 krismas, Sara i karim wanpela pikinini man. Abraham na Sara i bin amamas tru! Na ol i kolim pikinini man bilong ol, "Aisak," we i min olsem lap.</w:t>
      </w:r>
    </w:p>
    <w:p>
      <w:pPr/>
      <w:r>
        <w:rPr>
          <w:lang w:val="png_PG" w:bidi="png_PG"/>
        </w:rPr>
      </w:r>
      <w:r>
        <w:rPr>
          <w:lang w:val="png_PG" w:bidi="png_PG"/>
        </w:rPr>
        <w:t>Orait, bihain long sampela yia, God i givim Abraham wanpela hatpela test o traim. God i tokim Abraham olsem em i nid long sekrifaisim pikinini man bilong em Aisak. Em i nid long kilim Aisak, na kukim em olsem wanpela presen i go long God! Tasol nau Abraham i bin lainim tru tru long trastim God, na em i harim tok. Na taim Abraham i apim naip bilong em long kilim pikinini man bilong em, God i stopim em na God i preisim Abraham! Na God i tok olsem bikos Abraham i bin soim olsem em i trastim God tru tru na i harim tok bilong God, nau dispela blesing we God i bin promisim long givim long Abraham em bai kontinu i go long Aisak tu, na kontinu i go long ol narapela lain manmeri i kamap long Abraham. God bai yusim ol lain tumbuna bilong Abraham long blesim olgeta lain manmeri long olgeta hap bilong graun.</w:t>
      </w:r>
    </w:p>
    <w:p>
      <w:pPr/>
      <w:r>
        <w:rPr>
          <w:lang w:val="png_PG" w:bidi="png_PG"/>
        </w:rPr>
      </w:r>
      <w:r>
        <w:rPr>
          <w:lang w:val="png_PG" w:bidi="png_PG"/>
        </w:rPr>
        <w:t>Orait, Aisak i kamap bikpela na i bin gat tupela pikinini man. Yangpela pikinini man em Jekob. Bihain, nem bilong Jekob i senis i go long Israel. Jekob, o Israel, i bin gat 12-pela pikinini man. Ol lain tumbuna bilong ol dispela pikinini man i bin kamapim ol 12-pela traib o hauslain bilong Israel. Ol i kamap wanpela bikpela nesen o lain manmeri. Na wanpela bilong ol tumbuna bilong ol em Jisas! Na insait long Jisas, olgeta manmeri long olgeta hap bilong graun i kisim blesing. God i bin inapim o fulfilim promis bilong em i go long Abraham!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adonai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wod </w:t>
      </w:r>
      <w:r>
        <w:rPr>
          <w:b/>
          <w:lang w:val="png_PG" w:bidi="png_PG"/>
        </w:rPr>
        <w:t>Adonai</w:t>
      </w:r>
      <w:r>
        <w:rPr>
          <w:lang w:val="png_PG" w:bidi="png_PG"/>
        </w:rPr>
        <w:t xml:space="preserve"> em i wanpela wod long tok ples Hibru, na Hibru em i wanpela tok ples bilong Olpela Testamen. Adonai em i min osem bikpela, o masta. Ol </w:t>
      </w:r>
      <w:r>
        <w:rPr>
          <w:lang w:val="png_PG" w:bidi="png_PG"/>
        </w:rPr>
        <w:t>Judaman o Ju</w:t>
      </w:r>
      <w:r>
        <w:rPr>
          <w:lang w:val="png_PG" w:bidi="png_PG"/>
        </w:rPr>
        <w:t xml:space="preserve"> i save yusim dispela wod olsem wanpela taitel bilong soim rispek taim ol i toktok long God.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adultery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Adaltri o pasin bilong raun wantaim ol marit manmeri</w:t>
      </w:r>
      <w:r>
        <w:rPr>
          <w:lang w:val="png_PG" w:bidi="png_PG"/>
        </w:rPr>
        <w:t xml:space="preserve"> em i wanpela kain </w:t>
      </w:r>
      <w:r>
        <w:rPr>
          <w:lang w:val="png_PG" w:bidi="png_PG"/>
        </w:rPr>
        <w:t>sin</w:t>
      </w:r>
      <w:r>
        <w:rPr>
          <w:lang w:val="png_PG" w:bidi="png_PG"/>
        </w:rPr>
        <w:t xml:space="preserve"> long sait bilong seks. God i lukim dispela pasin olsem wanpela sin taim ol manmeri i slip raun o i gat seksuel rilesensip wantaim wanpela man o meri we ol i no maritim, tasol insait long olpela testamen, dispela wod adaltri em ol i save yusim long toktok long wanpela kain pasin. Sapos wanpela man i slip wantaim o i gat seksuel rilesensip wantaim wanpela meri husat i bin marit long narapela man, dispela man na meri wantaim i mekim pasin adaltri. Panismen bilong pasin adaltri em dai. Tasol, sapos man i reipim wanpela meri, man tasol i mas dai.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wanpela man i gat seksuel rilesensip wantaim wanpela meri we i no marit o </w:t>
      </w:r>
      <w:r>
        <w:rPr>
          <w:lang w:val="png_PG" w:bidi="png_PG"/>
        </w:rPr>
        <w:t>sleiv o wok meri nating</w:t>
      </w:r>
      <w:r>
        <w:rPr>
          <w:lang w:val="png_PG" w:bidi="png_PG"/>
        </w:rPr>
        <w:t>, em i sakim tok o i no bihainim tok, o i mekim sin agensim God, tasol Olpela Testamen lo i tok olsem, dispela sin em i no kam aninit long ol sin adaltri.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God i save les tru o heitim tru adaltri na olgeta kain seksuel sin. Planti taim God i save komperim pasin bilong ol manmeri i sakim tok wantaim pasin bilong adaltri. Taim ol manmeri i no bilip long God na i stat long </w:t>
      </w:r>
      <w:r>
        <w:rPr>
          <w:lang w:val="png_PG" w:bidi="png_PG"/>
        </w:rPr>
        <w:t>wosipim o lotuim</w:t>
      </w:r>
      <w:r>
        <w:rPr>
          <w:lang w:val="png_PG" w:bidi="png_PG"/>
        </w:rPr>
        <w:t xml:space="preserve"> </w:t>
      </w:r>
      <w:r>
        <w:rPr>
          <w:lang w:val="png_PG" w:bidi="png_PG"/>
        </w:rPr>
        <w:t>ol piksa nating</w:t>
      </w:r>
      <w:r>
        <w:rPr>
          <w:lang w:val="png_PG" w:bidi="png_PG"/>
        </w:rPr>
        <w:t xml:space="preserve"> na giaman god, ol i wok long mekim ol pasin wankain olsem wanpela man o wanpela meri husat i no save stap tru long man o meri bilong ol. Olsem na God i save kolim pasin bilong lotuim ol piksa nating o ol narapela god, olsem wanpela kain pasin adaltri.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Nupela Testamen, Jisas i mekim ol lo bilong adaltri i kamap strong moa. Em i tok olsem sapos wanplea man o meri i </w:t>
      </w:r>
      <w:r>
        <w:rPr>
          <w:b/>
          <w:lang w:val="png_PG" w:bidi="png_PG"/>
        </w:rPr>
        <w:t>tingting</w:t>
      </w:r>
      <w:r>
        <w:rPr>
          <w:lang w:val="png_PG" w:bidi="png_PG"/>
        </w:rPr>
        <w:t xml:space="preserve"> long hevim seks o slip wantaim wanpela man o meri we em i no maritim, orait em i mekm in pinis.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advocate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edvoket</w:t>
      </w:r>
      <w:r>
        <w:rPr>
          <w:lang w:val="png_PG" w:bidi="png_PG"/>
        </w:rPr>
        <w:t xml:space="preserve"> em i wanpela man o meri husat i save makim narapela lain na toktok. Wanpela edvoket i save laik long helpim wanpela man o meri o wanpela grup husat i stap insait long trabel na i laik long mekim pasin we i no wansait. Eksampel, sapos wanpela man o meri i toktok long gavman bilong kantri na askim sapos dispela gavman i ken mekim moa samting long helpim ol turangu lain, orait em i wok long edvoket long ol turangu lain.</w:t>
      </w:r>
    </w:p>
    <w:p>
      <w:pPr/>
      <w:r>
        <w:rPr>
          <w:lang w:val="png_PG" w:bidi="png_PG"/>
        </w:rPr>
      </w:r>
      <w:r>
        <w:rPr>
          <w:lang w:val="png_PG" w:bidi="png_PG"/>
        </w:rPr>
        <w:t>Insait long wanpela kot keis, wanpela edvoket i save tok pait o difendim dispela man o meri we ol lain i tok olsem em i brukim lo. Dispela edvoket i ken tokim jas olsem dispela man o meri em i no mekim rong o em i inosen na i noken kisim mekim save o panismen, o edvoket i ken tokim kot olsem dispela man o meri em i sori tru long wanem samting em i bin mekim, o em i no bin min long mekim dispela samting. Wanpela edvoket i save traim long mekim jas i givim liklik panismen tasol, o i no givim wanpela panismen olgeta.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altar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alta</w:t>
      </w:r>
      <w:r>
        <w:rPr>
          <w:lang w:val="png_PG" w:bidi="png_PG"/>
        </w:rPr>
        <w:t xml:space="preserve"> em i wanpela ples we ol manmeri i save mekim </w:t>
      </w:r>
      <w:r>
        <w:rPr>
          <w:lang w:val="png_PG" w:bidi="png_PG"/>
        </w:rPr>
        <w:t>ol ofaring</w:t>
      </w:r>
      <w:r>
        <w:rPr>
          <w:lang w:val="png_PG" w:bidi="png_PG"/>
        </w:rPr>
        <w:t xml:space="preserve"> o </w:t>
      </w:r>
      <w:r>
        <w:rPr>
          <w:lang w:val="png_PG" w:bidi="png_PG"/>
        </w:rPr>
        <w:t>ol sekrifais</w:t>
      </w:r>
      <w:r>
        <w:rPr>
          <w:lang w:val="png_PG" w:bidi="png_PG"/>
        </w:rPr>
        <w:t xml:space="preserve"> i go long God. Em i olsem wanpela tebol o wanpela pletfom we ol manmeri i mekim long graun o ol bikpela ston. Ol manmeri i save putim ol presen bilong God antap long dispela tebol. Planti taim, dispela em i min olsem ol manmeri bai kukim dispela presen. Dispela presen em i ken wanpela animal, o em i ken kaikai samting, o em i ken ol spais we i gat switpela smel.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Bipo long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 i bin bildim </w:t>
      </w:r>
      <w:r>
        <w:rPr>
          <w:lang w:val="png_PG" w:bidi="png_PG"/>
        </w:rPr>
        <w:t>tabenakel</w:t>
      </w:r>
      <w:r>
        <w:rPr>
          <w:lang w:val="png_PG" w:bidi="png_PG"/>
        </w:rPr>
        <w:t xml:space="preserve"> na </w:t>
      </w:r>
      <w:r>
        <w:rPr>
          <w:lang w:val="png_PG" w:bidi="png_PG"/>
        </w:rPr>
        <w:t>tempel</w:t>
      </w:r>
      <w:r>
        <w:rPr>
          <w:lang w:val="png_PG" w:bidi="png_PG"/>
        </w:rPr>
        <w:t>, ol Israel i bin bildim ol alta long ol kainkain ples. Orait bihain, God i bin tokim ol long wokim tabenakel o haus sel, na long dispela taim ol Israel i mas bildim ol alta insait long tabenakel tasol, na bihain long dispela, ol mas bildim ol alta insait long tempel.</w:t>
      </w:r>
    </w:p>
    <w:p>
      <w:pPr/>
      <w:r>
        <w:rPr>
          <w:lang w:val="png_PG" w:bidi="png_PG"/>
        </w:rPr>
      </w:r>
      <w:r>
        <w:rPr>
          <w:lang w:val="png_PG" w:bidi="png_PG"/>
        </w:rPr>
        <w:t>Ol narapela lain manmeri we i no bilong Israel, ol tu i save mekim ol alta bilong ol long givim ol ofaring i go long ol god bilong ol.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amen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Amen</w:t>
      </w:r>
      <w:r>
        <w:rPr>
          <w:lang w:val="png_PG" w:bidi="png_PG"/>
        </w:rPr>
        <w:t xml:space="preserve"> em i wanpela </w:t>
      </w:r>
      <w:r>
        <w:rPr>
          <w:lang w:val="png_PG" w:bidi="png_PG"/>
        </w:rPr>
        <w:t>Hibru</w:t>
      </w:r>
      <w:r>
        <w:rPr>
          <w:lang w:val="png_PG" w:bidi="png_PG"/>
        </w:rPr>
        <w:t xml:space="preserve"> wod. Em i gat kainkain mining. Em i ken min olsem "Mi wanbel long dispela," "Dispela i ken kamap tru," "Em i tru," o "Tru tumas."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wanpela man o meri i tokim yu olsem wanpela gutpela samting bai kamap, yu ken bekim na tok "Amen!" Dispela em i min olsem yu tok yu hop na </w:t>
      </w:r>
      <w:r>
        <w:rPr>
          <w:lang w:val="png_PG" w:bidi="png_PG"/>
        </w:rPr>
        <w:t>bilip</w:t>
      </w:r>
      <w:r>
        <w:rPr>
          <w:lang w:val="png_PG" w:bidi="png_PG"/>
        </w:rPr>
        <w:t xml:space="preserve"> olsem em bai kamap tru tru.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wanpela man o meri i mekim wanpela </w:t>
      </w:r>
      <w:r>
        <w:rPr>
          <w:lang w:val="png_PG" w:bidi="png_PG"/>
        </w:rPr>
        <w:t>prea</w:t>
      </w:r>
      <w:r>
        <w:rPr>
          <w:lang w:val="png_PG" w:bidi="png_PG"/>
        </w:rPr>
        <w:t xml:space="preserve"> i go long God, yu ken tok "Amen." Dispela em i min olsem yu hop na biip olsem dispela prea bai kisim ansa.</w:t>
      </w:r>
    </w:p>
    <w:p>
      <w:pPr/>
      <w:r>
        <w:rPr>
          <w:lang w:val="png_PG" w:bidi="png_PG"/>
        </w:rPr>
      </w:r>
      <w:r>
        <w:rPr>
          <w:lang w:val="png_PG" w:bidi="png_PG"/>
        </w:rPr>
        <w:t>Jisas i yusim wod amen long wanpela narapela we. Planti taim, Jisas i save tok "Amen" o "Amen, amen" long stat bilong ol tok skul bilong em. Taim Jisas i tok "Amen," em i min olsem: "Harim gut wanem samting mi bai tok, bikos em i tru na i impoten tru."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angel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enjel</w:t>
      </w:r>
      <w:r>
        <w:rPr>
          <w:lang w:val="png_PG" w:bidi="png_PG"/>
        </w:rPr>
        <w:t xml:space="preserve"> em i wanpela spirit man we God i bin wokim. Ol enjel i save givim ol tok save i kam long God i go long ol manmeri, kain olsem, wanpela enjel i tokim </w:t>
      </w:r>
      <w:r>
        <w:rPr>
          <w:lang w:val="png_PG" w:bidi="png_PG"/>
        </w:rPr>
        <w:t>Maria</w:t>
      </w:r>
      <w:r>
        <w:rPr>
          <w:lang w:val="png_PG" w:bidi="png_PG"/>
        </w:rPr>
        <w:t xml:space="preserve"> olsem em bai gat bel long pawa bilong God. Sampela taim, ol enjel save i givim wanpela tok save i go long ol manmeri insait long wanpela driman, kain olsem wanpela enjel i bin tokim Josep insait long wanpela driman long kisim Maria na Jisas na go ranawe i go long Ijip.</w:t>
      </w:r>
    </w:p>
    <w:p>
      <w:pPr/>
      <w:r>
        <w:rPr>
          <w:lang w:val="png_PG" w:bidi="png_PG"/>
        </w:rPr>
      </w:r>
      <w:r>
        <w:rPr>
          <w:lang w:val="png_PG" w:bidi="png_PG"/>
        </w:rPr>
        <w:t>Sampela taim, wanpela enjel em i luk olsem wanpela nomol man, tasol long narapela taim, ol enjel i ken luk brait nogut tru na ol i ken sain, o ol i ken luk narakain na mekim yumi i pret. Planti taim, namba wan samting ol i nid long tokim ol manmeri em "noken pret!"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enjel em i ken mekim wanpela wok bilong God tu. Ol i ken helpim ol manmeri o protektim ol; kain olsem, wanpela bikpela ami enjel i bin sanap raunim </w:t>
      </w:r>
      <w:r>
        <w:rPr>
          <w:lang w:val="png_PG" w:bidi="png_PG"/>
        </w:rPr>
        <w:t>profet</w:t>
      </w:r>
      <w:r>
        <w:rPr>
          <w:lang w:val="png_PG" w:bidi="png_PG"/>
        </w:rPr>
        <w:t xml:space="preserve"> Elisa taim king bilong Aram i bin traim long holimpasim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God i save yusim ol enjel tu long givim ol panismen i go long ol manmeri. Kain olsem, wanpela enjel i bin kilim ol namba wan pikinini man insait long Ijip bihain long king i bin tok nogat long larim ol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i go. Long Nupela Testamen, yumi save olsem God bai yusim ol enjel long mekim laspela jasmen bilong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Narapela impoten wok bilong ol enjel em long </w:t>
      </w:r>
      <w:r>
        <w:rPr>
          <w:lang w:val="png_PG" w:bidi="png_PG"/>
        </w:rPr>
        <w:t>wosipim o lotuim</w:t>
      </w:r>
      <w:r>
        <w:rPr>
          <w:lang w:val="png_PG" w:bidi="png_PG"/>
        </w:rPr>
        <w:t xml:space="preserve"> God. Yumi painim dispela planti taim insait long buk bilong Kamapim Tok Hait o Revelesen.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impoten taip bilong ol enjel em wanpela akenjel. Dispela em i wanpela enjel we i gat spesel </w:t>
      </w:r>
      <w:r>
        <w:rPr>
          <w:lang w:val="png_PG" w:bidi="png_PG"/>
        </w:rPr>
        <w:t>atoriti</w:t>
      </w:r>
      <w:r>
        <w:rPr>
          <w:lang w:val="png_PG" w:bidi="png_PG"/>
        </w:rPr>
        <w:t xml:space="preserve">. Baibel i kolim tupela akenjel nem: </w:t>
      </w:r>
      <w:r>
        <w:rPr>
          <w:lang w:val="png_PG" w:bidi="png_PG"/>
        </w:rPr>
        <w:t>Gabriel</w:t>
      </w:r>
      <w:r>
        <w:rPr>
          <w:lang w:val="png_PG" w:bidi="png_PG"/>
        </w:rPr>
        <w:t xml:space="preserve"> na Maikel.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 no olgeta enjel i bin harim tok bilong God. Sampela bilong ol enjel i bin sakim tok bilong God. Ol i kamap </w:t>
      </w:r>
      <w:r>
        <w:rPr>
          <w:lang w:val="png_PG" w:bidi="png_PG"/>
        </w:rPr>
        <w:t>nogut spirit</w:t>
      </w:r>
      <w:r>
        <w:rPr>
          <w:lang w:val="png_PG" w:bidi="png_PG"/>
        </w:rPr>
        <w:t xml:space="preserve">, na nem bilong lida bilong ol em </w:t>
      </w:r>
      <w:r>
        <w:rPr>
          <w:lang w:val="png_PG" w:bidi="png_PG"/>
        </w:rPr>
        <w:t>Satan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trensletim dispela wod "enjel," yu mas lukaut long ol dispela samting:</w:t>
      </w:r>
    </w:p>
    <w:p>
      <w:pPr/>
      <w:r>
        <w:rPr>
          <w:lang w:val="png_PG" w:bidi="png_PG"/>
        </w:rPr>
      </w:r>
      <w:r>
        <w:rPr>
          <w:lang w:val="png_PG" w:bidi="png_PG"/>
        </w:rPr>
        <w:t>Sekim na lukim olsem ol manmeri bai no inap paul long dispela wod na wod yu bin yusim long "</w:t>
      </w:r>
      <w:r>
        <w:rPr>
          <w:lang w:val="png_PG" w:bidi="png_PG"/>
        </w:rPr>
        <w:t>profet</w:t>
      </w:r>
      <w:r>
        <w:rPr>
          <w:lang w:val="png_PG" w:bidi="png_PG"/>
        </w:rPr>
        <w:t xml:space="preserve">." Wanpela profet tu i save givim tok i kam long God i go long ol manmeri, tasol wanpela profet em i man, em i bilong dispela graun, tasol wanpela enjel em i wanpela spirit man na em i bilong </w:t>
      </w:r>
      <w:r>
        <w:rPr>
          <w:lang w:val="png_PG" w:bidi="png_PG"/>
        </w:rPr>
        <w:t>heven</w:t>
      </w:r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angel-of-the-lord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enjel em i wanpela spirit man we God i bin wokim. Ol enjel i save givim tok i kam long God i go long ol manmeri. "Enjel bilong Bikpela" o "enjel bilong Yahweh" em i wanpela spesel enjel husat i save toktok wantaim bikpela </w:t>
      </w:r>
      <w:r>
        <w:rPr>
          <w:lang w:val="png_PG" w:bidi="png_PG"/>
        </w:rPr>
        <w:t>atoriti</w:t>
      </w:r>
      <w:r>
        <w:rPr>
          <w:lang w:val="png_PG" w:bidi="png_PG"/>
        </w:rPr>
        <w:t xml:space="preserve"> na em i olsem God i toktok. Planti taim ol manmeri bai dai sapos ol i lukim pes bilong God, olsem na dispela enjel em i God yet, tasol em i kamap long ol manmeri long wanpela rot we ol i ken lukim em na stap laip yet! Planti taim ol manmeri i save pret taim ol i lukim wanpela enjel bilong Bikpela, bikos em i luk narakain na nais tru! Yumi no harim stori bilong dispela kain enjel bilong Bikpela o Enjel bilong Yahweh insait long Nupela Testamen, bikos i nogat nid long yusim em. Nau, God i yusim Jisas long toktok long yumi.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anoint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Long </w:t>
      </w:r>
      <w:r>
        <w:rPr>
          <w:b/>
          <w:lang w:val="png_PG" w:bidi="png_PG"/>
        </w:rPr>
        <w:t>anointim</w:t>
      </w:r>
      <w:r>
        <w:rPr>
          <w:lang w:val="png_PG" w:bidi="png_PG"/>
        </w:rPr>
        <w:t xml:space="preserve"> wanpela man o meri em yu bai kapsaitim oil we i gat switpela smel antap long ol. Yu ken anointim wanpela samting tu.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Olpela Testamen, bipo long God i givim wanpela spesel wok, em save tokim wanpela man o meri long kapsaitim oil antap long man bilong mekim dispela spesel wok. Dispela oil em i wanpela sain bilong </w:t>
      </w:r>
      <w:r>
        <w:rPr>
          <w:lang w:val="png_PG" w:bidi="png_PG"/>
        </w:rPr>
        <w:t>Holi Spirit bilong God</w:t>
      </w:r>
      <w:r>
        <w:rPr>
          <w:lang w:val="png_PG" w:bidi="png_PG"/>
        </w:rPr>
        <w:t xml:space="preserve">. Dispela pasin kastom em i mekim klia olsem God i makim dispela man long mekim wanpela spesel wok. Em i mekim klia tu olsem God i givim dispela man spesel </w:t>
      </w:r>
      <w:r>
        <w:rPr>
          <w:lang w:val="png_PG" w:bidi="png_PG"/>
        </w:rPr>
        <w:t>atoriti</w:t>
      </w:r>
      <w:r>
        <w:rPr>
          <w:lang w:val="png_PG" w:bidi="png_PG"/>
        </w:rPr>
        <w:t xml:space="preserve">. Dispela man em ol i kolim em "anointed" o man we God i makim. Kain olsem, God i bin tokim Samuel long anointim </w:t>
      </w:r>
      <w:r>
        <w:rPr>
          <w:lang w:val="png_PG" w:bidi="png_PG"/>
        </w:rPr>
        <w:t>Devit</w:t>
      </w:r>
      <w:r>
        <w:rPr>
          <w:lang w:val="png_PG" w:bidi="png_PG"/>
        </w:rPr>
        <w:t xml:space="preserve"> olsem </w:t>
      </w:r>
      <w:r>
        <w:rPr>
          <w:lang w:val="png_PG" w:bidi="png_PG"/>
        </w:rPr>
        <w:t>king</w:t>
      </w:r>
      <w:r>
        <w:rPr>
          <w:lang w:val="png_PG" w:bidi="png_PG"/>
        </w:rPr>
        <w:t xml:space="preserve"> bilong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. God i tokim Moses long anointim Aron olsem </w:t>
      </w:r>
      <w:r>
        <w:rPr>
          <w:lang w:val="png_PG" w:bidi="png_PG"/>
        </w:rPr>
        <w:t>het pris o hai pris</w:t>
      </w:r>
      <w:r>
        <w:rPr>
          <w:lang w:val="png_PG" w:bidi="png_PG"/>
        </w:rPr>
        <w:t xml:space="preserve">. Na God i tokim profet </w:t>
      </w:r>
      <w:r>
        <w:rPr>
          <w:lang w:val="png_PG" w:bidi="png_PG"/>
        </w:rPr>
        <w:t>Ilaija</w:t>
      </w:r>
      <w:r>
        <w:rPr>
          <w:lang w:val="png_PG" w:bidi="png_PG"/>
        </w:rPr>
        <w:t xml:space="preserve"> long anointim Elisa olsem wanpela </w:t>
      </w:r>
      <w:r>
        <w:rPr>
          <w:lang w:val="png_PG" w:bidi="png_PG"/>
        </w:rPr>
        <w:t>profet</w:t>
      </w:r>
      <w:r>
        <w:rPr>
          <w:lang w:val="png_PG" w:bidi="png_PG"/>
        </w:rPr>
        <w:t xml:space="preserve"> long kisim ples bilong Ilaija.</w:t>
      </w:r>
    </w:p>
    <w:p>
      <w:pPr/>
      <w:r>
        <w:rPr>
          <w:lang w:val="png_PG" w:bidi="png_PG"/>
        </w:rPr>
      </w:r>
      <w:r>
        <w:rPr>
          <w:lang w:val="png_PG" w:bidi="png_PG"/>
        </w:rPr>
        <w:t>Bihain, dispela wod 'anointed' em ol i yusim tu long ol manmeri we God i bin anointim long mekim wanpela spesel wok, maski sapos i nogat wok bilong kapsaitim oil i bin kamap. Ol i bin kolim Jisas "anointed" o God i makim, bikos God i makim em long mekim wanpela spesel wok tru.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manmeri i ken anointim ol samting tu. Ol </w:t>
      </w:r>
      <w:r>
        <w:rPr>
          <w:lang w:val="png_PG" w:bidi="png_PG"/>
        </w:rPr>
        <w:t>pris</w:t>
      </w:r>
      <w:r>
        <w:rPr>
          <w:lang w:val="png_PG" w:bidi="png_PG"/>
        </w:rPr>
        <w:t xml:space="preserve"> i save anointim ol samting bilong yusim insait long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 wantaim oil long mekim klia olsem nau ol dispela samting i gat spesel wok. Ol dispela samting nau i bilong God; ol i samting we i tambu.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lain </w:t>
      </w:r>
      <w:r>
        <w:rPr>
          <w:lang w:val="png_PG" w:bidi="png_PG"/>
        </w:rPr>
        <w:t>Juda o Ju</w:t>
      </w:r>
      <w:r>
        <w:rPr>
          <w:lang w:val="png_PG" w:bidi="png_PG"/>
        </w:rPr>
        <w:t xml:space="preserve"> ol tu i yusim anointing olsem wanpela samting bilong mekim olgeta de na i nogat wanpela spesel mining. Ol i bin save yusim oil i gat switpela smel long lukautim skin na gras bilong ol. Jisas i bin tokim ol manmeri olsem sapos ol i </w:t>
      </w:r>
      <w:r>
        <w:rPr>
          <w:lang w:val="png_PG" w:bidi="png_PG"/>
        </w:rPr>
        <w:t xml:space="preserve">stopim kaikai na wara o fast </w:t>
      </w:r>
      <w:r>
        <w:rPr>
          <w:lang w:val="png_PG" w:bidi="png_PG"/>
        </w:rPr>
        <w:t>, ol i mas anointim ol yet wankain olsem ol i save mekim olgeta de, na noken mekim olsem ol i luk nogut bai ol narapela lain i ken ting olsem, "Ol dispela lain i wok long fast ya, ol i fit lain tru!"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manmeri i putim tu sampela oil long ol lain i kam long lukim ol long soim olsem ol dispela lain i welkam na long soim bikpela rispek long ol dispela lain. I gat tupela stori insait long ol </w:t>
      </w:r>
      <w:r>
        <w:rPr>
          <w:lang w:val="png_PG" w:bidi="png_PG"/>
        </w:rPr>
        <w:t>Gospel</w:t>
      </w:r>
      <w:r>
        <w:rPr>
          <w:lang w:val="png_PG" w:bidi="png_PG"/>
        </w:rPr>
        <w:t xml:space="preserve"> we i stori long ol meri i putim oil long lek bilong Jisas long soim bikpela rispek 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Juda lain o ol Ju, ol tu i save anointim bodi bilong man bihain long em i dai. Bihain long Jisas i bin dai, ol meri i bringim ol oil i gat switpela smel i go long </w:t>
      </w:r>
      <w:r>
        <w:rPr>
          <w:lang w:val="png_PG" w:bidi="png_PG"/>
        </w:rPr>
        <w:t>matmat</w:t>
      </w:r>
      <w:r>
        <w:rPr>
          <w:lang w:val="png_PG" w:bidi="png_PG"/>
        </w:rPr>
        <w:t xml:space="preserve"> bilong Jisas long anointim bodi bilong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Nupela Testamen, ol </w:t>
      </w:r>
      <w:r>
        <w:rPr>
          <w:lang w:val="png_PG" w:bidi="png_PG"/>
        </w:rPr>
        <w:t>Kristen</w:t>
      </w:r>
      <w:r>
        <w:rPr>
          <w:lang w:val="png_PG" w:bidi="png_PG"/>
        </w:rPr>
        <w:t xml:space="preserve"> bilong bipo sampela taim i bin yusim oil wantaim </w:t>
      </w:r>
      <w:r>
        <w:rPr>
          <w:lang w:val="png_PG" w:bidi="png_PG"/>
        </w:rPr>
        <w:t>prea</w:t>
      </w:r>
      <w:r>
        <w:rPr>
          <w:lang w:val="png_PG" w:bidi="png_PG"/>
        </w:rPr>
        <w:t xml:space="preserve"> sapos wanpela man o meri i sik. </w:t>
      </w:r>
      <w:r>
        <w:rPr>
          <w:lang w:val="png_PG" w:bidi="png_PG"/>
        </w:rPr>
        <w:t>Aposel</w:t>
      </w:r>
      <w:r>
        <w:rPr>
          <w:lang w:val="png_PG" w:bidi="png_PG"/>
        </w:rPr>
        <w:t>Jems</w:t>
      </w:r>
      <w:r>
        <w:rPr>
          <w:lang w:val="png_PG" w:bidi="png_PG"/>
        </w:rPr>
        <w:t xml:space="preserve">, insait long leta bilong em, i bin tok olsem sapos wanpela man o meri i sik, ol narapela </w:t>
      </w:r>
      <w:r>
        <w:rPr>
          <w:lang w:val="png_PG" w:bidi="png_PG"/>
        </w:rPr>
        <w:t>biliva o bilipmanmeri</w:t>
      </w:r>
      <w:r>
        <w:rPr>
          <w:lang w:val="png_PG" w:bidi="png_PG"/>
        </w:rPr>
        <w:t xml:space="preserve"> i mas pre long dispela man o meri na anointim em wantaim oil. Dispela em i no bikos oil i gat wanpela kain spesel pawa, tasol bikos em i makim presens bilong God.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anoint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manmeri i bin save </w:t>
      </w:r>
      <w:r>
        <w:rPr>
          <w:b/>
          <w:lang w:val="png_PG" w:bidi="png_PG"/>
        </w:rPr>
        <w:t>putim oil o anointim</w:t>
      </w:r>
      <w:r>
        <w:rPr>
          <w:lang w:val="png_PG" w:bidi="png_PG"/>
        </w:rPr>
        <w:t xml:space="preserve"> bodi bilong ol daiman long soim olsem dispela ol daiman i no samting nating na long helpim ol bodi bilong daiman long smel gut taim ol i sting. Ol meri i save miksim ol spais we i gat switpela smel wantaim oil na rabim dispela i go insait long laplap o bodi bilong dispela daiman.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anoint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ol manmeri i </w:t>
      </w:r>
      <w:r>
        <w:rPr>
          <w:b/>
          <w:lang w:val="png_PG" w:bidi="png_PG"/>
        </w:rPr>
        <w:t>putim oil o anointim</w:t>
      </w:r>
      <w:r>
        <w:rPr>
          <w:lang w:val="png_PG" w:bidi="png_PG"/>
        </w:rPr>
        <w:t xml:space="preserve"> wanpela samting o wanpela ples, ol i wok long kapsaitim oil o </w:t>
      </w:r>
      <w:r>
        <w:rPr>
          <w:lang w:val="png_PG" w:bidi="png_PG"/>
        </w:rPr>
        <w:t>wain</w:t>
      </w:r>
      <w:r>
        <w:rPr>
          <w:lang w:val="png_PG" w:bidi="png_PG"/>
        </w:rPr>
        <w:t xml:space="preserve"> antap long dispela samting o ples. Ol i mekim olsem bilong givim o dediketim dispela samting o ples i go long God. Insait long Olpela Testamen, Jekob i bin gat wanpela </w:t>
      </w:r>
      <w:r>
        <w:rPr>
          <w:lang w:val="png_PG" w:bidi="png_PG"/>
        </w:rPr>
        <w:t>visen</w:t>
      </w:r>
      <w:r>
        <w:rPr>
          <w:lang w:val="png_PG" w:bidi="png_PG"/>
        </w:rPr>
        <w:t xml:space="preserve"> bilong God taim em i bin slip na putim het bilong em antap long wanpela ston. Taim em i kirap, em i anointim dispela ston wantaim oil long makim dispela ples olsem em i </w:t>
      </w:r>
      <w:r>
        <w:rPr>
          <w:lang w:val="png_PG" w:bidi="png_PG"/>
        </w:rPr>
        <w:t>holi</w:t>
      </w:r>
      <w:r>
        <w:rPr>
          <w:lang w:val="png_PG" w:bidi="png_PG"/>
        </w:rPr>
        <w:t xml:space="preserve">, bikos God i bin toktok long em long hap. Taim ol manmeri bilong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i bin mekim </w:t>
      </w:r>
      <w:r>
        <w:rPr>
          <w:lang w:val="png_PG" w:bidi="png_PG"/>
        </w:rPr>
        <w:t>tabanakel</w:t>
      </w:r>
      <w:r>
        <w:rPr>
          <w:lang w:val="png_PG" w:bidi="png_PG"/>
        </w:rPr>
        <w:t>, ol</w:t>
      </w:r>
      <w:r>
        <w:rPr>
          <w:lang w:val="png_PG" w:bidi="png_PG"/>
        </w:rPr>
        <w:t>pris</w:t>
      </w:r>
      <w:r>
        <w:rPr>
          <w:lang w:val="png_PG" w:bidi="png_PG"/>
        </w:rPr>
        <w:t xml:space="preserve"> i bin anointim ol samting insait long tabanekel long givim o dediketim ol i go long God. Nau, ol dispela ol samting em ol i kamap tambu o holi samting, na i bilong yusim long spesel wok bilong </w:t>
      </w:r>
      <w:r>
        <w:rPr>
          <w:lang w:val="png_PG" w:bidi="png_PG"/>
        </w:rPr>
        <w:t>lotu o wosip</w:t>
      </w:r>
      <w:r>
        <w:rPr>
          <w:lang w:val="png_PG" w:bidi="png_PG"/>
        </w:rPr>
        <w:t xml:space="preserve"> long God.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apostle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ol </w:t>
      </w:r>
      <w:r>
        <w:rPr>
          <w:lang w:val="png_PG" w:bidi="png_PG"/>
        </w:rPr>
        <w:t>Gospel</w:t>
      </w:r>
      <w:r>
        <w:rPr>
          <w:lang w:val="png_PG" w:bidi="png_PG"/>
        </w:rPr>
        <w:t xml:space="preserve">, Jisas i bin makim 12-pela </w:t>
      </w:r>
      <w:r>
        <w:rPr>
          <w:lang w:val="png_PG" w:bidi="png_PG"/>
        </w:rPr>
        <w:t>disaipel</w:t>
      </w:r>
      <w:r>
        <w:rPr>
          <w:lang w:val="png_PG" w:bidi="png_PG"/>
        </w:rPr>
        <w:t xml:space="preserve">. Tasol insait long ol Gospel ol dispela disaipel em sampela taim ol i save kolim ol olsem ol </w:t>
      </w:r>
      <w:r>
        <w:rPr>
          <w:b/>
          <w:lang w:val="png_PG" w:bidi="png_PG"/>
        </w:rPr>
        <w:t>aposel</w:t>
      </w:r>
      <w:r>
        <w:rPr>
          <w:lang w:val="png_PG" w:bidi="png_PG"/>
        </w:rPr>
        <w:t>. Insait long buk bilong Ekts o Wok Bilong Ol Aposel, ol dispela ol seim man, wantaim sampela narapela lain, em ol i kolim ol olsem ol aposel. Wanem samting i no wankain long dispela tupela wod?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disaipel</w:t>
      </w:r>
      <w:r>
        <w:rPr>
          <w:lang w:val="png_PG" w:bidi="png_PG"/>
        </w:rPr>
        <w:t xml:space="preserve"> em i min olsem wanpela man o meri husat i bin mekim komitmen long bihainim Jisas. Dispela em i no min olsem 12-pela man tasol em ol i disaipel. Ol disaipel em olgeta manmeri husat i bihainim Jisas na husat i wok long lainim samting 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aposel</w:t>
      </w:r>
      <w:r>
        <w:rPr>
          <w:lang w:val="png_PG" w:bidi="png_PG"/>
        </w:rPr>
        <w:t xml:space="preserve"> em i wanpela man o meri husat i bin kisim wanpela spesel </w:t>
      </w:r>
      <w:r>
        <w:rPr>
          <w:lang w:val="png_PG" w:bidi="png_PG"/>
        </w:rPr>
        <w:t>atoriti</w:t>
      </w:r>
      <w:r>
        <w:rPr>
          <w:lang w:val="png_PG" w:bidi="png_PG"/>
        </w:rPr>
        <w:t xml:space="preserve"> long Jisas. Wanpela aposel em Jisas i makim em. Wannpela aposel em save makim Jisas na toktok.</w:t>
      </w:r>
    </w:p>
    <w:p>
      <w:pPr/>
      <w:r>
        <w:rPr>
          <w:lang w:val="png_PG" w:bidi="png_PG"/>
        </w:rPr>
      </w:r>
      <w:r>
        <w:rPr>
          <w:lang w:val="png_PG" w:bidi="png_PG"/>
        </w:rPr>
        <w:t>Insait long ol Gospel, 12-pela disaipel em sampela taim ol i save kolim ol olsem ol aposel taim Jisas i salim ol i go long mekim samting. Tasol insait long buk bilong Ekts o Wok Bilong Ol Aposel, olgeta taim em ol i gat nem aposel. Dispela em i mekim klia olsem nau ol i gat atoriti. Jisas i bin givim ol wok long kontinu long mekim dispela wok we em i bin statim. Ol i no mekim wok bilong ol yet; ol i wok long mekim wok bilong Jisas.</w:t>
      </w:r>
    </w:p>
    <w:p>
      <w:pPr/>
      <w:r>
        <w:rPr>
          <w:lang w:val="png_PG" w:bidi="png_PG"/>
        </w:rPr>
      </w:r>
      <w:r>
        <w:rPr>
          <w:lang w:val="png_PG" w:bidi="png_PG"/>
        </w:rPr>
        <w:t>Dispela em i wok we wanpela aposel i sapos long mekim: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authority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man o meri husat i gat </w:t>
      </w:r>
      <w:r>
        <w:rPr>
          <w:b/>
          <w:lang w:val="png_PG" w:bidi="png_PG"/>
        </w:rPr>
        <w:t>atoriti</w:t>
      </w:r>
      <w:r>
        <w:rPr>
          <w:lang w:val="png_PG" w:bidi="png_PG"/>
        </w:rPr>
        <w:t xml:space="preserve"> em i gat rait na pawa long mekim ol disisen na jasim ol manmeri. Nambawan atoriti we i winim olgeta narapela em i bilong God. God i givim atoriti i go long ol narapela manmeri long makim em na mekim ol disisen na jasim ol manmeri. Planti taim, God i save soim olsem em i bin givim atoriti bilong em i go long ol manmeri taim em i givim pawa long ol long mekim ol </w:t>
      </w:r>
      <w:r>
        <w:rPr>
          <w:lang w:val="png_PG" w:bidi="png_PG"/>
        </w:rPr>
        <w:t>mirakel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Jisas i gat atoriti bikos em i </w:t>
      </w:r>
      <w:r>
        <w:rPr>
          <w:lang w:val="png_PG" w:bidi="png_PG"/>
        </w:rPr>
        <w:t>king</w:t>
      </w:r>
      <w:r>
        <w:rPr>
          <w:lang w:val="png_PG" w:bidi="png_PG"/>
        </w:rPr>
        <w:t>, na God i bin salim em i kam.</w:t>
      </w:r>
    </w:p>
    <w:p>
      <w:pPr/>
      <w:r>
        <w:rPr>
          <w:lang w:val="png_PG" w:bidi="png_PG"/>
        </w:rPr>
      </w:r>
      <w:r>
        <w:rPr>
          <w:lang w:val="png_PG" w:bidi="png_PG"/>
        </w:rPr>
        <w:t>Ol aposel</w:t>
      </w:r>
      <w:r>
        <w:rPr>
          <w:lang w:val="png_PG" w:bidi="png_PG"/>
        </w:rPr>
        <w:t xml:space="preserve"> i bin gat atoriti insait long </w:t>
      </w:r>
      <w:r>
        <w:rPr>
          <w:lang w:val="png_PG" w:bidi="png_PG"/>
        </w:rPr>
        <w:t>sios</w:t>
      </w:r>
      <w:r>
        <w:rPr>
          <w:lang w:val="png_PG" w:bidi="png_PG"/>
        </w:rPr>
        <w:t>, bikos Jisas i bin givim long ol. Ol narapela manmeri i nid long ekseptim ol disisen bilong ol.</w:t>
      </w:r>
    </w:p>
    <w:p>
      <w:pPr/>
      <w:r>
        <w:rPr>
          <w:lang w:val="png_PG" w:bidi="png_PG"/>
        </w:rPr>
      </w:r>
      <w:r>
        <w:rPr>
          <w:lang w:val="png_PG" w:bidi="png_PG"/>
        </w:rPr>
        <w:t>Baibel i gat atoriti bikos God i wok long yusim Baibel long toktok long ol manmeri. Dispela em i min olsem ol manmeri i mas harim wanem samting God i tokim ol insait long Baibel.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