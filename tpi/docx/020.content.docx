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V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vineyard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vinyad</w:t>
      </w:r>
      <w:r>
        <w:rPr>
          <w:lang w:val="png_PG" w:bidi="png_PG"/>
        </w:rPr>
        <w:t xml:space="preserve">o wain gaden em i wanpela gaden we ol manmeri i save groim ol greip. Ol greip em ol sof, jusi frut we i save gro long wanpela diwai we ol i kolim wanpela greipvain. Ol manmeri i save kaikai greip fres yet, o draim ol long san. Taim ol i draim ol pinis, ol i save kolim ol olsem </w:t>
      </w:r>
      <w:r>
        <w:rPr>
          <w:b/>
          <w:lang w:val="png_PG" w:bidi="png_PG"/>
        </w:rPr>
        <w:t>ol reisin</w:t>
      </w:r>
      <w:r>
        <w:rPr>
          <w:lang w:val="png_PG" w:bidi="png_PG"/>
        </w:rPr>
        <w:t xml:space="preserve"> na ol i ken stap longpela taim. Na tu, ol manmeri i ken kisim jus bilong ol greip long mekim wanpela alkohol dring we ol i kolim </w:t>
      </w:r>
      <w:r>
        <w:rPr>
          <w:b/>
          <w:lang w:val="png_PG" w:bidi="png_PG"/>
        </w:rPr>
        <w:t>wain</w:t>
      </w:r>
      <w:r>
        <w:rPr>
          <w:lang w:val="png_PG" w:bidi="png_PG"/>
        </w:rPr>
        <w:t xml:space="preserve">. Ol greip em ol i save stap long planti hap 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, na </w:t>
      </w:r>
      <w:r>
        <w:rPr>
          <w:lang w:val="png_PG" w:bidi="png_PG"/>
        </w:rPr>
        <w:t>wain</w:t>
      </w:r>
      <w:r>
        <w:rPr>
          <w:lang w:val="png_PG" w:bidi="png_PG"/>
        </w:rPr>
        <w:t>-em planti taim ol i save miksim wantaim wara-na em i wanpela dring we ol i save dring planti taim.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vinyad em planti taim em i gat wanpela wol raunim em na ol wail animal o stilman i no inap long kam insait long gaden. Ol manmeri i save mekim dispela wol long ol liklik ston o long ol bus we i gat nilnil. Insait long vinyad i gat wanpela liklik haus bilong ol wasman. Dispela liklik haus em i stap antap liklik long olgeta gaden na bai ol wasman i ken lukluk antap long gaden. Dispela em ol i save kolim olsem wanpela </w:t>
      </w:r>
      <w:r>
        <w:rPr>
          <w:lang w:val="png_PG" w:bidi="png_PG"/>
        </w:rPr>
        <w:t>wotstawa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Na tu, i gat wanpela </w:t>
      </w:r>
      <w:r>
        <w:rPr>
          <w:lang w:val="png_PG" w:bidi="png_PG"/>
        </w:rPr>
        <w:t>wainpres</w:t>
      </w:r>
      <w:r>
        <w:rPr>
          <w:lang w:val="png_PG" w:bidi="png_PG"/>
        </w:rPr>
        <w:t>. Wanpela wainpres em i wanpela fletpela hap ston we i gat liklik wol i kam antap long olgeta sait bilong dispela fletpela ston. Ol manmeri i save kapsaitim ol greip i go long dispela ston na ol i save krungutim wantaim lek bilong ol. Dispela em bai skwisim jus i kamaut long ol greip. Dispela jus bai ron i go insait long wanpela kontena we ol i save kolim wain vet. Wanpela narapela we bilong rausim jus em long rolim wanpela hevipela ston antap long ol greip.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vinyad em i save stap long planti hap tru long Israel na yumi planti taim i painim ol insait long ol tok piksa. Insait long Olpela Testamen, God sampela taim i save komperim ol manmeri bilong Israel wantaim wanpela vinyad, o wantaim wanpela diwai wain. Jisas i bin tokim sampela </w:t>
      </w:r>
      <w:r>
        <w:rPr>
          <w:lang w:val="png_PG" w:bidi="png_PG"/>
        </w:rPr>
        <w:t>stori we i gat tok skul bilong ol</w:t>
      </w:r>
      <w:r>
        <w:rPr>
          <w:lang w:val="png_PG" w:bidi="png_PG"/>
        </w:rPr>
        <w:t xml:space="preserve">na insait long ol dispela stori em i yusim ol samting we i toktok long wanpela diwai wai, wanpela vainyad, o wain, long tok klia long </w:t>
      </w:r>
      <w:r>
        <w:rPr>
          <w:lang w:val="png_PG" w:bidi="png_PG"/>
        </w:rPr>
        <w:t>kingdom bilong God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vision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Sapos yu gat wanpela visen, yu wok long lukim samting we i kam long God we ol narapela manmeri i no inap long lukim, o yu wok long harim samting we i kam long God we ol narapela manmeri i no inap long harim. God sampela taim i save givim visen long ol manmeri long tokim ol long ol samting we i bai kamap long bihaintaim, o long tokim wanpela man long mekim wanpela samting. Na tu, God i ken soim ol manmeri long samting insait long wanpela </w:t>
      </w:r>
      <w:r>
        <w:rPr>
          <w:lang w:val="png_PG" w:bidi="png_PG"/>
        </w:rPr>
        <w:t>driman</w:t>
      </w:r>
      <w:r>
        <w:rPr>
          <w:lang w:val="png_PG" w:bidi="png_PG"/>
        </w:rPr>
        <w:t>, taim ol i wok long slip, tasol wanpela visen em i save kamap taim wanpela man i no slip.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vow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husat i mekim wanpela </w:t>
      </w:r>
      <w:r>
        <w:rPr>
          <w:b/>
          <w:lang w:val="png_PG" w:bidi="png_PG"/>
        </w:rPr>
        <w:t>vau</w:t>
      </w:r>
      <w:r>
        <w:rPr>
          <w:lang w:val="png_PG" w:bidi="png_PG"/>
        </w:rPr>
        <w:t xml:space="preserve"> em i wok long askim God long mekim wanpela samting long em, na em i tok olsem em i bai mekim wanpela samting o em bai stop long mekim wanpela samting. Ol manmeri i ken mekim ol vau long soim olsem ol i givim ol yet olgeta i go long </w:t>
      </w:r>
      <w:r>
        <w:rPr>
          <w:lang w:val="png_PG" w:bidi="png_PG"/>
        </w:rPr>
        <w:t>God</w:t>
      </w:r>
      <w:r>
        <w:rPr>
          <w:lang w:val="png_PG" w:bidi="png_PG"/>
        </w:rPr>
        <w:t xml:space="preserve">. God i no nidim ol manmeri long mekim ol vau. Tasol, sapos wanpela man o meri i mekim wanpela vau, dispela vau em i holimpasim em olsem wanpela </w:t>
      </w:r>
      <w:r>
        <w:rPr>
          <w:lang w:val="png_PG" w:bidi="png_PG"/>
        </w:rPr>
        <w:t>strongpela tok promis</w:t>
      </w:r>
      <w:r>
        <w:rPr>
          <w:lang w:val="png_PG" w:bidi="png_PG"/>
        </w:rPr>
        <w:t>. God i rilisim man o meri long wanpela vau taim em i mekim wanem samting em i tok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>Jekob i bin askim God long bringim em bek i go long graun bilong papa bilong em, na sapos God i mekim dispela, orait Jekob bai wosipim God. Jekob i bin mekim wanpela vau.</w:t>
      </w:r>
    </w:p>
    <w:p>
      <w:pPr/>
      <w:r>
        <w:rPr>
          <w:lang w:val="png_PG" w:bidi="png_PG"/>
        </w:rPr>
      </w:r>
      <w:r>
        <w:rPr>
          <w:lang w:val="png_PG" w:bidi="png_PG"/>
        </w:rPr>
        <w:t>Hana i bin askim God long givim em wanpela pikinini man, na em i promis olsem sapos God i mekim olsem, Hana bai givim dispela pikinini man i go bek long God long mekim wok bilong God. Hana i bin mekim wanpela vau.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