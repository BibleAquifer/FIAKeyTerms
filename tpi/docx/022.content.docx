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yahweh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Klostu 1200 i go long 1500 yia bipo long Jisas i bon, taim God i singautim Moses long lidim </w:t>
      </w:r>
      <w:r>
        <w:rPr>
          <w:lang w:val="png_PG" w:bidi="png_PG"/>
        </w:rPr>
        <w:t>ol Israel</w:t>
      </w:r>
      <w:r>
        <w:rPr>
          <w:lang w:val="png_PG" w:bidi="png_PG"/>
        </w:rPr>
        <w:t xml:space="preserve"> i kam autsait long sleveri o wok boi nating insait long Ijip, Moses i bin askim God: "Taim ol Israel i askim mi, husat i salim mi, mi bai tok wanem?" Hia em Moses i askim long nem bilong God. Na God i givim Moses wanpela nem bilong God we em i ken yusim: Em i tokim Moses, "Yu ken tokim ol manmeri olsem </w:t>
      </w:r>
      <w:r>
        <w:rPr>
          <w:b/>
          <w:lang w:val="png_PG" w:bidi="png_PG"/>
        </w:rPr>
        <w:t>Yahweh</w:t>
      </w:r>
      <w:r>
        <w:rPr>
          <w:lang w:val="png_PG" w:bidi="png_PG"/>
        </w:rPr>
        <w:t xml:space="preserve"> i bin salim mi." Dispela nem em i minim kain olsem "Mi i stap," o "Mi em mi i stap." Taim ol manmeri i harim dispela nem bilong God, ol i tingim olsem God i wokim wol na olgeta samting insait long em. God i no save senis, em i wanpela God husat i stap oltaim, na em i wanpela God husat i save bihainim o kipim ol promis bilong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 gat ol narapela nem bilong God insait long Baibel, kain olsem "God i antap tru," o "God bilong ol ami bilong heven," tasol taim ol manmeri i harim dispela nem bilong God, Yahweh, em ol i save tingting long </w:t>
      </w:r>
      <w:r>
        <w:rPr>
          <w:lang w:val="png_PG" w:bidi="png_PG"/>
        </w:rPr>
        <w:t>kavanen</w:t>
      </w:r>
      <w:r>
        <w:rPr>
          <w:lang w:val="png_PG" w:bidi="png_PG"/>
        </w:rPr>
        <w:t>, dispela spesel promis, we God i bin mekim wantaim ol Israel long taim bilong Moses. Dispela nem Yahweh em i wanpela sikret nem tru bilong God we i soim mak bilong rilesensip we God i gat wantaim ol manmeri bilong Israel. God i pas tru wantaim ol Israel.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</w:t>
      </w:r>
      <w:r>
        <w:rPr>
          <w:lang w:val="png_PG" w:bidi="png_PG"/>
        </w:rPr>
        <w:t>Ju o Judaman</w:t>
      </w:r>
      <w:r>
        <w:rPr>
          <w:lang w:val="png_PG" w:bidi="png_PG"/>
        </w:rPr>
        <w:t xml:space="preserve"> em ol i save lukaut gut tru taim ol i kolim dispela nem bilong God. God em i </w:t>
      </w:r>
      <w:r>
        <w:rPr>
          <w:lang w:val="png_PG" w:bidi="png_PG"/>
        </w:rPr>
        <w:t>holi</w:t>
      </w:r>
      <w:r>
        <w:rPr>
          <w:lang w:val="png_PG" w:bidi="png_PG"/>
        </w:rPr>
        <w:t xml:space="preserve">, olsem na nem bilong en em i holi. Ol i no laik long mekim God i kros taim ol i yusim nem bilong em nating. Bihain long sampela taim, ol Ju manmeri i no wok long yusim nem bilong God tumas bikos ol i pret long mekim God i kros. Olsem na, taim ol Ju i ritim ol buk bilong Baibel, ol buk bilong Baibel we nau yumi kolim Olpela Testamen, ol i no save kolim dispela wod Yahweh. Tasol, olgeta taim ol i lukim dispela wod Yahweh, ol i kolim wanpela wod we i min olsem masta, o </w:t>
      </w:r>
      <w:r>
        <w:rPr>
          <w:lang w:val="png_PG" w:bidi="png_PG"/>
        </w:rPr>
        <w:t>lod</w:t>
      </w:r>
      <w:r>
        <w:rPr>
          <w:lang w:val="png_PG" w:bidi="png_PG"/>
        </w:rPr>
        <w:t>. Dispela em i wanpela sain bilong rispek bilong ol 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>Bikos long dispela, sampela Baibel trenslesen tu i save raitim wod lod o bikpela, na i no Yahweh.</w:t>
      </w:r>
    </w:p>
    <w:p>
      <w:pPr/>
      <w:r>
        <w:rPr>
          <w:lang w:val="png_PG" w:bidi="png_PG"/>
        </w:rPr>
      </w:r>
      <w:r>
        <w:rPr>
          <w:lang w:val="png_PG" w:bidi="png_PG"/>
        </w:rPr>
        <w:t>Ol sampela Baibel trenslesen i yusim wod Jehovah. Dispela wod em ol i no bin klia gut na ol i raitim; em ol i miksim wod Yahweh na Hibru wod bilong bikpela. Em i no wanpela trupela wod o nem.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Taim yu wok long trensletim "Yahweh", yu mas lukaut long ol dispela samting:</w:t>
      </w:r>
    </w:p>
    <w:p>
      <w:pPr/>
      <w:r>
        <w:rPr>
          <w:lang w:val="png_PG" w:bidi="png_PG"/>
        </w:rPr>
      </w:r>
      <w:r>
        <w:rPr>
          <w:lang w:val="png_PG" w:bidi="png_PG"/>
        </w:rPr>
        <w:t>Yu nid long kisim taim long mekim wanpela disisen, na yu bai nid long senisim disisen bilong yu gen bihain long sampela taim. Wok bilong trensletim wod Yahweh em i hat! Pre long dispela na toktok long dispela wantaim planti manmeri long harim tingting bilong ol.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yoke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youk</w:t>
      </w:r>
      <w:r>
        <w:rPr>
          <w:lang w:val="png_PG" w:bidi="png_PG"/>
        </w:rPr>
        <w:t xml:space="preserve"> em i wanpela samting bilong werim long nek na ol i wokim long plang, na em i gat tupela maus we ol manmeri i save yusim long pasim tupela man kau o tupela narapela animal wantaim. Orait ol animal i ken wokabaut wantaim na pulim wanpela plaw o wanpela kart o tul bilong brukim graun. Dispela youk i save helpim ol animal long wokabaut wantaim long wankain step na ol i ken pulim kago long seim mak na spit. Long mekim dispela, ol animal i nid long stap long seim sais.</w:t>
      </w:r>
    </w:p>
    <w:p>
      <w:pPr/>
      <w:r>
        <w:rPr>
          <w:lang w:val="png_PG" w:bidi="png_PG"/>
        </w:rPr>
      </w:r>
      <w:r>
        <w:rPr>
          <w:lang w:val="png_PG" w:bidi="png_PG"/>
        </w:rPr>
        <w:t>Baibel sampela taim i save yusim youk olsem spesel toktok pasin bilong marit. Taim tupela manmeri i marit long wanpela narapela, tasol ol i no raitpela long wanpela narapela, yu ken tok olsem tupela i no youk wantaim long ikwal mak. Em i olsem tupela narapela narapela animal i traim long pulim wanpela kago, tasol ol i mekim long narapela narapela spit. Risalt bilong dispela em wanpela ron we i kalap kalap!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manmeri i ken fosim wanpela man long karim wanpela youk sapos dispela man em i wanpela </w:t>
      </w:r>
      <w:r>
        <w:rPr>
          <w:lang w:val="png_PG" w:bidi="png_PG"/>
        </w:rPr>
        <w:t>sleiv o wokboi nating</w:t>
      </w:r>
      <w:r>
        <w:rPr>
          <w:lang w:val="png_PG" w:bidi="png_PG"/>
        </w:rPr>
        <w:t xml:space="preserve"> o wanpela kalabus man. Baibel sampela taim i yusim wod youk olsem wanpela tok long toktok long sleiv pasin o hevi. Taim wanpela man o meri i nid long wok hat, yu ken tok olsem em i karim wanpela hevi youk.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