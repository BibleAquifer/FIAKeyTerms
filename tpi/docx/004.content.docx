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david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Devit</w:t>
      </w:r>
      <w:r>
        <w:rPr>
          <w:lang w:val="png_PG" w:bidi="png_PG"/>
        </w:rPr>
        <w:t xml:space="preserve"> em i bin namba tu </w:t>
      </w:r>
      <w:r>
        <w:rPr>
          <w:lang w:val="png_PG" w:bidi="png_PG"/>
        </w:rPr>
        <w:t>king</w:t>
      </w:r>
      <w:r>
        <w:rPr>
          <w:lang w:val="png_PG" w:bidi="png_PG"/>
        </w:rPr>
        <w:t xml:space="preserve"> bilong </w:t>
      </w:r>
      <w:r>
        <w:rPr>
          <w:lang w:val="png_PG" w:bidi="png_PG"/>
        </w:rPr>
        <w:t>Israel</w:t>
      </w:r>
      <w:r>
        <w:rPr>
          <w:lang w:val="png_PG" w:bidi="png_PG"/>
        </w:rPr>
        <w:t>. Em i bin stap long 1000 yia bipo long Jisas i bon.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Devit em i laspela pikinini man bilong wanpela man, nem bilong em Jesi. Devit i bin save lukautim ol sipsip bilong papa bilong em. Jesi na famili bilong em i bin stap long wanpela ples ol i kolim </w:t>
      </w:r>
      <w:r>
        <w:rPr>
          <w:lang w:val="png_PG" w:bidi="png_PG"/>
        </w:rPr>
        <w:t>Betlehem</w:t>
      </w:r>
      <w:r>
        <w:rPr>
          <w:lang w:val="png_PG" w:bidi="png_PG"/>
        </w:rPr>
        <w:t xml:space="preserve">. Ol bikpela brata bilong Devit em ol soldia insait long ami bilong King Sol, em i namba wan king bilong Israel. King Sol i bin sakim tok bilong God, olsem na God i bin rijektim em. Bikos long dispela, God i tokim </w:t>
      </w:r>
      <w:r>
        <w:rPr>
          <w:lang w:val="png_PG" w:bidi="png_PG"/>
        </w:rPr>
        <w:t>profet</w:t>
      </w:r>
      <w:r>
        <w:rPr>
          <w:lang w:val="png_PG" w:bidi="png_PG"/>
        </w:rPr>
        <w:t xml:space="preserve"> Samuel long </w:t>
      </w:r>
      <w:r>
        <w:rPr>
          <w:lang w:val="png_PG" w:bidi="png_PG"/>
        </w:rPr>
        <w:t>anointim</w:t>
      </w:r>
      <w:r>
        <w:rPr>
          <w:lang w:val="png_PG" w:bidi="png_PG"/>
        </w:rPr>
        <w:t>-we i min olsem makim-Devit olsem neks king. Tasol dispela em i stap olsem wanpela sikret pastaim, na Sol i stap olsem king long sampela moa yia. Devit i kamap olsem wanpela komanda insait long ami bilong king, na God i helpim em, olsem na long han bilong Devit, Israel i bin winim planti pait. Devit em i bin popula tru wantaim ol manmeri, na best pren bilong en em Jonaten, wanpela pikinini man bilong King Sol. King Sol i kamap jeles long Devit na i traim long kilim em moa long wanpela taim, olsem na Devit i nid long ranawe. Devit i bungim wanpela grup man husat i bihainim em na em i stap longwe long ol manmeri long ol maunten. King sampela taim i save ronim Devit, na Devit, moa long wanpela taim, i bin gat sans long kilim king, tasol em i no kilim king.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taim, taim King Sol na ami bilong em i bin pait wantaim sampela enemi,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 i bin lus long pait na King Sol wantaim ol pikinini man bilong en, em ol birua i kilim ol. Bihain long dispela, ol manmeri bilong Israel i bin mekim Devit i kamap king bilong ol. Devit i stat long stap insait long </w:t>
      </w:r>
      <w:r>
        <w:rPr>
          <w:lang w:val="png_PG" w:bidi="png_PG"/>
        </w:rPr>
        <w:t>Jerusalem</w:t>
      </w:r>
      <w:r>
        <w:rPr>
          <w:lang w:val="png_PG" w:bidi="png_PG"/>
        </w:rPr>
        <w:t>, we i kamap olsem wanpela bilong ol impoten siti tru insait long Israel.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Devit i kamap olsem king we Israel i save laikim tru. Em i save laikim God na trastim em. Olsem na God i bin kolim em olsem wanpela "man i laikim hat bilong mi." Devit i laikim tru long bildim wanpela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 bilong God, tasol God i tokim Devit olsem i no Devit, tasol wanpela pikinini man bilong Devit, bai bildim dispela tempel. Na God i mekim wanpela impoten promis tru long Devit. God i bin promisim Devit olsem wanpela bilong ol </w:t>
      </w:r>
      <w:r>
        <w:rPr>
          <w:lang w:val="png_PG" w:bidi="png_PG"/>
        </w:rPr>
        <w:t>lain tumbuna</w:t>
      </w:r>
      <w:r>
        <w:rPr>
          <w:lang w:val="png_PG" w:bidi="png_PG"/>
        </w:rPr>
        <w:t xml:space="preserve"> bilong em bai rulim Israel olgeta taim.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em i no min olsem Devit i no bin mekim rong. Tru tru em, Devit i bin mekim sampela samting nogut: Em i bin mekim </w:t>
      </w:r>
      <w:r>
        <w:rPr>
          <w:lang w:val="png_PG" w:bidi="png_PG"/>
        </w:rPr>
        <w:t>adaltri o raun wantaim meri bilong narapela man</w:t>
      </w:r>
      <w:r>
        <w:rPr>
          <w:lang w:val="png_PG" w:bidi="png_PG"/>
        </w:rPr>
        <w:t xml:space="preserve"> na em i bin kilim man. Tasol em i </w:t>
      </w:r>
      <w:r>
        <w:rPr>
          <w:lang w:val="png_PG" w:bidi="png_PG"/>
        </w:rPr>
        <w:t>bin ripent</w:t>
      </w:r>
      <w:r>
        <w:rPr>
          <w:lang w:val="png_PG" w:bidi="png_PG"/>
        </w:rPr>
        <w:t xml:space="preserve"> long </w:t>
      </w:r>
      <w:r>
        <w:rPr>
          <w:lang w:val="png_PG" w:bidi="png_PG"/>
        </w:rPr>
        <w:t>ol sin</w:t>
      </w:r>
      <w:r>
        <w:rPr>
          <w:lang w:val="png_PG" w:bidi="png_PG"/>
        </w:rPr>
        <w:t xml:space="preserve"> bilong em, na God i fogivim em. Maski God i </w:t>
      </w:r>
      <w:r>
        <w:rPr>
          <w:lang w:val="png_PG" w:bidi="png_PG"/>
        </w:rPr>
        <w:t>bin fogivim</w:t>
      </w:r>
      <w:r>
        <w:rPr>
          <w:lang w:val="png_PG" w:bidi="png_PG"/>
        </w:rPr>
        <w:t xml:space="preserve"> em, ol sin bilong Devit i mekim na stat long dispela taim na i go, olgeta taim i save i gat pasin bilong kros na pasin bilong pait insait long famili bilong em, na planti bilong ol pikinini man bilong em i bin dai. Sampela bilong ol pikinini man bilong Devit i bin traim long kisim ples bilong papa bilong ol olsem king taim ol i yusim fos, na wanpela taim Devit i bin ranawe long pikinini man bilong em yet!</w:t>
      </w:r>
    </w:p>
    <w:p>
      <w:pPr/>
      <w:r>
        <w:rPr>
          <w:lang w:val="png_PG" w:bidi="png_PG"/>
        </w:rPr>
      </w:r>
      <w:r>
        <w:rPr>
          <w:lang w:val="png_PG" w:bidi="png_PG"/>
        </w:rPr>
        <w:t>Taim Devit i kamap lapun tru, em i mekim pikinini man bilong em Solomon i kisim ples bilong em na kamap king.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Handretpela yia bihain long dai bilong Devit, </w:t>
      </w:r>
      <w:r>
        <w:rPr>
          <w:lang w:val="png_PG" w:bidi="png_PG"/>
        </w:rPr>
        <w:t>nesen</w:t>
      </w:r>
      <w:r>
        <w:rPr>
          <w:lang w:val="png_PG" w:bidi="png_PG"/>
        </w:rPr>
        <w:t xml:space="preserve"> bilong Israel i no stap moa. Ol Israel i bin sakim tok bilong God, na long panisim ol, God i salim ol lain long narapela kantri i kam na bosim ol. Ol narapela lain i winim ol Israel insait long pait, na long dispela taim i go, ol narapela nesen i bin rulim ol. No gat wanpela tumbuna bilong Devit i bin rulim Israel. Tasol God i no save lus tingting long wanpela promis, olsem na ol manmeri i wok long wet long God long givim ol wanpela tumbuna bilong Devit olsem king gen. God i fulfilim dipsela promis wantaim Jisas.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decapolis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Dekapolis</w:t>
      </w:r>
      <w:r>
        <w:rPr>
          <w:lang w:val="png_PG" w:bidi="png_PG"/>
        </w:rPr>
        <w:t xml:space="preserve"> em i min olsem "10-pela siti." Dispela wod em i toktok long wanpela eria i stap long ist bilong </w:t>
      </w:r>
      <w:r>
        <w:rPr>
          <w:lang w:val="png_PG" w:bidi="png_PG"/>
        </w:rPr>
        <w:t>Raunwara Galili</w:t>
      </w:r>
      <w:r>
        <w:rPr>
          <w:lang w:val="png_PG" w:bidi="png_PG"/>
        </w:rPr>
        <w:t xml:space="preserve"> na </w:t>
      </w:r>
      <w:r>
        <w:rPr>
          <w:lang w:val="png_PG" w:bidi="png_PG"/>
        </w:rPr>
        <w:t>Wara Jodan</w:t>
      </w:r>
      <w:r>
        <w:rPr>
          <w:lang w:val="png_PG" w:bidi="png_PG"/>
        </w:rPr>
        <w:t xml:space="preserve">. Planti manmeri we i stap long hap em ol i no </w:t>
      </w:r>
      <w:r>
        <w:rPr>
          <w:lang w:val="png_PG" w:bidi="png_PG"/>
        </w:rPr>
        <w:t>ol Ju</w:t>
      </w:r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demon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dispela wod </w:t>
      </w:r>
      <w:r>
        <w:rPr>
          <w:b/>
          <w:lang w:val="png_PG" w:bidi="png_PG"/>
        </w:rPr>
        <w:t>dimon</w:t>
      </w:r>
      <w:r>
        <w:rPr>
          <w:lang w:val="png_PG" w:bidi="png_PG"/>
        </w:rPr>
        <w:t xml:space="preserve">, </w:t>
      </w:r>
      <w:r>
        <w:rPr>
          <w:lang w:val="png_PG" w:bidi="png_PG"/>
        </w:rPr>
        <w:t>ivel spirit</w:t>
      </w:r>
      <w:r>
        <w:rPr>
          <w:lang w:val="png_PG" w:bidi="png_PG"/>
        </w:rPr>
        <w:t xml:space="preserve">, o </w:t>
      </w:r>
      <w:r>
        <w:rPr>
          <w:b/>
          <w:lang w:val="png_PG" w:bidi="png_PG"/>
        </w:rPr>
        <w:t>anklin spirit</w:t>
      </w:r>
      <w:r>
        <w:rPr>
          <w:lang w:val="png_PG" w:bidi="png_PG"/>
        </w:rPr>
        <w:t xml:space="preserve"> em olgeta i toktok long seim samting. Wanpela dimon em i wanpela spirit we i save sakim tok o rebel agens long God. Lida bilong olgeta dimon em ol i kolim em </w:t>
      </w:r>
      <w:r>
        <w:rPr>
          <w:lang w:val="png_PG" w:bidi="png_PG"/>
        </w:rPr>
        <w:t>Satan</w:t>
      </w:r>
      <w:r>
        <w:rPr>
          <w:lang w:val="png_PG" w:bidi="png_PG"/>
        </w:rPr>
        <w:t xml:space="preserve">, em </w:t>
      </w:r>
      <w:r>
        <w:rPr>
          <w:lang w:val="png_PG" w:bidi="png_PG"/>
        </w:rPr>
        <w:t>devel</w:t>
      </w:r>
      <w:r>
        <w:rPr>
          <w:lang w:val="png_PG" w:bidi="png_PG"/>
        </w:rPr>
        <w:t xml:space="preserve">, o sampela taim Belsebul. Bikos God i wokim olgeta samting we i stap tude, God i wokim tu ol dispela spirit. God i bin wokim ol gutpela, olsem </w:t>
      </w:r>
      <w:r>
        <w:rPr>
          <w:lang w:val="png_PG" w:bidi="png_PG"/>
        </w:rPr>
        <w:t>ol enjel</w:t>
      </w:r>
      <w:r>
        <w:rPr>
          <w:lang w:val="png_PG" w:bidi="png_PG"/>
        </w:rPr>
        <w:t xml:space="preserve">, long mekim wok bilong em. Tasol sampela </w:t>
      </w:r>
      <w:r>
        <w:rPr>
          <w:lang w:val="png_PG" w:bidi="png_PG"/>
        </w:rPr>
        <w:t>ol enjel</w:t>
      </w:r>
      <w:r>
        <w:rPr>
          <w:lang w:val="png_PG" w:bidi="png_PG"/>
        </w:rPr>
        <w:t xml:space="preserve"> i rebel agens long God na i no laik stap aninit long God, na ol dispela enjel i kamap ol ivel spirit o spirit nogut. Ol dispela ivel spirit i save traim long bagarapim na giamanim ol manmeri.</w:t>
      </w:r>
    </w:p>
    <w:p>
      <w:pPr/>
      <w:r>
        <w:rPr>
          <w:lang w:val="png_PG" w:bidi="png_PG"/>
        </w:rPr>
      </w:r>
      <w:r>
        <w:rPr>
          <w:lang w:val="png_PG" w:bidi="png_PG"/>
        </w:rPr>
        <w:t>Ol dimon i save kontrolim ol manmeri na ol manmeri i save kamap sik o mekim ol narakain pasin. Taim wanpela dimon i kontrolim wanpela man o meri, yumi tok olsem dispela man o meri em i "</w:t>
      </w:r>
      <w:r>
        <w:rPr>
          <w:lang w:val="png_PG" w:bidi="png_PG"/>
        </w:rPr>
        <w:t>dimon poses</w:t>
      </w:r>
      <w:r>
        <w:rPr>
          <w:lang w:val="png_PG" w:bidi="png_PG"/>
        </w:rPr>
        <w:t xml:space="preserve">." Wanpela man o meri husat dimon i posesim em i ken kamap yau pas, maus pas, o i ken guria guria olsem em i gat epileptik atek o sik guria. Dispela man o meri em i ken kamap vailent tru o kros na pait na singaut. </w:t>
      </w:r>
      <w:r>
        <w:rPr>
          <w:lang w:val="png_PG" w:bidi="png_PG"/>
        </w:rPr>
        <w:t>Ol Ju</w:t>
      </w:r>
      <w:r>
        <w:rPr>
          <w:lang w:val="png_PG" w:bidi="png_PG"/>
        </w:rPr>
        <w:t xml:space="preserve"> manmeri i bin traim long rausim ol dimon long ol manmeri taim ol i save mekim ritsuel pasin o kastom wok bilong banisim ol manmeri longpela taim. Tasol Jisas i bin rausim planti dimon long ol manmeri taim em i stap long graun, na em i mekim dispela taim em i komandim ol dimon long go!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dimon em ol i save kolim ol tu olsem ol ivel spirit. Dispela em i mekim klia olsem as tingting bilong ol em i </w:t>
      </w:r>
      <w:r>
        <w:rPr>
          <w:lang w:val="png_PG" w:bidi="png_PG"/>
        </w:rPr>
        <w:t>ivel</w:t>
      </w:r>
      <w:r>
        <w:rPr>
          <w:lang w:val="png_PG" w:bidi="png_PG"/>
        </w:rPr>
        <w:t xml:space="preserve">. Sampela taim ol i save kolim ol olsem ol anklin spirit. Samting we i </w:t>
      </w:r>
      <w:r>
        <w:rPr>
          <w:lang w:val="png_PG" w:bidi="png_PG"/>
        </w:rPr>
        <w:t>anklin o i no klin</w:t>
      </w:r>
      <w:r>
        <w:rPr>
          <w:lang w:val="png_PG" w:bidi="png_PG"/>
        </w:rPr>
        <w:t xml:space="preserve"> em i no fit long mekim wok bilong God.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trensletim dimon, yu mas lukaut long ol dispela samting:</w:t>
      </w:r>
    </w:p>
    <w:p>
      <w:pPr/>
      <w:r>
        <w:rPr>
          <w:lang w:val="png_PG" w:bidi="png_PG"/>
        </w:rPr>
      </w:r>
      <w:r>
        <w:rPr>
          <w:lang w:val="png_PG" w:bidi="png_PG"/>
        </w:rPr>
        <w:t>Ol dimon em ol i no spirit bilong ol manmeri husat i bin dai pinis, maski long planti kalsa, ol i ken priten olsem ol i spirit bilong ol manmeri i dai pinis. Sapos yu nid long yusim wanpela wod we i min olsem spirit bilong ol dai manmeri, orait yu mas save olsem ol manmeri bai nid long lainim olsem ol dispela spirit em ol i no tru tru spirit bilong ol dai manmeri, tasol ol i wok long priten olsem ol i spirit bilong ol dai manmeri.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denarius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denarius</w:t>
      </w:r>
      <w:r>
        <w:rPr>
          <w:lang w:val="png_PG" w:bidi="png_PG"/>
        </w:rPr>
        <w:t xml:space="preserve"> em i wanpela silva koin we ol Rom i bin mekim na ol i save yusim olsem mani long taim bilong Jisas. Wanwan denarius em i gat imij bilong empera bilong Rom antap long em. Wanpela odineri woka o wokman we i save kisim pe, em i ken mekim wanpela denarius insait long wanpela de.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descendant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lain tumbuna</w:t>
      </w:r>
      <w:r>
        <w:rPr>
          <w:lang w:val="png_PG" w:bidi="png_PG"/>
        </w:rPr>
        <w:t xml:space="preserve"> bilong wanpela man o meri, em ol tumbuna pikinini bilong em, na olgeta fiutsa generesen o lain manmeri we i kam long dispela seim famili lain. </w:t>
      </w:r>
      <w:r>
        <w:rPr>
          <w:b/>
          <w:lang w:val="png_PG" w:bidi="png_PG"/>
        </w:rPr>
        <w:t>Ol Israel</w:t>
      </w:r>
      <w:r>
        <w:rPr>
          <w:lang w:val="png_PG" w:bidi="png_PG"/>
        </w:rPr>
        <w:t xml:space="preserve"> em ol lain tumbuna bilong Jekob, tumbuna pikinini </w:t>
      </w:r>
      <w:r>
        <w:rPr>
          <w:b/>
          <w:lang w:val="png_PG" w:bidi="png_PG"/>
        </w:rPr>
        <w:t>bilong Abraham</w:t>
      </w:r>
      <w:r>
        <w:rPr>
          <w:lang w:val="png_PG" w:bidi="png_PG"/>
        </w:rPr>
        <w:t xml:space="preserve">. Jekob em i tumbuna papa bilong ol lain Israel. 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desert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>Wanpela</w:t>
      </w:r>
      <w:r>
        <w:rPr>
          <w:b/>
          <w:lang w:val="png_PG" w:bidi="png_PG"/>
        </w:rPr>
        <w:t xml:space="preserve"> </w:t>
      </w:r>
      <w:r>
        <w:rPr>
          <w:lang w:val="png_PG" w:bidi="png_PG"/>
        </w:rPr>
        <w:t>deset</w:t>
      </w:r>
      <w:r>
        <w:rPr>
          <w:lang w:val="png_PG" w:bidi="png_PG"/>
        </w:rPr>
        <w:t xml:space="preserve"> o ples nating</w:t>
      </w:r>
      <w:r>
        <w:rPr>
          <w:lang w:val="png_PG" w:bidi="png_PG"/>
        </w:rPr>
        <w:t xml:space="preserve"> em i wanpela ples we nogat man i stap long en na i nogat diwai, gras samting na i no gat wara tu. Klostu i no gat wanpela diwai o liklik gras i gro insait long wanpela deset. Dispela graun em i drai na i gat planti ston na ol wail animal i save raun raun long em. Ol manmeri i no save stap long deset.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devil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nem </w:t>
      </w:r>
      <w:r>
        <w:rPr>
          <w:lang w:val="png_PG" w:bidi="png_PG"/>
        </w:rPr>
        <w:t>Satan</w:t>
      </w:r>
      <w:r>
        <w:rPr>
          <w:lang w:val="png_PG" w:bidi="png_PG"/>
        </w:rPr>
        <w:t xml:space="preserve"> em i min olsem birua, enemi, o akyusa. Em i nem bilong </w:t>
      </w:r>
      <w:r>
        <w:rPr>
          <w:b/>
          <w:lang w:val="png_PG" w:bidi="png_PG"/>
        </w:rPr>
        <w:t>Devel</w:t>
      </w:r>
      <w:r>
        <w:rPr>
          <w:lang w:val="png_PG" w:bidi="png_PG"/>
        </w:rPr>
        <w:t xml:space="preserve">, lida bilong olgeta </w:t>
      </w:r>
      <w:r>
        <w:rPr>
          <w:lang w:val="png_PG" w:bidi="png_PG"/>
        </w:rPr>
        <w:t>ivel spirit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God i bin kamapim olgeta samting we i stap nau, olsem na God em i bin wokim ol spirit tu. God i bin wokim ol gutpela, olsem </w:t>
      </w:r>
      <w:r>
        <w:rPr>
          <w:lang w:val="png_PG" w:bidi="png_PG"/>
        </w:rPr>
        <w:t>ol enjel</w:t>
      </w:r>
      <w:r>
        <w:rPr>
          <w:lang w:val="png_PG" w:bidi="png_PG"/>
        </w:rPr>
        <w:t>, long mekim wok bilong em. Tasol sampela ol enjel i rebel agens long God na i no laik harim tok bilong em, na bihain ol i kamap ol ivel spirit o spirit nogut. Namba wan bilong ol ivel spirit we i gat moa pawa em ol i save kolim em devel, o Satan.</w:t>
      </w:r>
    </w:p>
    <w:p>
      <w:pPr/>
      <w:r>
        <w:rPr>
          <w:lang w:val="png_PG" w:bidi="png_PG"/>
        </w:rPr>
      </w:r>
      <w:r>
        <w:rPr>
          <w:lang w:val="png_PG" w:bidi="png_PG"/>
        </w:rPr>
        <w:t>Satan em olgeta taim em i save traim long bagarapim wok bilong God. Satan i save traim o temptim o traim ol manmeri long sakim tok bilong God. Em i save traim long mekim ol manmeri i givim baksait long God taim em i giamanim ol. Satan em i gat moa pawa na em i denjeres, olgeta taim em i save painim ol we em i ken wok agensim God na agensim ol manmeri bilong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Bikos Satan em i pawaful yet long dispela taim, sampela taim Baibel i save kolim em "rula bilong dispela graun." Sampela taim Satan em ol i save kolim em </w:t>
      </w:r>
      <w:r>
        <w:rPr>
          <w:b/>
          <w:lang w:val="png_PG" w:bidi="png_PG"/>
        </w:rPr>
        <w:t>Belsabab</w:t>
      </w:r>
      <w:r>
        <w:rPr>
          <w:lang w:val="png_PG" w:bidi="png_PG"/>
        </w:rPr>
        <w:t xml:space="preserve">, we i min olsem "masta bilong ol hai ples o ples we i stap antap." Sampela taim ol i save kolim em </w:t>
      </w:r>
      <w:r>
        <w:rPr>
          <w:b/>
          <w:lang w:val="png_PG" w:bidi="png_PG"/>
        </w:rPr>
        <w:t>Disiva o man bilong giaman</w:t>
      </w:r>
      <w:r>
        <w:rPr>
          <w:lang w:val="png_PG" w:bidi="png_PG"/>
        </w:rPr>
        <w:t>. Sampela taim ol i save komperim em i go long wanpela dragon o wanpela snek.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Tasol, God em i strong moa long Satan. Taim Jisas i bin dai na i </w:t>
      </w:r>
      <w:r>
        <w:rPr>
          <w:lang w:val="png_PG" w:bidi="png_PG"/>
        </w:rPr>
        <w:t>kirap bek</w:t>
      </w:r>
      <w:r>
        <w:rPr>
          <w:lang w:val="png_PG" w:bidi="png_PG"/>
        </w:rPr>
        <w:t>, God i bin brukim pawa bilong Satan. Maski God i larim Satan long yusim pawa bilong em yet long nau, taim Jisas i kam bek, Jisas bai winim Satan olgeta. God bai panisim Satan na olgeta ivel spirit, na ol bai no inap long wok agensim God na ol manmeri bilong em gen.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disciple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disaipel</w:t>
      </w:r>
      <w:r>
        <w:rPr>
          <w:lang w:val="png_PG" w:bidi="png_PG"/>
        </w:rPr>
        <w:t xml:space="preserve"> em i wanpela man o meri i save stap olsem sumatin na bihainim wanpela tisa bilong lotu.</w:t>
      </w:r>
    </w:p>
    <w:p>
      <w:pPr/>
      <w:r>
        <w:rPr>
          <w:lang w:val="png_PG" w:bidi="png_PG"/>
        </w:rPr>
      </w:r>
      <w:r>
        <w:rPr>
          <w:lang w:val="png_PG" w:bidi="png_PG"/>
        </w:rPr>
        <w:t>Long Nupela Testamen, ol manmeri husat i bihainim Jisas na i laik long kisim save long en em ol disaipel. Sampela taim Jisas i salim aut ol disaipel long grup long pritsim</w:t>
      </w:r>
      <w:r>
        <w:rPr>
          <w:lang w:val="png_PG" w:bidi="png_PG"/>
        </w:rPr>
        <w:t>gut nius</w:t>
      </w:r>
      <w:r>
        <w:rPr>
          <w:lang w:val="png_PG" w:bidi="png_PG"/>
        </w:rPr>
        <w:t xml:space="preserve"> olsem </w:t>
      </w:r>
      <w:r>
        <w:rPr>
          <w:lang w:val="png_PG" w:bidi="png_PG"/>
        </w:rPr>
        <w:t>kingdom bilong God</w:t>
      </w:r>
      <w:r>
        <w:rPr>
          <w:lang w:val="png_PG" w:bidi="png_PG"/>
        </w:rPr>
        <w:t xml:space="preserve"> i kam pinis na </w:t>
      </w:r>
      <w:r>
        <w:rPr>
          <w:lang w:val="png_PG" w:bidi="png_PG"/>
        </w:rPr>
        <w:t>oraitim</w:t>
      </w:r>
      <w:r>
        <w:rPr>
          <w:lang w:val="png_PG" w:bidi="png_PG"/>
        </w:rPr>
        <w:t xml:space="preserve"> ol sikman.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Jisas i bin makim 12-pela man tu long kamap ol spesel disaipel bilong em. Dispela liklik lain em ol i save kolim ol olsem "ol 12-pela disaipel," o "ol 12-pela." Dispela ol lain i bin bihainim Jisas long olgeta hap, kisim save long em na lukim ol samting em i mekim. Dispela 12-pela disaipel em yumi kolim ol tu olsem </w:t>
      </w:r>
      <w:r>
        <w:rPr>
          <w:lang w:val="png_PG" w:bidi="png_PG"/>
        </w:rPr>
        <w:t>ol aposel</w:t>
      </w:r>
      <w:r>
        <w:rPr>
          <w:lang w:val="png_PG" w:bidi="png_PG"/>
        </w:rPr>
        <w:t xml:space="preserve">. Wanpela aposel em i wanpela man o meri husat i bin kisim wanpela spesel </w:t>
      </w:r>
      <w:r>
        <w:rPr>
          <w:lang w:val="png_PG" w:bidi="png_PG"/>
        </w:rPr>
        <w:t>atoriti</w:t>
      </w:r>
      <w:r>
        <w:rPr>
          <w:lang w:val="png_PG" w:bidi="png_PG"/>
        </w:rPr>
        <w:t xml:space="preserve"> long Jisas.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Bipo long Jisas i go bek long </w:t>
      </w:r>
      <w:r>
        <w:rPr>
          <w:lang w:val="png_PG" w:bidi="png_PG"/>
        </w:rPr>
        <w:t>heven</w:t>
      </w:r>
      <w:r>
        <w:rPr>
          <w:lang w:val="png_PG" w:bidi="png_PG"/>
        </w:rPr>
        <w:t xml:space="preserve">, em i tokim ol disaipel bilong em long "go aut na mekim olgeta manmeri bilong olgeta </w:t>
      </w:r>
      <w:r>
        <w:rPr>
          <w:lang w:val="png_PG" w:bidi="png_PG"/>
        </w:rPr>
        <w:t>nesen</w:t>
      </w:r>
      <w:r>
        <w:rPr>
          <w:lang w:val="png_PG" w:bidi="png_PG"/>
        </w:rPr>
        <w:t xml:space="preserve"> i kamap disaipel bilong em." Olgeta man husat i trastim Jisas na i laik harim tok bilong en em ol i disaipel bilong Jisas.</w:t>
      </w:r>
    </w:p>
    <w:p>
      <w:pPr/>
      <w:r>
        <w:rPr>
          <w:lang w:val="png_PG" w:bidi="png_PG"/>
        </w:rPr>
      </w:r>
      <w:r>
        <w:rPr>
          <w:lang w:val="png_PG" w:bidi="png_PG"/>
        </w:rPr>
        <w:t>Sampela taim dispela wod "ol disaipel" em ol i save yusim long wanpela bikpela grup manmeri, na sampela taim em i minim ol 12-pela disaipel tasol we Jisas i bin makim.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wok long trensletim disaipel, yu mas lukaut long ol dispela samting</w:t>
      </w:r>
      <w:r>
        <w:rPr>
          <w:lang w:val="png_PG" w:bidi="png_PG"/>
        </w:rPr>
        <w:t>:</w:t>
      </w:r>
    </w:p>
    <w:p>
      <w:pPr/>
      <w:r>
        <w:rPr>
          <w:lang w:val="png_PG" w:bidi="png_PG"/>
        </w:rPr>
      </w:r>
      <w:r>
        <w:rPr>
          <w:lang w:val="png_PG" w:bidi="png_PG"/>
        </w:rPr>
        <w:t>Sapos tok ples bilong yu i gat wanpela wod we i minim folowa bilong wanpela tisa we ol manmeri i save rispektim, orait yu inap yusim dispela wod long hia.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Tingim olsem yu nid long i gat wanpela narapela wod bilong yusim long minim </w:t>
      </w:r>
      <w:r>
        <w:rPr>
          <w:lang w:val="png_PG" w:bidi="png_PG"/>
        </w:rPr>
        <w:t>aposel</w:t>
      </w:r>
      <w:r>
        <w:rPr>
          <w:lang w:val="png_PG" w:bidi="png_PG"/>
        </w:rPr>
        <w:t xml:space="preserve"> tu.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divination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Divinesen</w:t>
      </w:r>
      <w:r>
        <w:rPr>
          <w:lang w:val="png_PG" w:bidi="png_PG"/>
        </w:rPr>
        <w:t xml:space="preserve"> em i wanpela we bilong toktok wantaim ol spirit o ol god. God i putim strongpela tambu long ol pipol bilong em long yusim divinesen.</w:t>
      </w:r>
    </w:p>
    <w:p>
      <w:pPr/>
      <w:r>
        <w:rPr>
          <w:lang w:val="png_PG" w:bidi="png_PG"/>
        </w:rPr>
      </w:r>
      <w:r>
        <w:rPr>
          <w:lang w:val="png_PG" w:bidi="png_PG"/>
        </w:rPr>
        <w:t>Ol pipol bilong ol narapela nesen i yusim divinesen long painim aut wanem samting bai kamap long bihaintaim, o wanem mining bilong wanpela driman o long sampela narakain samting we i kamap. Sampela taim ol man i yusim divinesen long painim aut wanem em best taim long mekim wanpela kain ektiviti; kain olsem, long painim aut wanem taim long statim wanpela atek long narapela country.</w:t>
      </w:r>
    </w:p>
    <w:p>
      <w:pPr/>
      <w:r>
        <w:rPr>
          <w:lang w:val="png_PG" w:bidi="png_PG"/>
        </w:rPr>
      </w:r>
      <w:r>
        <w:rPr>
          <w:lang w:val="png_PG" w:bidi="png_PG"/>
        </w:rPr>
        <w:t>I bin gat ol kainkain we em ol pipol i bin mekim save divinesen. Eksampel, sampela lain i save kilim wanpela animal na bihain lukim hau ol ogen bilong dispela animal i stap. Sapos ogen i luk wanpela kain we, orait ol i ting olsem wanpela kain samting bai kamap. Sapos em i luk narakain we, orait narapela samting bai kamap. O, ol pipol i lukluk long hau smok i muv taim ol i kukim samting, na ting olsem ol kainkain muvmen i gat ol kainkain mining. Ol narapela lain i lukluk long ol sta na ol plenet long skai na kisim mining long ol posisen bilong ol.</w:t>
      </w:r>
    </w:p>
    <w:p>
      <w:pPr/>
      <w:r>
        <w:rPr>
          <w:lang w:val="png_PG" w:bidi="png_PG"/>
        </w:rPr>
      </w:r>
      <w:r>
        <w:rPr>
          <w:lang w:val="png_PG" w:bidi="png_PG"/>
        </w:rPr>
        <w:t>God i bin tambuim ol pipol bilong em long yusim divinesen. Ol pipol bilong God i no nid long yusim ol kain kastom pasin olsem long painim aut wanem samting God i laikim! God i tokim ol pipol wanem samting em i laikim long ol long ol Skripsa bilong em na long ol mesenja husat i autim ol mesej bilong God, na ol pipol bilong God i nid long trastim God long ol samting we i bai kamap long bihaintaim.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divorce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Divos o bruk marit</w:t>
      </w:r>
      <w:r>
        <w:rPr>
          <w:lang w:val="png_PG" w:bidi="png_PG"/>
        </w:rPr>
        <w:t xml:space="preserve"> em i wanpela pemanen na ligel separesen namel long wanpela man na meri bilong em. Insait long Olpela Testament, </w:t>
      </w:r>
      <w:r>
        <w:rPr>
          <w:lang w:val="png_PG" w:bidi="png_PG"/>
        </w:rPr>
        <w:t>lo</w:t>
      </w:r>
      <w:r>
        <w:rPr>
          <w:lang w:val="png_PG" w:bidi="png_PG"/>
        </w:rPr>
        <w:t xml:space="preserve"> bilong God i alawim wanpela man long divosim meri bilong em sapos em i ting meri i bin gat wanpela rilesensip wantaim narapela man. Tasol, God i mekim klia olsem em i heitim divos. God i laikim man na meri bilong em long stap wantaim na gat gutpela sindaun na dediketim tupela yet long wanpela narapela.</w:t>
      </w:r>
    </w:p>
    <w:p>
      <w:pPr/>
      <w:r>
        <w:rPr>
          <w:lang w:val="png_PG" w:bidi="png_PG"/>
        </w:rPr>
      </w:r>
      <w:r>
        <w:rPr>
          <w:lang w:val="png_PG" w:bidi="png_PG"/>
        </w:rPr>
        <w:t>Insait long Niupela Testament, Jisas tu i tisim ol manmeri olsem divos i rong. God i wokim bai man na meri bilong em bai stap wantaim gut.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donkey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donki</w:t>
      </w:r>
      <w:r>
        <w:rPr>
          <w:lang w:val="png_PG" w:bidi="png_PG"/>
        </w:rPr>
        <w:t xml:space="preserve"> em i wanpela animal we i bikpela inap long karim ol hevi kago o ol manmeri. Ol manmeri i save lukautim ol donki bilong helpim ol long wok insait long ol fild bilong ol o long karim ol samting. Wanpela donki em i wanpela animal we i makim pasin bel isi, na em i no wankain olsem wanpela hos, we i wanpela bikpela animal we ol soldia i save ron antap long en taim ol i go pait long ol woa.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dove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dav o waitpela balus pisin</w:t>
      </w:r>
      <w:r>
        <w:rPr>
          <w:lang w:val="png_PG" w:bidi="png_PG"/>
        </w:rPr>
        <w:t xml:space="preserve"> em i wanpela kain pisin we planti i save stap long </w:t>
      </w:r>
      <w:r>
        <w:rPr>
          <w:lang w:val="png_PG" w:bidi="png_PG"/>
        </w:rPr>
        <w:t>Israel</w:t>
      </w:r>
      <w:r>
        <w:rPr>
          <w:lang w:val="png_PG" w:bidi="png_PG"/>
        </w:rPr>
        <w:t>. I gat kainkain taip na sais bilong ol dav. Sampela em ol i wait na ol narapela em ol i gat ol spot o i gat moa long wanpela kala. Wanpela dav em i wanpela pisin we i save stap isi na i no save kros na pait. Ol dav i ken flai longpela distens, na ol i gutpela tru long painim rot bilong ol i kam bek long ples o haus bilong ol.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God i laikim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 long ofarim ol animal </w:t>
      </w:r>
      <w:r>
        <w:rPr>
          <w:lang w:val="png_PG" w:bidi="png_PG"/>
        </w:rPr>
        <w:t>sekrifais</w:t>
      </w:r>
      <w:r>
        <w:rPr>
          <w:lang w:val="png_PG" w:bidi="png_PG"/>
        </w:rPr>
        <w:t xml:space="preserve"> i go long em long taim ol i mekim ol kainkain kastom wok. Planti taim ol dispela animal em ol sipsip, meme, o ol man kau. Long ol turangu manmeri, ol dispela animal bin i ekspensiv tumas. Olsem na God i larim ol manmeri long sekrifaisim tupela dav.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Jisas i </w:t>
      </w:r>
      <w:r>
        <w:rPr>
          <w:lang w:val="png_PG" w:bidi="png_PG"/>
        </w:rPr>
        <w:t>bin baptais</w:t>
      </w:r>
      <w:r>
        <w:rPr>
          <w:lang w:val="png_PG" w:bidi="png_PG"/>
        </w:rPr>
        <w:t xml:space="preserve">, </w:t>
      </w:r>
      <w:r>
        <w:rPr>
          <w:lang w:val="png_PG" w:bidi="png_PG"/>
        </w:rPr>
        <w:t>Holi Spirit</w:t>
      </w:r>
      <w:r>
        <w:rPr>
          <w:lang w:val="png_PG" w:bidi="png_PG"/>
        </w:rPr>
        <w:t xml:space="preserve"> i bin kam daun long em olsem wanpela dav pisin. Dispela em i no min olsem Holi Spirit em i wanpela dav, em i min tasol olsem Holi Spirit i luk olsem wanpela dav pisin.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drachma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drakma</w:t>
      </w:r>
      <w:r>
        <w:rPr>
          <w:lang w:val="png_PG" w:bidi="png_PG"/>
        </w:rPr>
        <w:t xml:space="preserve"> em i wanpela silva koin bilong Grik we i mak olsem pe bilong wanpela de. Ol manmeri long taim bilong Jisas em ol i bin save yusim silva koin bilong Rom we ol i kolim </w:t>
      </w:r>
      <w:r>
        <w:rPr>
          <w:lang w:val="png_PG" w:bidi="png_PG"/>
        </w:rPr>
        <w:t>denarius</w:t>
      </w:r>
      <w:r>
        <w:rPr>
          <w:lang w:val="png_PG" w:bidi="png_PG"/>
        </w:rPr>
        <w:t>, tasol em i tru tu olsem sampela taim ol manmeri long taim bilong Jisas i bin yusim silva koin bilong ol Grik we ol i save kolim ol drakma. Em i ken tru tu olsem ol manmeri i bin save yusim wod drakma long toktok long wanpela denarius. Wanpela denarius em i klostu seim sais na mak bilong pe olsem wanpela drakma.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dream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yu wok long slip, na yu ekspiriensim sampela samting we i no kamap tru tru, o yu wok long lukim ol samting we i no stap tru tru, em yu wok long gat wanpela </w:t>
      </w:r>
      <w:r>
        <w:rPr>
          <w:b/>
          <w:lang w:val="png_PG" w:bidi="png_PG"/>
        </w:rPr>
        <w:t>driman</w:t>
      </w:r>
      <w:r>
        <w:rPr>
          <w:lang w:val="png_PG" w:bidi="png_PG"/>
        </w:rPr>
        <w:t xml:space="preserve">. </w:t>
      </w:r>
      <w:r>
        <w:rPr>
          <w:lang w:val="png_PG" w:bidi="png_PG"/>
        </w:rPr>
        <w:t>God</w:t>
      </w:r>
      <w:r>
        <w:rPr>
          <w:lang w:val="png_PG" w:bidi="png_PG"/>
        </w:rPr>
        <w:t xml:space="preserve"> i ken yusim ol driman long toktok long ol manmeri. God i ken yusim ol driman long tokim ol manmeri long wanem samting bai kamap long fiutsa, o long tokim ol long wanem samting ol i nid long mekim.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driman em i narakain long wanpela </w:t>
      </w:r>
      <w:r>
        <w:rPr>
          <w:lang w:val="png_PG" w:bidi="png_PG"/>
        </w:rPr>
        <w:t>visen</w:t>
      </w:r>
      <w:r>
        <w:rPr>
          <w:lang w:val="png_PG" w:bidi="png_PG"/>
        </w:rPr>
        <w:t>. Wanpela driman i save kamap taim yu slip, tasol wanpela visen i save kamap taim yu kirap i stap. Taim yu gat wanpela visen, yu lukim samting o harim samting we ol narapela manmeri raun long yu i no inap lukim o harim, maski ol i stap klostu stret long yu. God i save yusim ol visen tu long toktok long ol manmeri, wankain tasol olsem em i save yusim ol driman.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