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Familiarization, Internalization, Articulation (Fia) Terms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© 2025 Word Collective Released under CC BY-SA 4.0 license. </w:t>
      </w:r>
      <w:r>
        <w:rPr>
          <w:lang w:val="png_PG" w:bidi="png_PG"/>
        </w:rPr>
        <w:t>Familiarization, Internalization, Articulation (FIA) Key Terms</w:t>
      </w:r>
      <w:r>
        <w:rPr>
          <w:lang w:val="png_PG" w:bidi="png_PG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png_PG" w:bidi="png_PG"/>
        </w:rPr>
        <w:t>Familiarization, Internalization, Articulation (FIA)</w:t>
      </w:r>
      <w:r>
        <w:rPr>
          <w:lang w:val="png_PG" w:bidi="png_PG"/>
        </w:rPr>
        <w:t xml:space="preserve"> © 2025 Word Collective.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G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gabriel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Gebriel</w:t>
      </w:r>
      <w:r>
        <w:rPr>
          <w:lang w:val="png_PG" w:bidi="png_PG"/>
        </w:rPr>
        <w:t xml:space="preserve"> em i nem bilong wanpela akenjel. Dispela em i wanpela </w:t>
      </w:r>
      <w:r>
        <w:rPr>
          <w:lang w:val="png_PG" w:bidi="png_PG"/>
        </w:rPr>
        <w:t>akenjel</w:t>
      </w:r>
      <w:r>
        <w:rPr>
          <w:lang w:val="png_PG" w:bidi="png_PG"/>
        </w:rPr>
        <w:t xml:space="preserve"> we i gat spesel </w:t>
      </w:r>
      <w:r>
        <w:rPr>
          <w:lang w:val="png_PG" w:bidi="png_PG"/>
        </w:rPr>
        <w:t>atoriti</w:t>
      </w:r>
      <w:r>
        <w:rPr>
          <w:lang w:val="png_PG" w:bidi="png_PG"/>
        </w:rPr>
        <w:t xml:space="preserve">. Baibel i kolim tupela akenjel nem: Gabriel na Maikel. Insait long Olpela Testamen, Gebriel i bin tokim Daniel mining bilong </w:t>
      </w:r>
      <w:r>
        <w:rPr>
          <w:lang w:val="png_PG" w:bidi="png_PG"/>
        </w:rPr>
        <w:t>visen</w:t>
      </w:r>
      <w:r>
        <w:rPr>
          <w:lang w:val="png_PG" w:bidi="png_PG"/>
        </w:rPr>
        <w:t xml:space="preserve"> bilong Daniel. Insait long Nupela Testamen, Gebriel i kamap long Sakaraia long tokim em olsem meri bilong em bai karim wanpela pikinini man, maski em i lapun pinis. Dispela pikinini bai kamap </w:t>
      </w:r>
      <w:r>
        <w:rPr>
          <w:lang w:val="png_PG" w:bidi="png_PG"/>
        </w:rPr>
        <w:t>Jon Bilong Baptais</w:t>
      </w:r>
      <w:r>
        <w:rPr>
          <w:lang w:val="png_PG" w:bidi="png_PG"/>
        </w:rPr>
        <w:t xml:space="preserve">. Sotpela taim bihain long dispela, Gebriel i kamap long yangpela vejin </w:t>
      </w:r>
      <w:r>
        <w:rPr>
          <w:lang w:val="png_PG" w:bidi="png_PG"/>
        </w:rPr>
        <w:t>Maria</w:t>
      </w:r>
      <w:r>
        <w:rPr>
          <w:lang w:val="png_PG" w:bidi="png_PG"/>
        </w:rPr>
        <w:t xml:space="preserve"> na tokim em olsem em bai gat bel long pawa bilong God. Dispela pikinini man we em bai karim em bai stap king oltaim, na em i dispela </w:t>
      </w:r>
      <w:r>
        <w:rPr>
          <w:lang w:val="png_PG" w:bidi="png_PG"/>
        </w:rPr>
        <w:t>pikinini bilong God</w:t>
      </w:r>
      <w:r>
        <w:rPr>
          <w:lang w:val="png_PG" w:bidi="png_PG"/>
        </w:rPr>
        <w:t>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galilee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Galili</w:t>
      </w:r>
      <w:r>
        <w:rPr>
          <w:lang w:val="png_PG" w:bidi="png_PG"/>
        </w:rPr>
        <w:t xml:space="preserve"> em i nem bilong wanpela rijen long noten hap bilong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. Jisas i bikpela long Galili na em i mekim planti wok bilong autim tok long Galili. Planti bilong </w:t>
      </w:r>
      <w:r>
        <w:rPr>
          <w:lang w:val="png_PG" w:bidi="png_PG"/>
        </w:rPr>
        <w:t>ol disaipel</w:t>
      </w:r>
      <w:r>
        <w:rPr>
          <w:lang w:val="png_PG" w:bidi="png_PG"/>
        </w:rPr>
        <w:t xml:space="preserve"> bilong Jisas i kam long Galili. Planti bilong ol hap long Galili i go antap na kam daun na i gat ol liklik maunten. Long hap ist, o long rait sait bilong Galili em wanpela bikpela raunwara we ol i kolim </w:t>
      </w:r>
      <w:r>
        <w:rPr>
          <w:lang w:val="png_PG" w:bidi="png_PG"/>
        </w:rPr>
        <w:t>Raunwara Galili</w:t>
      </w:r>
      <w:r>
        <w:rPr>
          <w:lang w:val="png_PG" w:bidi="png_PG"/>
        </w:rPr>
        <w:t xml:space="preserve">. Planti bilong ol manmeri long Galili i mekim mani o painim kaikai bilong ol taim ol i kisim pis na salim pis. Sampela bilong ol disaipel bilong Jisas em ol fisamen husat i stap long ol liklik ples raunim Raunwara Galili. Ol narapela nem bilong Raunwara Galili em </w:t>
      </w:r>
      <w:r>
        <w:rPr>
          <w:b/>
          <w:lang w:val="png_PG" w:bidi="png_PG"/>
        </w:rPr>
        <w:t>Raunwara bilong Genasaret</w:t>
      </w:r>
      <w:r>
        <w:rPr>
          <w:lang w:val="png_PG" w:bidi="png_PG"/>
        </w:rPr>
        <w:t xml:space="preserve">, o </w:t>
      </w:r>
      <w:r>
        <w:rPr>
          <w:b/>
          <w:lang w:val="png_PG" w:bidi="png_PG"/>
        </w:rPr>
        <w:t>Raunwara Taiberius</w:t>
      </w:r>
      <w:r>
        <w:rPr>
          <w:lang w:val="png_PG" w:bidi="png_PG"/>
        </w:rPr>
        <w:t>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Long taim bilong Jisas, Israel i no bin wanpela indipenden </w:t>
      </w:r>
      <w:r>
        <w:rPr>
          <w:lang w:val="png_PG" w:bidi="png_PG"/>
        </w:rPr>
        <w:t>nesen</w:t>
      </w:r>
      <w:r>
        <w:rPr>
          <w:lang w:val="png_PG" w:bidi="png_PG"/>
        </w:rPr>
        <w:t xml:space="preserve">. </w:t>
      </w:r>
      <w:r>
        <w:rPr>
          <w:lang w:val="png_PG" w:bidi="png_PG"/>
        </w:rPr>
        <w:t>Ol Israel</w:t>
      </w:r>
      <w:r>
        <w:rPr>
          <w:lang w:val="png_PG" w:bidi="png_PG"/>
        </w:rPr>
        <w:t xml:space="preserve"> em ol Rom i bin bosim ol. Ol Rom i brukim Israel i go long sampela rijen, o provins. Long laip bilong Jisas, wanpela rula nem bilong em Antipas em i bin gavenim Galili, na gavman bilong Rom i bin makim em. Antipas em i pikinini man bilong king Herod, dispela king husat i bin traim long kilim Jisas taim em i bin wanpela bebi. Antipas em i brata bilong Herod, dispela king husat i bin odarim ol lain long krusifaim Jisas.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narapela provins long Israel em </w:t>
      </w:r>
      <w:r>
        <w:rPr>
          <w:lang w:val="png_PG" w:bidi="png_PG"/>
        </w:rPr>
        <w:t>Judea</w:t>
      </w:r>
      <w:r>
        <w:rPr>
          <w:lang w:val="png_PG" w:bidi="png_PG"/>
        </w:rPr>
        <w:t xml:space="preserve"> na </w:t>
      </w:r>
      <w:r>
        <w:rPr>
          <w:lang w:val="png_PG" w:bidi="png_PG"/>
        </w:rPr>
        <w:t>Samaria</w:t>
      </w:r>
      <w:r>
        <w:rPr>
          <w:lang w:val="png_PG" w:bidi="png_PG"/>
        </w:rPr>
        <w:t xml:space="preserve">. Galili em i bin long hap not, Judea em bin long hap saut, na Samaria em i bin long namel. Judea em i bin ples we nambawan impoten siti </w:t>
      </w:r>
      <w:r>
        <w:rPr>
          <w:lang w:val="png_PG" w:bidi="png_PG"/>
        </w:rPr>
        <w:t>Jerusalem</w:t>
      </w:r>
      <w:r>
        <w:rPr>
          <w:lang w:val="png_PG" w:bidi="png_PG"/>
        </w:rPr>
        <w:t xml:space="preserve">, i stap, na </w:t>
      </w:r>
      <w:r>
        <w:rPr>
          <w:lang w:val="png_PG" w:bidi="png_PG"/>
        </w:rPr>
        <w:t>tempel</w:t>
      </w:r>
      <w:r>
        <w:rPr>
          <w:lang w:val="png_PG" w:bidi="png_PG"/>
        </w:rPr>
        <w:t xml:space="preserve"> bilong God tu i stap long hap. Ol manmeri long Judea planti taim i ting olsem ol i gutpela </w:t>
      </w:r>
      <w:r>
        <w:rPr>
          <w:lang w:val="png_PG" w:bidi="png_PG"/>
        </w:rPr>
        <w:t>Ju o Judaman</w:t>
      </w:r>
      <w:r>
        <w:rPr>
          <w:lang w:val="png_PG" w:bidi="png_PG"/>
        </w:rPr>
        <w:t xml:space="preserve"> moa long ol manmeri long Galili. Ol i save luk daun long ol manmeri long Galili, na ting olsem ol manmeri long Galili i no gat save na i raf lain. Ol manmeri long Judea na tu long Galili, i bin save luk daun long ol manmeri long Samaria, we ol i lukim ol olsem ol i no Ju.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genealogy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jinioloji</w:t>
      </w:r>
      <w:r>
        <w:rPr>
          <w:lang w:val="png_PG" w:bidi="png_PG"/>
        </w:rPr>
        <w:t xml:space="preserve"> em i wanpela list bilong nem bilong ol manmeri husat i kam long seim tumbuna. Wanpela jinioloji em i ken stat wantaim wanpela man na bihain givim wanpela list bilong ol </w:t>
      </w:r>
      <w:r>
        <w:rPr>
          <w:b/>
          <w:lang w:val="png_PG" w:bidi="png_PG"/>
        </w:rPr>
        <w:t>tumbuna pikinini</w:t>
      </w:r>
      <w:r>
        <w:rPr>
          <w:lang w:val="png_PG" w:bidi="png_PG"/>
        </w:rPr>
        <w:t xml:space="preserve"> bilong dispela man-ol lain manmeri we i kam bihain long em-o em i ken stat wantaim wanpela man na givim list bilong ol </w:t>
      </w:r>
      <w:r>
        <w:rPr>
          <w:b/>
          <w:lang w:val="png_PG" w:bidi="png_PG"/>
        </w:rPr>
        <w:t>tumbuna papamama</w:t>
      </w:r>
      <w:r>
        <w:rPr>
          <w:lang w:val="png_PG" w:bidi="png_PG"/>
        </w:rPr>
        <w:t>-ol manmeri husat i bin stap bipo long em.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jinioloji i ken karamapim planti </w:t>
      </w:r>
      <w:r>
        <w:rPr>
          <w:lang w:val="png_PG" w:bidi="png_PG"/>
        </w:rPr>
        <w:t>jeneresen</w:t>
      </w:r>
      <w:r>
        <w:rPr>
          <w:lang w:val="png_PG" w:bidi="png_PG"/>
        </w:rPr>
        <w:t xml:space="preserve"> long longpela hap taim. Sampela taim list i save skipim sampela manmeri husat i bin stap insait long dispela famili, na givim ol nambawan impoten nem tasol. Planti taim yumi harim nem bilong ol man, tasol insait long Baibel i gat sampela jinioloji we yumi harim nem bilong ol meri tu. Sampela taim stori bilong wanpela man o meri i save stat wantaim wanpela jinioloji.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generations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Wanpela </w:t>
      </w:r>
      <w:r>
        <w:rPr>
          <w:b/>
          <w:lang w:val="png_PG" w:bidi="png_PG"/>
        </w:rPr>
        <w:t>jeneresen</w:t>
      </w:r>
      <w:r>
        <w:rPr>
          <w:lang w:val="png_PG" w:bidi="png_PG"/>
        </w:rPr>
        <w:t xml:space="preserve"> em i toktok long wanpela lain manmeri husat i stap long seim taim na i bilong wanpela seim eij grup. Insait long wanpela komyuniti, tripela jeneresen bilong ol manmeri i ken stap long seim taim: ol tumbuna papamama, ol papamama, na ol pikinini. Wanwan bilong ol dispela lain i bilong wanpela narapela jeneresen. 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Sampela taim God, o Jisas, i toktok long "manmeri bilong dispela jeneresen." Dispela em i min olgeta manmeri husat i stap laip long wanpela hap taim. </w:t>
      </w:r>
    </w:p>
    <w:p>
      <w:pPr/>
      <w:r>
        <w:rPr>
          <w:lang w:val="png_PG" w:bidi="png_PG"/>
        </w:rPr>
      </w:r>
      <w:r>
        <w:rPr>
          <w:lang w:val="png_PG" w:bidi="png_PG"/>
        </w:rPr>
        <w:t>Insait long Olpela Testamen, dispela tok "ol dispela em ol jeneresen bilong dispela man o meri..." em ol bin save yusim long introdusim ol stori bilong dispela man o meri. Olsem na, em i min olsem "dispela em i histori bilong dispela man o meri."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gentile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Dispela wod </w:t>
      </w:r>
      <w:r>
        <w:rPr>
          <w:b/>
          <w:lang w:val="png_PG" w:bidi="png_PG"/>
        </w:rPr>
        <w:t>Jentail</w:t>
      </w:r>
      <w:r>
        <w:rPr>
          <w:lang w:val="png_PG" w:bidi="png_PG"/>
        </w:rPr>
        <w:t xml:space="preserve"> em i kam long wanpela wod we i min "manmeri" o "</w:t>
      </w:r>
      <w:r>
        <w:rPr>
          <w:lang w:val="png_PG" w:bidi="png_PG"/>
        </w:rPr>
        <w:t>ol nesen</w:t>
      </w:r>
      <w:r>
        <w:rPr>
          <w:lang w:val="png_PG" w:bidi="png_PG"/>
        </w:rPr>
        <w:t>."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Olpela Testamen, God i bin makim </w:t>
      </w:r>
      <w:r>
        <w:rPr>
          <w:lang w:val="png_PG" w:bidi="png_PG"/>
        </w:rPr>
        <w:t>ol Israel</w:t>
      </w:r>
      <w:r>
        <w:rPr>
          <w:lang w:val="png_PG" w:bidi="png_PG"/>
        </w:rPr>
        <w:t xml:space="preserve"> long stap olsem ol spesel manmeri bilong em. Ol Israel i bin nid long stap seperet long ol manmeri bilong ol narapela nesen na bai ol Israel i sanap strong long bihainim God. Ol i mas no ken stat long </w:t>
      </w:r>
      <w:r>
        <w:rPr>
          <w:lang w:val="png_PG" w:bidi="png_PG"/>
        </w:rPr>
        <w:t>wosipim</w:t>
      </w:r>
      <w:r>
        <w:rPr>
          <w:lang w:val="png_PG" w:bidi="png_PG"/>
        </w:rPr>
        <w:t xml:space="preserve"> </w:t>
      </w:r>
      <w:r>
        <w:rPr>
          <w:lang w:val="png_PG" w:bidi="png_PG"/>
        </w:rPr>
        <w:t>ol aidol</w:t>
      </w:r>
      <w:r>
        <w:rPr>
          <w:lang w:val="png_PG" w:bidi="png_PG"/>
        </w:rPr>
        <w:t xml:space="preserve"> bilong ol narapela nesen na bihainim ol pasin nogut bilong ol. Tasol, taim God i bin mekim </w:t>
      </w:r>
      <w:r>
        <w:rPr>
          <w:lang w:val="png_PG" w:bidi="png_PG"/>
        </w:rPr>
        <w:t>kavanen</w:t>
      </w:r>
      <w:r>
        <w:rPr>
          <w:lang w:val="png_PG" w:bidi="png_PG"/>
        </w:rPr>
        <w:t xml:space="preserve"> bilong em wantaim </w:t>
      </w:r>
      <w:r>
        <w:rPr>
          <w:lang w:val="png_PG" w:bidi="png_PG"/>
        </w:rPr>
        <w:t>Abraham</w:t>
      </w:r>
      <w:r>
        <w:rPr>
          <w:lang w:val="png_PG" w:bidi="png_PG"/>
        </w:rPr>
        <w:t xml:space="preserve">, dispela nambawan tumbuna bilong ol Israel, God i bin tok tu olsem long ol lain tumbuna bilong Abraham </w:t>
      </w:r>
      <w:r>
        <w:rPr>
          <w:b/>
          <w:lang w:val="png_PG" w:bidi="png_PG"/>
        </w:rPr>
        <w:t>olgeta</w:t>
      </w:r>
      <w:r>
        <w:rPr>
          <w:lang w:val="png_PG" w:bidi="png_PG"/>
        </w:rPr>
        <w:t xml:space="preserve"> manmeri bilong wol bai i kisim </w:t>
      </w:r>
      <w:r>
        <w:rPr>
          <w:lang w:val="png_PG" w:bidi="png_PG"/>
        </w:rPr>
        <w:t>blesing</w:t>
      </w:r>
      <w:r>
        <w:rPr>
          <w:lang w:val="png_PG" w:bidi="png_PG"/>
        </w:rPr>
        <w:t xml:space="preserve">. God i laikim olgeta manmeri, i no ol Israel tasol, husat ol i save kolim olsem </w:t>
      </w:r>
      <w:r>
        <w:rPr>
          <w:lang w:val="png_PG" w:bidi="png_PG"/>
        </w:rPr>
        <w:t>Ju o Judaman</w:t>
      </w:r>
      <w:r>
        <w:rPr>
          <w:lang w:val="png_PG" w:bidi="png_PG"/>
        </w:rPr>
        <w:t>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Bihain long sampela taim, ol Israel i ting ol i antap moa long ol narapela lain bikos long spesel posisen bilong ol na i luk daun long ol manmeri husat i no Ju. Dispela wod Jentail em i stat long minim samting negativ-wanpela man o meri nogut, wanpela man o meri we yu mas stap longwe long en. Long taim bilong Jisas, ol Rom i bin rulim kantri Israel. Olsem na planti manmeri husat i no Ju em ol tu i stap long Israel. Olgeta bilong ol dispela manmeri em ol i kolim ol Jentail. Ol Ju i nid long wok wantaim ol Jentail, tasol ol i no save poro poro wantaim ol. Ol Ju i tambuim tru ol Jentail long go insait long </w:t>
      </w:r>
      <w:r>
        <w:rPr>
          <w:lang w:val="png_PG" w:bidi="png_PG"/>
        </w:rPr>
        <w:t>tempel</w:t>
      </w:r>
      <w:r>
        <w:rPr>
          <w:lang w:val="png_PG" w:bidi="png_PG"/>
        </w:rPr>
        <w:t xml:space="preserve"> eria, na ol Ju i no save kaikai wantaim ol Jentail o go insait long haus bilong wanpela Jentail. Ol Ju i </w:t>
      </w:r>
      <w:r>
        <w:rPr>
          <w:lang w:val="png_PG" w:bidi="png_PG"/>
        </w:rPr>
        <w:t>bin bilip</w:t>
      </w:r>
      <w:r>
        <w:rPr>
          <w:lang w:val="png_PG" w:bidi="png_PG"/>
        </w:rPr>
        <w:t xml:space="preserve"> olsem pasin bilong intarek o stap wantaim ol Jentail i bai mekim ol "</w:t>
      </w:r>
      <w:r>
        <w:rPr>
          <w:lang w:val="png_PG" w:bidi="png_PG"/>
        </w:rPr>
        <w:t>i no klin</w:t>
      </w:r>
      <w:r>
        <w:rPr>
          <w:lang w:val="png_PG" w:bidi="png_PG"/>
        </w:rPr>
        <w:t>"-o i no fit long wosipim God.</w:t>
      </w:r>
    </w:p>
    <w:p>
      <w:pPr/>
      <w:r>
        <w:rPr>
          <w:lang w:val="png_PG" w:bidi="png_PG"/>
        </w:rPr>
      </w:r>
      <w:r>
        <w:rPr>
          <w:lang w:val="png_PG" w:bidi="png_PG"/>
        </w:rPr>
        <w:t>Sampela taim, yumi no painim wod Jentail, yumi painim wod "</w:t>
      </w:r>
      <w:r>
        <w:rPr>
          <w:lang w:val="png_PG" w:bidi="png_PG"/>
        </w:rPr>
        <w:t>Grik</w:t>
      </w:r>
      <w:r>
        <w:rPr>
          <w:lang w:val="png_PG" w:bidi="png_PG"/>
        </w:rPr>
        <w:t>." Wanpela Grik em i wanpela man o meri husat i bilong kantri Gris, tasol bihain long sampela taim, dispela wod i stat long minim ol man o meri husat i adoptim na bihainim Grik kalsa. Wanpela Ju i no inap long adoptim o bihainim Grik kalsa, we i gat pasin bilong wosipim aidol. Dispela wod Grik em tu ol i stat long yusim long ol wanpela man o meri husat i no wanpela Ju, maski dispela man o meri em i no bilong kantri Gris. Olsem na dispela wod "Grik" na "Jentail" i ken sampela taim minim seim samting.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gerasenes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>Gerasins, Geresa, Gadara, Gadarins</w:t>
      </w:r>
    </w:p>
    <w:p>
      <w:pPr/>
      <w:r>
        <w:rPr>
          <w:lang w:val="png_PG" w:bidi="png_PG"/>
        </w:rPr>
      </w:r>
      <w:r>
        <w:rPr>
          <w:lang w:val="png_PG" w:bidi="png_PG"/>
        </w:rPr>
        <w:t>Gerasins, Geresa, Gadara, na Gadarins em olgeta narapela nem bilong wanpela eria na ol siti insait long eria we i stap long saut ist koust bilong Raunwara Galili. Planti manmeri husat i stap long hap em ol i no ol Ju o Judaman. Dispela eria em i pat bilong Dekapolis.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glorify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>Glori</w:t>
      </w:r>
      <w:r>
        <w:rPr>
          <w:lang w:val="png_PG" w:bidi="png_PG"/>
        </w:rPr>
        <w:t xml:space="preserve"> em i biknem na rispek we yu kisim taim yu mekim wanpela narapela kain samting.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ol manmeri i </w:t>
      </w:r>
      <w:r>
        <w:rPr>
          <w:b/>
          <w:lang w:val="png_PG" w:bidi="png_PG"/>
        </w:rPr>
        <w:t>givim</w:t>
      </w:r>
      <w:r>
        <w:rPr>
          <w:lang w:val="png_PG" w:bidi="png_PG"/>
        </w:rPr>
        <w:t xml:space="preserve"> glori long God, ol </w:t>
      </w:r>
      <w:r>
        <w:rPr>
          <w:lang w:val="png_PG" w:bidi="png_PG"/>
        </w:rPr>
        <w:t>preisim</w:t>
      </w:r>
      <w:r>
        <w:rPr>
          <w:lang w:val="png_PG" w:bidi="png_PG"/>
        </w:rPr>
        <w:t xml:space="preserve"> God, rispektim em, na tok ol gutpela samting long God.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God i </w:t>
      </w:r>
      <w:r>
        <w:rPr>
          <w:b/>
          <w:lang w:val="png_PG" w:bidi="png_PG"/>
        </w:rPr>
        <w:t>soim</w:t>
      </w:r>
      <w:r>
        <w:rPr>
          <w:lang w:val="png_PG" w:bidi="png_PG"/>
        </w:rPr>
        <w:t xml:space="preserve"> glori bilong em, ol manmeri i ken lukim olsem God em i nais tru, i pulap long pawa na strong. I no planti manmeri insait long Baibel i gat sans long lukim glori bilong God, olsem na taim em i kamap, em i wanpela spesel na narapela kain taim tru. Em i narapela kain na ol manmeri i save kamap pret tru taim ol i lukim glori bilong God. Sampela taim ol manmeri i save lukim wanpela brait lait long seim taim, tasol i no olgeta taim.</w:t>
      </w:r>
    </w:p>
    <w:p>
      <w:pPr/>
      <w:r>
        <w:rPr>
          <w:lang w:val="png_PG" w:bidi="png_PG"/>
        </w:rPr>
      </w:r>
      <w:r>
        <w:rPr>
          <w:lang w:val="png_PG" w:bidi="png_PG"/>
        </w:rPr>
        <w:t>Em i ken hat long trensletim wod glori. Long sampela taim, yu ken tok "Pawa na lait bilong God we i sain." Taim yu givim glori long God, yu soim pawa na lait bilong God we i sain.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glory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Glori</w:t>
      </w:r>
      <w:r>
        <w:rPr>
          <w:lang w:val="png_PG" w:bidi="png_PG"/>
        </w:rPr>
        <w:t xml:space="preserve"> em i biknem na rispek we yu kisim taim yu mekim wanpela narapela kain samting.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ol manmeri i </w:t>
      </w:r>
      <w:r>
        <w:rPr>
          <w:b/>
          <w:lang w:val="png_PG" w:bidi="png_PG"/>
        </w:rPr>
        <w:t>givim</w:t>
      </w:r>
      <w:r>
        <w:rPr>
          <w:lang w:val="png_PG" w:bidi="png_PG"/>
        </w:rPr>
        <w:t xml:space="preserve"> glori long God, ol i preisim God, rispektim em, na tok ol gutpela samting long God.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God i </w:t>
      </w:r>
      <w:r>
        <w:rPr>
          <w:b/>
          <w:lang w:val="png_PG" w:bidi="png_PG"/>
        </w:rPr>
        <w:t>soim</w:t>
      </w:r>
      <w:r>
        <w:rPr>
          <w:lang w:val="png_PG" w:bidi="png_PG"/>
        </w:rPr>
        <w:t xml:space="preserve"> glori bilong em, ol manmeri i ken lukim olsem God em i nais tru, i pulap long na strong. I no planti manmeri insait long Baibel i gat sans long lukim glori bilong God, olsem na taim em i kamap, em i wanpela spesel na narapela kain taim tru. Em i narapela kain na ol manmeri i save kamap pret tru taim ol i lukim glori bilong God. Sampela taim ol manmeri i save lukim wanpela brait lait long seim taim, tasol i no olgeta taim.</w:t>
      </w:r>
    </w:p>
    <w:p>
      <w:pPr/>
      <w:r>
        <w:rPr>
          <w:lang w:val="png_PG" w:bidi="png_PG"/>
        </w:rPr>
      </w:r>
      <w:r>
        <w:rPr>
          <w:lang w:val="png_PG" w:bidi="png_PG"/>
        </w:rPr>
        <w:t>Em i ken hat long trensletim wod glori. Long sampela taim, yu ken tok "Pawa na lait bilong God we i sain." Taim yu givim glori long God, yu soim pawa na lait bilong God we i sain.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god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Baibel, dispela wod </w:t>
      </w:r>
      <w:r>
        <w:rPr>
          <w:b/>
          <w:lang w:val="png_PG" w:bidi="png_PG"/>
        </w:rPr>
        <w:t>God</w:t>
      </w:r>
      <w:r>
        <w:rPr>
          <w:lang w:val="png_PG" w:bidi="png_PG"/>
        </w:rPr>
        <w:t xml:space="preserve"> em i toktok long God we i wokim olgeta samting. God em i wanpela spirit we i gat nambawan bikpela pawa tru. Dispela em God husat i mekim wanpela </w:t>
      </w:r>
      <w:r>
        <w:rPr>
          <w:lang w:val="png_PG" w:bidi="png_PG"/>
        </w:rPr>
        <w:t>kavanen</w:t>
      </w:r>
      <w:r>
        <w:rPr>
          <w:lang w:val="png_PG" w:bidi="png_PG"/>
        </w:rPr>
        <w:t xml:space="preserve">, wanpela spesel promis, long </w:t>
      </w:r>
      <w:r>
        <w:rPr>
          <w:lang w:val="png_PG" w:bidi="png_PG"/>
        </w:rPr>
        <w:t>Abraham</w:t>
      </w:r>
      <w:r>
        <w:rPr>
          <w:lang w:val="png_PG" w:bidi="png_PG"/>
        </w:rPr>
        <w:t xml:space="preserve"> na ol lain tumbuna bilong em, </w:t>
      </w:r>
      <w:r>
        <w:rPr>
          <w:lang w:val="png_PG" w:bidi="png_PG"/>
        </w:rPr>
        <w:t>ol Israel</w:t>
      </w:r>
      <w:r>
        <w:rPr>
          <w:lang w:val="png_PG" w:bidi="png_PG"/>
        </w:rPr>
        <w:t xml:space="preserve">. Dispela em God husat i salim Jisas i kam long graun long seivim ol manmeri long dai na </w:t>
      </w:r>
      <w:r>
        <w:rPr>
          <w:lang w:val="png_PG" w:bidi="png_PG"/>
        </w:rPr>
        <w:t>kirap bek</w:t>
      </w:r>
      <w:r>
        <w:rPr>
          <w:lang w:val="png_PG" w:bidi="png_PG"/>
        </w:rPr>
        <w:t xml:space="preserve"> bilong em.</w:t>
      </w:r>
    </w:p>
    <w:p>
      <w:pPr/>
      <w:r>
        <w:rPr>
          <w:lang w:val="png_PG" w:bidi="png_PG"/>
        </w:rPr>
      </w:r>
      <w:r>
        <w:rPr>
          <w:lang w:val="png_PG" w:bidi="png_PG"/>
        </w:rPr>
        <w:t>God em i save stap, na em bai i stap oltaim. Bikos God i wokim olgeta samting, em i gat pawa antap long olgeta samting. God em i gutpela na i pulap long laikim, i pulap long pawa, na i stret tasol.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Taim yu trensletim God, yu mas lukaut long ol dispela samting: Sampela komyuniti i save </w:t>
      </w:r>
      <w:r>
        <w:rPr>
          <w:lang w:val="png_PG" w:bidi="png_PG"/>
        </w:rPr>
        <w:t>wosipim</w:t>
      </w:r>
      <w:r>
        <w:rPr>
          <w:lang w:val="png_PG" w:bidi="png_PG"/>
        </w:rPr>
        <w:t xml:space="preserve"> planti kainkain spirit. Long sampela taim, nem we ol manmeri i yusim long nambawan spirit we i pulap long pawa em ol i ken yusim long God. Tasol, yu nid long sekim olsem dispela spirit em i no gat planti kainkain pasin we i no wankain olsem God bilong Baibel.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gods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Baibel, dispela wod </w:t>
      </w:r>
      <w:r>
        <w:rPr>
          <w:b/>
          <w:lang w:val="png_PG" w:bidi="png_PG"/>
        </w:rPr>
        <w:t>God</w:t>
      </w:r>
      <w:r>
        <w:rPr>
          <w:lang w:val="png_PG" w:bidi="png_PG"/>
        </w:rPr>
        <w:t xml:space="preserve"> em i toktok long </w:t>
      </w:r>
      <w:r>
        <w:rPr>
          <w:b/>
          <w:lang w:val="png_PG" w:bidi="png_PG"/>
        </w:rPr>
        <w:t>Yahweh</w:t>
      </w:r>
      <w:r>
        <w:rPr>
          <w:lang w:val="png_PG" w:bidi="png_PG"/>
        </w:rPr>
        <w:t xml:space="preserve">, dispela God husat i wokim olgeta samting, dispela nambawan pawaful spirit. Dispela em God husat i mekim wanpela kavanen, wanpela spesel promis, long </w:t>
      </w:r>
      <w:r>
        <w:rPr>
          <w:b/>
          <w:lang w:val="png_PG" w:bidi="png_PG"/>
        </w:rPr>
        <w:t>Abraham</w:t>
      </w:r>
      <w:r>
        <w:rPr>
          <w:lang w:val="png_PG" w:bidi="png_PG"/>
        </w:rPr>
        <w:t xml:space="preserve"> na ol </w:t>
      </w:r>
      <w:r>
        <w:rPr>
          <w:b/>
          <w:lang w:val="png_PG" w:bidi="png_PG"/>
        </w:rPr>
        <w:t>lain tumbuna</w:t>
      </w:r>
      <w:r>
        <w:rPr>
          <w:lang w:val="png_PG" w:bidi="png_PG"/>
        </w:rPr>
        <w:t xml:space="preserve"> bilong em, </w:t>
      </w:r>
      <w:r>
        <w:rPr>
          <w:b/>
          <w:lang w:val="png_PG" w:bidi="png_PG"/>
        </w:rPr>
        <w:t>ol Israel</w:t>
      </w:r>
      <w:r>
        <w:rPr>
          <w:lang w:val="png_PG" w:bidi="png_PG"/>
        </w:rPr>
        <w:t xml:space="preserve">. Dispela em God husat i salim pikinini bilong em Jisas i kam long graun long seivim ol manmeri long panismen bilong ol bikos ol i no harim tok. Yahweh, dispela krieta God, i tokim ol manmeri bilong Israel long no ken wosipim o bihainim ol narapela god, ol i mas bihainim Yahweh tasol. Tasol, sampela taim ol manmeri i wosipim ol narapela spirit o aidol olsem ol i gat pawa. Sampela taim ol manmeri i yusim plang o metel long mekim ol stetyu o longpela pos long makim ol Ol manmeri i save kolim ol dispela stetyu </w:t>
      </w:r>
      <w:r>
        <w:rPr>
          <w:b/>
          <w:lang w:val="png_PG" w:bidi="png_PG"/>
        </w:rPr>
        <w:t>ol aidol</w:t>
      </w:r>
      <w:r>
        <w:rPr>
          <w:lang w:val="png_PG" w:bidi="png_PG"/>
        </w:rPr>
        <w:t>.</w:t>
      </w:r>
    </w:p>
    <w:p>
      <w:pPr/>
      <w:r>
        <w:rPr>
          <w:lang w:val="png_PG" w:bidi="png_PG"/>
        </w:rPr>
      </w:r>
      <w:r>
        <w:rPr>
          <w:lang w:val="png_PG" w:bidi="png_PG"/>
        </w:rPr>
        <w:t>Ol eksampel bilong ol narapela god insait long Olpela Testamen em ol Baal na Astarot bilong ol Kenan, na Dagon, em i god bilong ol Filistain. Insait long Nupela Testamen, sampela manmeri insait long ol ples we Pol i go long en i wosipim ol narapela god, na ol i bildim ol tempel na aidol tu long ol dispela narapela god, wankain olsem ol manmeri insait long Olpela Testamen i bin mekim.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good-news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Dispela wod </w:t>
      </w:r>
      <w:r>
        <w:rPr>
          <w:b/>
          <w:lang w:val="png_PG" w:bidi="png_PG"/>
        </w:rPr>
        <w:t>gospel</w:t>
      </w:r>
      <w:r>
        <w:rPr>
          <w:lang w:val="png_PG" w:bidi="png_PG"/>
        </w:rPr>
        <w:t xml:space="preserve"> em i wanpela trenslesen bilong wanpela </w:t>
      </w:r>
      <w:r>
        <w:rPr>
          <w:lang w:val="png_PG" w:bidi="png_PG"/>
        </w:rPr>
        <w:t>Grik</w:t>
      </w:r>
      <w:r>
        <w:rPr>
          <w:lang w:val="png_PG" w:bidi="png_PG"/>
        </w:rPr>
        <w:t xml:space="preserve"> wod we i minim "gut nius." </w:t>
      </w:r>
      <w:r>
        <w:rPr>
          <w:b/>
          <w:lang w:val="png_PG" w:bidi="png_PG"/>
        </w:rPr>
        <w:t>Gut nius</w:t>
      </w:r>
      <w:r>
        <w:rPr>
          <w:lang w:val="png_PG" w:bidi="png_PG"/>
        </w:rPr>
        <w:t xml:space="preserve"> insait long Baibel em i nius olsem God i bin mekim wanpela we long seivim ol manmeri. Insait long Nupela Testamen, em i kamap klia olsem we bilong God long seivim ol manmeri bilong en em long dai na </w:t>
      </w:r>
      <w:r>
        <w:rPr>
          <w:lang w:val="png_PG" w:bidi="png_PG"/>
        </w:rPr>
        <w:t>kirap bek</w:t>
      </w:r>
      <w:r>
        <w:rPr>
          <w:lang w:val="png_PG" w:bidi="png_PG"/>
        </w:rPr>
        <w:t xml:space="preserve"> bilong Jisas. Insait long Wok Bilong Ol Aposel na insait long ol pas, taim ol manmeri i "autim gospel," ol i wok long tokim ol manmeri gutpela nius olsem God i ken kisim bek ol sapos ol i trastim Jisas.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pat bilong Baibel we i toktok long laip bilong Jisas-ol buk bilong Matyu, Mak, Luk na Jon-mipela sampela taim tu i harim toktok bilong gospel, o toktok bilong "gut nius bilong kingdom." Long dispela taim, Jisas i no bin dai yet long seivim o kisim bek ol manmeri. Gut nius long hia em i minim </w:t>
      </w:r>
      <w:r>
        <w:rPr>
          <w:lang w:val="png_PG" w:bidi="png_PG"/>
        </w:rPr>
        <w:t>kingdom bilong God</w:t>
      </w:r>
      <w:r>
        <w:rPr>
          <w:lang w:val="png_PG" w:bidi="png_PG"/>
        </w:rPr>
        <w:t xml:space="preserve"> em i laik stat nau, o i stat pinis. Jisas i tokim ol manmeri olsem God i bosim olgeta hap bilong graun, na klostu taim God bai mekim kingdom bilong em i stap oltaim. Inap long dispela taim i kamap, ol manmeri i mas stap olsem ol sitisen bilong dispela kingdom, na redim ol yet long kisim God. Gutpela nius em olsem God i wok long rulim o bosim olgeta samting i stap nau, na long nau tu yumi ken kamap memba bilong kingdom bilong em! Bihain long Jisas i dai long seivim yumi, ol manmeri husat i trast insait long Jisas i ken kamap pat bilong kingdom bilong God.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</w:t>
      </w:r>
      <w:r>
        <w:rPr>
          <w:lang w:val="png_PG" w:bidi="png_PG"/>
        </w:rPr>
        <w:t>sios</w:t>
      </w:r>
      <w:r>
        <w:rPr>
          <w:lang w:val="png_PG" w:bidi="png_PG"/>
        </w:rPr>
        <w:t>, yumi planti taim i save yusim dispela wod "ol Gospel" long toktok long ol fopela buk bilong Nupela Testmen we i tokim yumi long laip bilong Jisas: ol buk bilong Matyu, Mak, Luk na Jon. Taim yumi toktok long wanpela bilong ol dispela buk, yumi save tok "Gospel bilong Matyu," o "Gospel bilong Mak." Dispela i min olsem eksampel, "Gospel bilong Matyu," em buk bilong Matyu.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gospel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Dispela wod </w:t>
      </w:r>
      <w:r>
        <w:rPr>
          <w:b/>
          <w:lang w:val="png_PG" w:bidi="png_PG"/>
        </w:rPr>
        <w:t>gospel</w:t>
      </w:r>
      <w:r>
        <w:rPr>
          <w:lang w:val="png_PG" w:bidi="png_PG"/>
        </w:rPr>
        <w:t xml:space="preserve"> em i wanpela trenslesen bilong wanpela </w:t>
      </w:r>
      <w:r>
        <w:rPr>
          <w:lang w:val="png_PG" w:bidi="png_PG"/>
        </w:rPr>
        <w:t>Grik</w:t>
      </w:r>
      <w:r>
        <w:rPr>
          <w:lang w:val="png_PG" w:bidi="png_PG"/>
        </w:rPr>
        <w:t xml:space="preserve"> wod we i minim "gut nius." </w:t>
      </w:r>
      <w:r>
        <w:rPr>
          <w:lang w:val="png_PG" w:bidi="png_PG"/>
        </w:rPr>
        <w:t>Gut nius</w:t>
      </w:r>
      <w:r>
        <w:rPr>
          <w:lang w:val="png_PG" w:bidi="png_PG"/>
        </w:rPr>
        <w:t xml:space="preserve"> insait long Baibel em i nius olsem God i bin mekim wanpela we long seivim o kisim bek ol manmeri. Insait long Nupela Testamen, em i kamap klia olsem we bilong God long seivim ol manmeri bilong en em long dai na </w:t>
      </w:r>
      <w:r>
        <w:rPr>
          <w:lang w:val="png_PG" w:bidi="png_PG"/>
        </w:rPr>
        <w:t>kirap bek</w:t>
      </w:r>
      <w:r>
        <w:rPr>
          <w:lang w:val="png_PG" w:bidi="png_PG"/>
        </w:rPr>
        <w:t xml:space="preserve"> bilong Jisas. Insait long buk Ekts o Wok Bilong Ol Aposel na insait long ol pas, taim ol manmeri i "autim gospel," ol i wok long tokim ol manmeri gutpela nius olsem God i ken kisim bek ol sapos ol i trastim Jisas.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dispela pat bilong Baibel we i toktok long laip bilong Jisas-ol buk bilong Matyu, Mak, Luk na Jon-mipela sampela taim tu i harim toktok bilong gospel, o toktok bilong "gut nius bilong kingdom." Long dispela taim, Jisas i no bin dai yet long seivim ol manmeri. Gut nius long hia em i minim </w:t>
      </w:r>
      <w:r>
        <w:rPr>
          <w:lang w:val="png_PG" w:bidi="png_PG"/>
        </w:rPr>
        <w:t>kingdom bilong God</w:t>
      </w:r>
      <w:r>
        <w:rPr>
          <w:lang w:val="png_PG" w:bidi="png_PG"/>
        </w:rPr>
        <w:t xml:space="preserve"> em i laik stat nau, o i stat pinis. Jisas i tokim ol manmeri olsem God i bosim olgeta hap bilong graun, na klostu taim God bai mekim kingdom bilong em i stap oltaim. Inap long dispela taim i kamap, ol manmeri i mas stap olsem ol sitisen bilong dispela kingdom, na redim ol yet long kisim God. Gutpela nius em olsem God i wok long rul i stap, na long nau tu yumi ken kamap memba bilong kingdom bilong em! Bihain long Jisas i dai long seivim yumi, ol manmeri husat i trast insait long Jisas i ken kamap pat bilong kingdom bilong God.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</w:t>
      </w:r>
      <w:r>
        <w:rPr>
          <w:lang w:val="png_PG" w:bidi="png_PG"/>
        </w:rPr>
        <w:t>sios</w:t>
      </w:r>
      <w:r>
        <w:rPr>
          <w:lang w:val="png_PG" w:bidi="png_PG"/>
        </w:rPr>
        <w:t>, yumi planti taim i save yusim dispela wod "ol Gospel" long toktok long ol fopela buk bilong Nupela Testmen we i tokim yumi long laip bilong Jisas: ol buk bilong Matyu, Mak, Luk na Jon. Taim yumi toktok long wanpela bilong ol dispela buk, yumi save tok "Gospel bilong Matyu," o "Gospel bilong Mak." Dispela em yumi tok, eksampel "Gospel bilong Matyu," yumi minim buk bilong Matyu.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grace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>Taim wanpela man o meri i givim greis long yumi, ol i mekim gutpela samting long yumi, o ol i givim yumi gutpela samting we yumi no sapos long kisim.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God i save soim greis long ol manmeri taim em i </w:t>
      </w:r>
      <w:r>
        <w:rPr>
          <w:lang w:val="png_PG" w:bidi="png_PG"/>
        </w:rPr>
        <w:t>fogivim</w:t>
      </w:r>
      <w:r>
        <w:rPr>
          <w:lang w:val="png_PG" w:bidi="png_PG"/>
        </w:rPr>
        <w:t xml:space="preserve"> ol long </w:t>
      </w:r>
      <w:r>
        <w:rPr>
          <w:lang w:val="png_PG" w:bidi="png_PG"/>
        </w:rPr>
        <w:t>ol sins</w:t>
      </w:r>
      <w:r>
        <w:rPr>
          <w:lang w:val="png_PG" w:bidi="png_PG"/>
        </w:rPr>
        <w:t xml:space="preserve"> bilong ol, na mekim ol i kamap ol pikinini bilong em. Ol manmeri i mas stap seperet long God bikos ol i sakim tok bilong God, tasol God i laikim ol manmeri tru olsem na em i laik long fogivim ol. Olsem na God i mekim gutpela samting long ol manmeri we ol i no sapos long kisim: Em i fogivim ol. Dispela em greis.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Sampela taim greis em i min olsem gutpela samting we God i bin mekim long wanpela man o meri o wanpela gutpela samting we em i givim long dispela man o meri. Eksampel, Pol i tok olsem God i bin givim </w:t>
      </w:r>
      <w:r>
        <w:rPr>
          <w:b/>
          <w:lang w:val="png_PG" w:bidi="png_PG"/>
        </w:rPr>
        <w:t>greis</w:t>
      </w:r>
      <w:r>
        <w:rPr>
          <w:lang w:val="png_PG" w:bidi="png_PG"/>
        </w:rPr>
        <w:t xml:space="preserve"> long Pol long kamap wanpela </w:t>
      </w:r>
      <w:r>
        <w:rPr>
          <w:lang w:val="png_PG" w:bidi="png_PG"/>
        </w:rPr>
        <w:t>aposel</w:t>
      </w:r>
      <w:r>
        <w:rPr>
          <w:lang w:val="png_PG" w:bidi="png_PG"/>
        </w:rPr>
        <w:t>. Pol i no sapos long kamap wanpela aposel, tasol God i stil mekim em i kamap wanpela aposel. God i givim em greis.</w:t>
      </w:r>
      <w:r>
        <w:rPr>
          <w:lang w:val="png_PG" w:bidi="png_PG"/>
        </w:rPr>
      </w:r>
      <w:r>
        <w:rPr>
          <w:lang w:val="png_PG" w:bidi="png_PG"/>
        </w:rPr>
      </w: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greeks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Ol manmeri bilong kantri Gris em ol i save kolim ol olsem </w:t>
      </w:r>
      <w:r>
        <w:rPr>
          <w:b/>
          <w:lang w:val="png_PG" w:bidi="png_PG"/>
        </w:rPr>
        <w:t>ol Grik</w:t>
      </w:r>
      <w:r>
        <w:rPr>
          <w:lang w:val="png_PG" w:bidi="png_PG"/>
        </w:rPr>
        <w:t xml:space="preserve">. Gris em i wanpela kantri we i stap long sauten pat bilong eria we nau yumi kolim Yurop. Planti handret yia bipo long Krais i bon, Gris em i bin nambawan pawaful </w:t>
      </w:r>
      <w:r>
        <w:rPr>
          <w:lang w:val="png_PG" w:bidi="png_PG"/>
        </w:rPr>
        <w:t>nesen</w:t>
      </w:r>
      <w:r>
        <w:rPr>
          <w:lang w:val="png_PG" w:bidi="png_PG"/>
        </w:rPr>
        <w:t xml:space="preserve"> insait long dispela eria, na ol Grik i bin bosim wanpela bikpela hap teritori. Dispela teritori bilong ol em </w:t>
      </w:r>
      <w:r>
        <w:rPr>
          <w:lang w:val="png_PG" w:bidi="png_PG"/>
        </w:rPr>
        <w:t>Israel</w:t>
      </w:r>
      <w:r>
        <w:rPr>
          <w:lang w:val="png_PG" w:bidi="png_PG"/>
        </w:rPr>
        <w:t xml:space="preserve"> tu i stap insait long en.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Grik kalsa em i gat planti samting bilong ol narapela kantri insait long en. Planti ol manmeri i adoptim ol Grik kastom na stat long toktok long tok ples Grik. Sampela bilong ol i </w:t>
      </w:r>
      <w:r>
        <w:rPr>
          <w:lang w:val="png_PG" w:bidi="png_PG"/>
        </w:rPr>
        <w:t>wosipim</w:t>
      </w:r>
      <w:r>
        <w:rPr>
          <w:lang w:val="png_PG" w:bidi="png_PG"/>
        </w:rPr>
        <w:t xml:space="preserve"> ol Grik god tu. Long dispela taim, planti </w:t>
      </w:r>
      <w:r>
        <w:rPr>
          <w:lang w:val="png_PG" w:bidi="png_PG"/>
        </w:rPr>
        <w:t>ol Ju o Judamanmeri</w:t>
      </w:r>
      <w:r>
        <w:rPr>
          <w:lang w:val="png_PG" w:bidi="png_PG"/>
        </w:rPr>
        <w:t xml:space="preserve"> i stat long ekseptim ol Grik god. Dispela i kamapim wanpela taim bilong woa insait long Israel we ol manmeri husat i laik stap feitful long God i pait agensim ol Grik kastom, na agensim ol manmeri husat i ekseptim ol Grik god.</w:t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sampela taim, ol manmeri husat i wok long bihainim ol Grik kastom em ol i wok long kolim ol olsem ol Grik maski ol i no bilong kantri Gris.</w:t>
      </w:r>
    </w:p>
    <w:p>
      <w:pPr/>
      <w:r>
        <w:rPr>
          <w:lang w:val="png_PG" w:bidi="png_PG"/>
        </w:rPr>
      </w:r>
      <w:r>
        <w:rPr>
          <w:lang w:val="png_PG" w:bidi="png_PG"/>
        </w:rPr>
        <w:t>Long taim bilong Nupela Testamen, ol Grik i bin lusim politikel pawa bilong ol na nau ol Rom i kisim pawa long dispela seim pat bilong wol. Tasol planti manmeri i wok long toktok long tok ples Grik yet. Planti ol manmeri insait long Israel i bin toktok long tok ples bilong ol yet ol i kolim Arameik, tasol ol i toktok long tok ples Grik tu. Ol ota o man i i raitim ol buk bilong Nupela Testamen i bin raitim long Grik tok ples.</w:t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Insait long Nupela Testamen, dispela wod Grik em i ken toktok long ol manmeri husat i bilong kantri Gris, ol em i ken toktok tu long ol manmeri husat i bin adoptim na bihainim Grik kalsa na tok ples. Wanpela gutpela Ju o Judaman em i no inap adoptim Grik kalsa we i gat pasin bilong wosipim </w:t>
      </w:r>
      <w:r>
        <w:rPr>
          <w:lang w:val="png_PG" w:bidi="png_PG"/>
        </w:rPr>
        <w:t>aidol</w:t>
      </w:r>
      <w:r>
        <w:rPr>
          <w:lang w:val="png_PG" w:bidi="png_PG"/>
        </w:rPr>
        <w:t xml:space="preserve"> insait long em, olsem na dispela wod Grik em ol i stat long yusim long minim olsem "wanpela man o meri husat i no Ju." Olsem na sampela taim dispela wod "Grik" em i ken minim seim olsem </w:t>
      </w:r>
      <w:r>
        <w:rPr>
          <w:lang w:val="png_PG" w:bidi="png_PG"/>
        </w:rPr>
        <w:t>Jentail</w:t>
      </w:r>
      <w:r>
        <w:rPr>
          <w:lang w:val="png_PG" w:bidi="png_PG"/>
        </w:rPr>
        <w:t>.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