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rabbi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Rabai</w:t>
      </w:r>
      <w:r>
        <w:rPr>
          <w:lang w:val="png_PG" w:bidi="png_PG"/>
        </w:rPr>
        <w:t xml:space="preserve"> em i nem we ol manmeri insait 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i givim long wanpela </w:t>
      </w:r>
      <w:r>
        <w:rPr>
          <w:lang w:val="png_PG" w:bidi="png_PG"/>
        </w:rPr>
        <w:t>tisa</w:t>
      </w:r>
      <w:r>
        <w:rPr>
          <w:lang w:val="png_PG" w:bidi="png_PG"/>
        </w:rPr>
        <w:t xml:space="preserve"> bilong lotu. Insait long tok ples bilong ol, dispela wod em i minim "bikpela bilong mi," o "nambawan tisa bilong mi." Taim wanpela man o meri i kolim narapela man o meri olsem "Rabai," ol i wok long givim dispela man o meri rispek. Sampela trenslesen i kipim dispela wod "Rabai," na ol narapela trenslesen i tok tasol olsem "tisa."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Taim yu wok long trensletim "Rabai", yu mas lukaut long ol dispela samting:</w:t>
      </w:r>
    </w:p>
    <w:p>
      <w:pPr/>
      <w:r>
        <w:rPr>
          <w:lang w:val="png_PG" w:bidi="png_PG"/>
        </w:rPr>
      </w:r>
      <w:r>
        <w:rPr>
          <w:lang w:val="png_PG" w:bidi="png_PG"/>
        </w:rPr>
        <w:t>Yu ken yusim wanpela wod o hap tok insait long tok ples bilong yu we i minim "tisa." Tasol dispela wod em i mas no ken wanpela wod we ol i save yusim tasol long ol tisa bilong pikinini insait long wanpela skul.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ransom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wanpela man o meri em i wanpela kalabus, o wanpela </w:t>
      </w:r>
      <w:r>
        <w:rPr>
          <w:lang w:val="png_PG" w:bidi="png_PG"/>
        </w:rPr>
        <w:t>sleiv</w:t>
      </w:r>
      <w:r>
        <w:rPr>
          <w:lang w:val="png_PG" w:bidi="png_PG"/>
        </w:rPr>
        <w:t xml:space="preserve">, wanpela narapela man o meri i ken baim dispela man o meri na mekim em i kamap fri. Dispela mani we man o meri i baim long mekim fri dispela kalabus o sleiv em ol i save kolim olsem wanpela </w:t>
      </w:r>
      <w:r>
        <w:rPr>
          <w:b/>
          <w:lang w:val="png_PG" w:bidi="png_PG"/>
        </w:rPr>
        <w:t>rensom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Baibel i tok olsem Jisas em i givim laip bilong em olsem wanpela rensom long ol manmeri. Dispela em i min olsem ol manmeri i olsem ol kalabus o sleiv, na Jisas i bin baim samting long mekim ol i kamap fri. Jisas i no baim ol manmeri na mekim ol i kamap fri wantaim mani, tasol em i baim ol wantaim laip bilong em yet, we i gat bikpela velyu moa long mani. Dai bilong Jisas em i prais we Jisas i bin baim long mekim ol manmeri i kamap fri long </w:t>
      </w:r>
      <w:r>
        <w:rPr>
          <w:lang w:val="png_PG" w:bidi="png_PG"/>
        </w:rPr>
        <w:t>sin</w:t>
      </w:r>
      <w:r>
        <w:rPr>
          <w:lang w:val="png_PG" w:bidi="png_PG"/>
        </w:rPr>
        <w:t xml:space="preserve"> na sem na dai.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redeem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>Baibel i save yusim ol wod bilong dispela graun long toktok long ol samting bilong heven. Ol wod bilong dispela graun na ol samting bilong heven i no fit wantaim gut tru, tasol ol i givim mipela sampela piksa we i helpim mipela long save long God na wanem samting God i save mekim.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Baibel i gat sampela we bilong helpim long toktok long hau God </w:t>
      </w:r>
      <w:r>
        <w:rPr>
          <w:b/>
          <w:lang w:val="png_PG" w:bidi="png_PG"/>
        </w:rPr>
        <w:t>i kisim bek</w:t>
      </w:r>
      <w:r>
        <w:rPr>
          <w:lang w:val="png_PG" w:bidi="png_PG"/>
        </w:rPr>
        <w:t>, o mekim fri ol manmeri bilong em.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Ol sleiv o wokboi nating</w:t>
      </w:r>
      <w:r>
        <w:rPr>
          <w:lang w:val="png_PG" w:bidi="png_PG"/>
        </w:rPr>
        <w:t xml:space="preserve"> i mas mekim wok bilong ol masta bilong ol. Ol manmeri husat i gat dinau i mas baim bek ol dinau bilong ol. Taim yu ridimim o kisim bek wanpela man o meri, yu wok long mekim dispela man o meri i kamap fri long dinau o pasin bilong wok sleiv. Dispela em i ken pasin bilong baim dinau bilong dispela man o meri. Dispela man o meri husat i kamap fri em yu kisim bek em. Planti taim ol manmeri i save ridimim o kisim bek ol wan famili bilong ol o ol narapela lain we ol i save long en. Sampela taim wanpela man o meri we i gat gutpela pasin na husat i gat inap mani i ken ridimim wanpela strenja we em i pilim sore long en.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eksampel bilong ridemsen em bilong wanpela turangu famili husat i mas salim graun bilong ol bikos long sampela risen. God i bin mekim wanpela rul olsem graun insait long </w:t>
      </w:r>
      <w:r>
        <w:rPr>
          <w:b/>
          <w:lang w:val="png_PG" w:bidi="png_PG"/>
        </w:rPr>
        <w:t>Israel</w:t>
      </w:r>
      <w:r>
        <w:rPr>
          <w:lang w:val="png_PG" w:bidi="png_PG"/>
        </w:rPr>
        <w:t xml:space="preserve"> em olgeta taim i mas stap insait long famili. Sapos wanpela famili i turangu tru na ol i nid long salim wanpela pat bilong graun bilong ol, orait wanpela wan famili i mas baim sapos em i ken baim. Long dispela we, graun bai stap insait long famili. Yumi tok olsem wanpela wan famili i "ridimim" dispela graun. Sampela taim wanpela wan famili i no bin baim o i no inap long baim o ridimim dispela graun. Tasol, God i bin mekim wanpela rul olsem insait long olgeta namba 50 yia-we ol i kolim </w:t>
      </w:r>
      <w:r>
        <w:rPr>
          <w:b/>
          <w:lang w:val="png_PG" w:bidi="png_PG"/>
        </w:rPr>
        <w:t>yia bilong Jubili</w:t>
      </w:r>
      <w:r>
        <w:rPr>
          <w:lang w:val="png_PG" w:bidi="png_PG"/>
        </w:rPr>
        <w:t>-olgeta graun i nid long go bek long ol orijinel owna o papa bilong ol! Long dispela we, God i mekim na no gat wanpela lain i bai kamap turangu tru.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Baibel i yusim dispela piksa bilong baim wanpela man o meri na mekim em i kamap fri long diskraibim wanem samting God i bin mekim long ol manmeri. Insait long Olpela Testamen, God i bin mekim fri ol manmeri bilong Israel long pasin bilong wok sleiv insait long Ijip. God i no baim ol Ijip wanpela samting long mekim </w:t>
      </w:r>
      <w:r>
        <w:rPr>
          <w:b/>
          <w:lang w:val="png_PG" w:bidi="png_PG"/>
        </w:rPr>
        <w:t>ol Israel</w:t>
      </w:r>
      <w:r>
        <w:rPr>
          <w:lang w:val="png_PG" w:bidi="png_PG"/>
        </w:rPr>
        <w:t xml:space="preserve"> i fri; God i mekim fri ol Israel bikos God i pulap long pawa na strong. God i diskraibim wanem samting em i bin mekim long ol Israel taim em i tok olsem em i ridimim ol manmeri bilong Israel.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Nupela Testamen, yumi lainim olsem God i bin ridimim yumi, o mekim yumi i kamap fri, long pasin bilong stap olsem sleiv bilong </w:t>
      </w:r>
      <w:r>
        <w:rPr>
          <w:b/>
          <w:lang w:val="png_PG" w:bidi="png_PG"/>
        </w:rPr>
        <w:t>sin</w:t>
      </w:r>
      <w:r>
        <w:rPr>
          <w:lang w:val="png_PG" w:bidi="png_PG"/>
        </w:rPr>
        <w:t>. Dispela aidia bilong ridemsen, o God i ridimim yumi, i soim yumi wanem samting God i bin mekim. Tasol, yumi mas tingim olsem God i no baim wanpela man o meri wanpela samting long kisim bek yumi. God i no nid long baim wanpela man o meri wanpela samting; em i pulap long pawa na strong inap long seivim yumi. Tasol God i ofaim pikinini man bilong em long ples bilong yumi, wankain olsem wanpela man o meri i ofaim pemen, long mekim yumi i kamap fri long pasin bilong stap sleiv long sin na samting nogut. Em i olsem God i baim wanpela ekspensiv prais tru: na dispela prais em laip bilong em yet, dispela laip bilong Jisas. Bikos long dispela ekspensiv prais, ol manmeri i ken kamap fri. God i ridimim yumi pinis. Yumi kisim ridemsen pinis o God i kisim bek yumi pinis. Ridemsen o kisim bek em i wanpela naispela wod we i helpim yumi long andastenim God na wanem samting em i mekim taim God i ridimim yumi, o mekim yumi i kamap fri.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repentance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yu </w:t>
      </w:r>
      <w:r>
        <w:rPr>
          <w:b/>
          <w:lang w:val="png_PG" w:bidi="png_PG"/>
        </w:rPr>
        <w:t>ripen o tok sori</w:t>
      </w:r>
      <w:r>
        <w:rPr>
          <w:lang w:val="png_PG" w:bidi="png_PG"/>
        </w:rPr>
        <w:t>, yu pilim sore long ol samting nogut we yu bin mekim na yu laik long senis. Em i olsem yu i tanim raun: Yu tanim long ol nogut samting, na yu stat long wokabaut i go long ol gutpela samting. Nau yu laik harim tok bilong God na i no sakim tok bilong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God i save tokim ol manmeri olsem ol i nid long ripen o tok sori long ol </w:t>
      </w:r>
      <w:r>
        <w:rPr>
          <w:lang w:val="png_PG" w:bidi="png_PG"/>
        </w:rPr>
        <w:t>sin</w:t>
      </w:r>
      <w:r>
        <w:rPr>
          <w:lang w:val="png_PG" w:bidi="png_PG"/>
        </w:rPr>
        <w:t xml:space="preserve"> bilong ol. Taim ol manmeri i ripen, God i save </w:t>
      </w:r>
      <w:r>
        <w:rPr>
          <w:lang w:val="png_PG" w:bidi="png_PG"/>
        </w:rPr>
        <w:t>fogivim</w:t>
      </w:r>
      <w:r>
        <w:rPr>
          <w:lang w:val="png_PG" w:bidi="png_PG"/>
        </w:rPr>
        <w:t xml:space="preserve"> ol na i no save panisim ol long ol nogut samting ol i bin mekim. Tasol sapos ol manmeri i no ripen o tanim bel, God bai panisim ol.</w:t>
      </w:r>
    </w:p>
    <w:p>
      <w:pPr/>
      <w:r>
        <w:rPr>
          <w:lang w:val="png_PG" w:bidi="png_PG"/>
        </w:rPr>
      </w:r>
      <w:r>
        <w:rPr>
          <w:lang w:val="png_PG" w:bidi="png_PG"/>
        </w:rPr>
        <w:t>Sampela taim Baibel i save tokim yumi tu olsem God i save ripen. Em i tru olsem God i no inap long mekim sin na i no nid long ripen long samting nogut we em i bin mekim. Taim Baibel i tok olsem God i ripen, em i min olsem God i senisim tingting bilong em long wanpela samting.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Taim yu trensletim dispela wod long ripen, o ripentens, yu mas lukaut long ol dispela samting:</w:t>
      </w:r>
    </w:p>
    <w:p>
      <w:pPr/>
      <w:r>
        <w:rPr>
          <w:lang w:val="png_PG" w:bidi="png_PG"/>
        </w:rPr>
      </w:r>
      <w:r>
        <w:rPr>
          <w:lang w:val="png_PG" w:bidi="png_PG"/>
        </w:rPr>
        <w:t>Dispela wod we yu long makim em i mas no ken minim olsem wanpela man o meri i pilim sore long wanem samting em i bin mekim. Em i mas klia olsem dispela man o meri husat i ripen em i laik tu long stop mekim ol nogut samting na i laik stat long harim tok bilong God. Ating yu nidim moa long wanpela wod na i no wanpela wod tasol.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resurrection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Bihain long Jisas i dai, em i kamap laip gen bihain long tripela de. Yumi save tok olsem em i </w:t>
      </w:r>
      <w:r>
        <w:rPr>
          <w:b/>
          <w:lang w:val="png_PG" w:bidi="png_PG"/>
        </w:rPr>
        <w:t>reserekted o kirap bek</w:t>
      </w:r>
      <w:r>
        <w:rPr>
          <w:lang w:val="png_PG" w:bidi="png_PG"/>
        </w:rPr>
        <w:t xml:space="preserve">. Taim yumi toktok long Jisas i kamap laip gen, yumi save kolim em </w:t>
      </w:r>
      <w:r>
        <w:rPr>
          <w:b/>
          <w:lang w:val="png_PG" w:bidi="png_PG"/>
        </w:rPr>
        <w:t>resereksen o kirap bek gen</w:t>
      </w:r>
      <w:r>
        <w:rPr>
          <w:lang w:val="png_PG" w:bidi="png_PG"/>
        </w:rPr>
        <w:t xml:space="preserve">. Jisas i kamap laip gen olsem wanpela man-we i gat bodi! Em i no wanpela </w:t>
      </w:r>
      <w:r>
        <w:rPr>
          <w:lang w:val="png_PG" w:bidi="png_PG"/>
        </w:rPr>
        <w:t>spirit</w:t>
      </w:r>
      <w:r>
        <w:rPr>
          <w:lang w:val="png_PG" w:bidi="png_PG"/>
        </w:rPr>
        <w:t xml:space="preserve"> tasol, bikos ol manmeri i ken tasim Jisas. Na tu, Jisas i bin kaikai wantaim ol </w:t>
      </w:r>
      <w:r>
        <w:rPr>
          <w:lang w:val="png_PG" w:bidi="png_PG"/>
        </w:rPr>
        <w:t>disaipel</w:t>
      </w:r>
      <w:r>
        <w:rPr>
          <w:lang w:val="png_PG" w:bidi="png_PG"/>
        </w:rPr>
        <w:t xml:space="preserve"> bilong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Jisas bai kam bek long bosim olgeta samting olsem </w:t>
      </w:r>
      <w:r>
        <w:rPr>
          <w:lang w:val="png_PG" w:bidi="png_PG"/>
        </w:rPr>
        <w:t>king</w:t>
      </w:r>
      <w:r>
        <w:rPr>
          <w:lang w:val="png_PG" w:bidi="png_PG"/>
        </w:rPr>
        <w:t xml:space="preserve"> oltaim, ol manmeri we God i bin ekseptim em ol bai kamap laip gen na kisim wanpela nupela bodi-wanpela bodi we i bai no inap dai gen! Dispela em i wanpela samting yumi kolim kirap bek o resereksen bilong </w:t>
      </w:r>
      <w:r>
        <w:rPr>
          <w:lang w:val="png_PG" w:bidi="png_PG"/>
        </w:rPr>
        <w:t>ol biliva</w:t>
      </w:r>
      <w:r>
        <w:rPr>
          <w:lang w:val="png_PG" w:bidi="png_PG"/>
        </w:rPr>
        <w:t>. Bikos Jisas i kamap laip gen, yumi ken save tru tru olsem God bai mekim yumi tu i kamap laip gen.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righteousness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man o meri husat i </w:t>
      </w:r>
      <w:r>
        <w:rPr>
          <w:b/>
          <w:lang w:val="png_PG" w:bidi="png_PG"/>
        </w:rPr>
        <w:t>raitses o i stretpela man o meri</w:t>
      </w:r>
      <w:r>
        <w:rPr>
          <w:lang w:val="png_PG" w:bidi="png_PG"/>
        </w:rPr>
        <w:t>em i save mekim ol pasin we i stret. God em i raitses, bikos olgeta samting we God i save mekim em i raitpela na i gutpela.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God i laikim olgeta manmeri long kamap raitses o stretpela man na meri. Wanpela stretpela man o meri em i ken gat gutpela </w:t>
      </w:r>
      <w:r>
        <w:rPr>
          <w:b/>
          <w:lang w:val="png_PG" w:bidi="png_PG"/>
        </w:rPr>
        <w:t>rilesensip</w:t>
      </w:r>
      <w:r>
        <w:rPr>
          <w:lang w:val="png_PG" w:bidi="png_PG"/>
        </w:rPr>
        <w:t xml:space="preserve"> wantaim God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man o meri husat i save harim tok bilong God na i laik long mekim ol samting we i amamasim God em i stretpela man o meri, maski em i ken mekim ol sampela misteik yet na sampela taim em i no save na em i sakim tok bilong God. Wanpela strepela man o meri em i save wari taim em i painimaut olsem em i bin sakim tok bilong God na em i save </w:t>
      </w:r>
      <w:r>
        <w:rPr>
          <w:b/>
          <w:lang w:val="png_PG" w:bidi="png_PG"/>
        </w:rPr>
        <w:t>tok sori</w:t>
      </w:r>
      <w:r>
        <w:rPr>
          <w:lang w:val="png_PG" w:bidi="png_PG"/>
        </w:rPr>
        <w:t xml:space="preserve">. Wanpela man o meri we i no gat stretpela pasin em i save kontinu long mekim ol nogut samting, na em i no save </w:t>
      </w:r>
      <w:r>
        <w:rPr>
          <w:b/>
          <w:lang w:val="png_PG" w:bidi="png_PG"/>
        </w:rPr>
        <w:t>bilip</w:t>
      </w:r>
      <w:r>
        <w:rPr>
          <w:lang w:val="png_PG" w:bidi="png_PG"/>
        </w:rPr>
        <w:t xml:space="preserve"> o kea olsem God i ken belhat o panisim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</w:t>
      </w:r>
      <w:r>
        <w:rPr>
          <w:b/>
          <w:lang w:val="png_PG" w:bidi="png_PG"/>
        </w:rPr>
        <w:t>Abraham</w:t>
      </w:r>
      <w:r>
        <w:rPr>
          <w:lang w:val="png_PG" w:bidi="png_PG"/>
        </w:rPr>
        <w:t xml:space="preserve"> i bilipim promis we God i bin givim em olsem em bai gat planti </w:t>
      </w:r>
      <w:r>
        <w:rPr>
          <w:b/>
          <w:lang w:val="png_PG" w:bidi="png_PG"/>
        </w:rPr>
        <w:t>lain tumbuna</w:t>
      </w:r>
      <w:r>
        <w:rPr>
          <w:lang w:val="png_PG" w:bidi="png_PG"/>
        </w:rPr>
        <w:t>, God i lukim Abraham olsem em i stretpela man. Abraham em i no stretpela man bikos i bin mekim wanpela gutpela samting, tasol bikos em i bin trastim God.</w:t>
      </w:r>
    </w:p>
    <w:p>
      <w:pPr/>
      <w:r>
        <w:rPr>
          <w:lang w:val="png_PG" w:bidi="png_PG"/>
        </w:rPr>
      </w:r>
      <w:r>
        <w:rPr>
          <w:lang w:val="png_PG" w:bidi="png_PG"/>
        </w:rPr>
        <w:t>Dispela seim kain we bilong kamap stretpela man o meri em i stap long ol manmeri husat i bilip long Jisas. Taim ol manmeri i trastim Jisas, God i givim ol gift o presen bilong kamap stretpela manmeri. Taim yu bilip olsem yu gat wanpela raitpela rilesensip wantaim God bikos long wanem samting Jisas i bin mekim long yu, God i kolim yu olsem yu stretpela man o stretpela meri.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Taim yu wok long trensletim "righteousness" o pasin bilong stap olsem stretpela man o meri, yu mas lukaut long ol dispela samting:</w:t>
      </w:r>
    </w:p>
    <w:p>
      <w:pPr/>
      <w:r>
        <w:rPr>
          <w:lang w:val="png_PG" w:bidi="png_PG"/>
        </w:rPr>
      </w:r>
      <w:r>
        <w:rPr>
          <w:lang w:val="png_PG" w:bidi="png_PG"/>
        </w:rPr>
        <w:t>Yu ken diskraibim "righteousness" olsem pasin bilong stap olsem gutpela manmeri bilong God, stap stret long ai bilong God, o God i ekseptim dispela man o meri. O yu ken diskraibim "righteousness" olsem pasin bilong nogat asua o i no mekim rong, o stap stret o i no mekim rong long ai bilong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>Tok ples bilong yu ating i bai gat ol spesel wod we i diskraibim aidia bilong "righteousness", kain olsem "i gat stretpela bel o hat," "stap stret," "wokabaut long rot bilong God," o ol narapela kain toktok olsem.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robe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lang w:val="png_PG" w:bidi="png_PG"/>
        </w:rPr>
        <w:t>klouk</w:t>
      </w:r>
      <w:r>
        <w:rPr>
          <w:lang w:val="png_PG" w:bidi="png_PG"/>
        </w:rPr>
        <w:t xml:space="preserve">, we ol i save kolim tu olsem </w:t>
      </w:r>
      <w:r>
        <w:rPr>
          <w:b/>
          <w:lang w:val="png_PG" w:bidi="png_PG"/>
        </w:rPr>
        <w:t>roub</w:t>
      </w:r>
      <w:r>
        <w:rPr>
          <w:lang w:val="png_PG" w:bidi="png_PG"/>
        </w:rPr>
        <w:t>, em i wanpela hap klos. Ol manmeri i save werim wanpela klouk antap long ol narapela klos. Wanpela klouk i save helpim long mekim ol manmeri i stap wom na drai na ol i ken yusim olsem blanket long nait. Ol manmeri i save mekim ol klouk long animal skin o wul, dispela em i gras bilong wanpela animal ol i kolim sipsip. Wanpela klouk, planti taim em i wanpela simpel skwe meteriel we i gat hol bilong putim han i go insait.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