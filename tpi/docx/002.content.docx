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baptism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Long </w:t>
      </w:r>
      <w:r>
        <w:rPr>
          <w:b/>
          <w:lang w:val="png_PG" w:bidi="png_PG"/>
        </w:rPr>
        <w:t>baptaisim</w:t>
      </w:r>
      <w:r>
        <w:rPr>
          <w:lang w:val="png_PG" w:bidi="png_PG"/>
        </w:rPr>
        <w:t xml:space="preserve"> wanpela man o meri, o samting, dispela em i min olsem yu putim em i go insait long wara long wasim em. Dispela wod em i kam long tok ples Grik we ol i kolim "baptizo."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wod em i gat spesel mining long sait bilong lotu. Insait long Olpela Testamen, ol </w:t>
      </w:r>
      <w:r>
        <w:rPr>
          <w:lang w:val="png_PG" w:bidi="png_PG"/>
        </w:rPr>
        <w:t>pris</w:t>
      </w:r>
      <w:r>
        <w:rPr>
          <w:lang w:val="png_PG" w:bidi="png_PG"/>
        </w:rPr>
        <w:t xml:space="preserve">bilong ol Juda lain o ol Ju </w:t>
      </w:r>
      <w:r>
        <w:rPr>
          <w:lang w:val="png_PG" w:bidi="png_PG"/>
        </w:rPr>
        <w:t xml:space="preserve">i save baptaisim ol yet bipo long ol i mekim wok bilong ol insait long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 bilong God. Dispela i mekim ol i kamap "</w:t>
      </w:r>
      <w:r>
        <w:rPr>
          <w:lang w:val="png_PG" w:bidi="png_PG"/>
        </w:rPr>
        <w:t>klin</w:t>
      </w:r>
      <w:r>
        <w:rPr>
          <w:lang w:val="png_PG" w:bidi="png_PG"/>
        </w:rPr>
        <w:t>" bai ol i ken inap long go 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>Taim ol manmeri i no bilong Juda lain o i no Ju na ol i laik long bihainim God, ol i ken baptais. Bihain long dispela, ol bai kamap olsem pat bilong lain manmeri bilong God. Yumi no harim stori bilong dispela kastom long Olpela Testamen, tasol mipela i harim dispela stori insait long histori bilong ol Juda lain o ol Ju.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</w:t>
      </w:r>
      <w:r>
        <w:rPr>
          <w:lang w:val="png_PG" w:bidi="png_PG"/>
        </w:rPr>
        <w:t>Jon bilong baptais</w:t>
      </w:r>
      <w:r>
        <w:rPr>
          <w:lang w:val="png_PG" w:bidi="png_PG"/>
        </w:rPr>
        <w:t xml:space="preserve"> i bin kam, em i bin mekim nupela samting taim em i tokm olgeta manmeri olsem ol i mas baptais. Maski ol i bin bon olsem wanpela Ju, dispela em i no inap long mekim ol i stap olsem manmeri bilong God! Olgeta manmeri i nid long </w:t>
      </w:r>
      <w:r>
        <w:rPr>
          <w:lang w:val="png_PG" w:bidi="png_PG"/>
        </w:rPr>
        <w:t>senisim tingting na tanim bel</w:t>
      </w:r>
      <w:r>
        <w:rPr>
          <w:lang w:val="png_PG" w:bidi="png_PG"/>
        </w:rPr>
        <w:t>, long tok sori long ol samting nogut ol i bin mekim. Ol i nid long givim baksait long olpela laip, na long statim wanpela nupela we bilong sindaun. Ol i mas stat long harim tok bilong God!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Bipo long Jisas i go bek long </w:t>
      </w:r>
      <w:r>
        <w:rPr>
          <w:lang w:val="png_PG" w:bidi="png_PG"/>
        </w:rPr>
        <w:t>heven</w:t>
      </w:r>
      <w:r>
        <w:rPr>
          <w:lang w:val="png_PG" w:bidi="png_PG"/>
        </w:rPr>
        <w:t xml:space="preserve">, em i tokim ol </w:t>
      </w:r>
      <w:r>
        <w:rPr>
          <w:lang w:val="png_PG" w:bidi="png_PG"/>
        </w:rPr>
        <w:t>disaipel</w:t>
      </w:r>
      <w:r>
        <w:rPr>
          <w:lang w:val="png_PG" w:bidi="png_PG"/>
        </w:rPr>
        <w:t xml:space="preserve"> long go na tokim ol manmeri long olgeta hap olsem Jisas i gat olgeta </w:t>
      </w:r>
      <w:r>
        <w:rPr>
          <w:lang w:val="png_PG" w:bidi="png_PG"/>
        </w:rPr>
        <w:t>atoriti</w:t>
      </w:r>
      <w:r>
        <w:rPr>
          <w:lang w:val="png_PG" w:bidi="png_PG"/>
        </w:rPr>
        <w:t xml:space="preserve">. Jisas i bin tokim ol long mekim olgeta manmeri i kamap olsem disaipel bilong Jisas, na long baptaisim ol long nem bilong papa, pikinini na </w:t>
      </w:r>
      <w:r>
        <w:rPr>
          <w:lang w:val="png_PG" w:bidi="png_PG"/>
        </w:rPr>
        <w:t>Holi Spirit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Olsem na, stat long dispela taim na i go, yumi lukim olsem taim ol manmeri i stat long </w:t>
      </w:r>
      <w:r>
        <w:rPr>
          <w:lang w:val="png_PG" w:bidi="png_PG"/>
        </w:rPr>
        <w:t>bilip</w:t>
      </w:r>
      <w:r>
        <w:rPr>
          <w:lang w:val="png_PG" w:bidi="png_PG"/>
        </w:rPr>
        <w:t xml:space="preserve"> long Jisas, ol i baptais. Dispela baptais bilong ol em i wanpela sain olsem ol i lusim olgeta pasin na i nidim</w:t>
      </w:r>
      <w:r>
        <w:rPr>
          <w:lang w:val="png_PG" w:bidi="png_PG"/>
        </w:rPr>
        <w:t>fogivnes</w:t>
      </w:r>
      <w:r>
        <w:rPr>
          <w:lang w:val="png_PG" w:bidi="png_PG"/>
        </w:rPr>
        <w:t>. Tasol em i wanpela sain tu olsem nau ol i bilong Jisas na i laik long bihainim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Pol, insait long ol leta bilong em, i tok olsem taim yumi baptais, em i wankain olsem yumi dai na kamap laip gen. Yumi dai taim yumi go aninit long wara, na yumi kamap laip gen taim yumi kam autsait long wara. Dispela em i wanpela sain we i soim olsem olpela laip bilong mipela em i dai. Nau yumi gat wanpela nupela laip bikos yumi bilong Jisas. Jisas i dai long yumi, na i kamap laip gen. Taim yumi kisim baptais, yumi tokaut olsem Jisas i dai long ples bilong yumi, na yumi nupela lain bikos God i fogivim yumi. Wankain olsem wara i klinim bodi bilong yu long doti, Jisas i bin "klinim" yumi long </w:t>
      </w:r>
      <w:r>
        <w:rPr>
          <w:lang w:val="png_PG" w:bidi="png_PG"/>
        </w:rPr>
        <w:t>ol sin</w:t>
      </w:r>
      <w:r>
        <w:rPr>
          <w:lang w:val="png_PG" w:bidi="png_PG"/>
        </w:rPr>
        <w:t xml:space="preserve"> bilong yumi. Nau yumi inap long kam klostu long God!</w:t>
      </w:r>
    </w:p>
    <w:p>
      <w:pPr/>
      <w:r>
        <w:rPr>
          <w:lang w:val="png_PG" w:bidi="png_PG"/>
        </w:rPr>
      </w:r>
      <w:r>
        <w:rPr>
          <w:lang w:val="png_PG" w:bidi="png_PG"/>
        </w:rPr>
        <w:t>Dispela pasin bilong baptais em i samting we yumi nid long mekim wanpela taim tasol.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trensletim baptais, yu mas lukaut long ol dispela samting: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wod baptisim, na long baptaisim wanpela man o meri, em i ken hat long trensletim. Planti manmeri i yusim wanpela wod we i saun olsem dispela </w:t>
      </w:r>
      <w:r>
        <w:rPr>
          <w:lang w:val="png_PG" w:bidi="png_PG"/>
        </w:rPr>
        <w:t>Grik</w:t>
      </w:r>
      <w:r>
        <w:rPr>
          <w:lang w:val="png_PG" w:bidi="png_PG"/>
        </w:rPr>
        <w:t xml:space="preserve"> wod "baptizo." Ol nupela </w:t>
      </w:r>
      <w:r>
        <w:rPr>
          <w:lang w:val="png_PG" w:bidi="png_PG"/>
        </w:rPr>
        <w:t>bilipmanmeri o biliva</w:t>
      </w:r>
      <w:r>
        <w:rPr>
          <w:lang w:val="png_PG" w:bidi="png_PG"/>
        </w:rPr>
        <w:t xml:space="preserve"> bai nid long lainim isi isi wanem mining bilong dispela wod. Na tu yu ken yusim wanpela wod we i gat moa mining long ol manmeri insait long tok ples grup bilong yu. Sapos ol manmeri insait long komyuniti bilong yu i gat wanpela kain pasin bilong waswas, dispela wod em i ken helpim insait long wok trenselsen. Tasol, yu mas klia gut long mining bilong dispela pasin insait long komyuniti bilong yu, na tingting long wanem samting i narakain long mining bilong em na mining bilong baptisim insait long Baibel. Yu bai nid long tok klia hau baptais insait long Baibel em i narakain long pasin bilong waswas insait long komyuniti bilong yu.</w:t>
      </w:r>
    </w:p>
    <w:p>
      <w:pPr/>
      <w:r>
        <w:rPr>
          <w:lang w:val="png_PG" w:bidi="png_PG"/>
        </w:rPr>
      </w:r>
      <w:r>
        <w:rPr>
          <w:lang w:val="png_PG" w:bidi="png_PG"/>
        </w:rPr>
        <w:t>Na tu, yu ken yusim wanpela wod we i saun olsem "baptizo," na putim wanpela liklik tok klia long helpim ol lain long save long mining bilong em.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basket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manmeri i save yusim wanpela </w:t>
      </w:r>
      <w:r>
        <w:rPr>
          <w:b/>
          <w:lang w:val="png_PG" w:bidi="png_PG"/>
        </w:rPr>
        <w:t>basket</w:t>
      </w:r>
      <w:r>
        <w:rPr>
          <w:lang w:val="png_PG" w:bidi="png_PG"/>
        </w:rPr>
        <w:t xml:space="preserve"> long karim o storim ol samting. Ol manmeri i save mekim ol basket taim ol i wivim ol liklik stik, ol stem o bun bilong ol plent o ol rid. Wanpela rid em i wanpela plent we i save gro long wara.</w:t>
      </w:r>
    </w:p>
    <w:p>
      <w:pPr/>
      <w:r>
        <w:rPr>
          <w:lang w:val="png_PG" w:bidi="png_PG"/>
        </w:rPr>
      </w:r>
      <w:r>
        <w:rPr>
          <w:lang w:val="png_PG" w:bidi="png_PG"/>
        </w:rPr>
        <w:t>Sampela basket em ol i liklik na ol manmeri i ken karim long baksait bilong ol. Ol manmeri i save yusim ol dispela basket long karim kaikai. Ol narapela basket em ol i bikpela moa, na tupela man i nid long karim taim ol i pulap. Eksampel, ol fisamen o man bilong ketsim pis i save yusim ol dispela basket long kolektim pis we ol i bin ketsim na kisim i go long maket.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belief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Long </w:t>
      </w:r>
      <w:r>
        <w:rPr>
          <w:b/>
          <w:lang w:val="png_PG" w:bidi="png_PG"/>
        </w:rPr>
        <w:t>bilip</w:t>
      </w:r>
      <w:r>
        <w:rPr>
          <w:lang w:val="png_PG" w:bidi="png_PG"/>
        </w:rPr>
        <w:t xml:space="preserve"> na long gat </w:t>
      </w:r>
      <w:r>
        <w:rPr>
          <w:lang w:val="png_PG" w:bidi="png_PG"/>
        </w:rPr>
        <w:t>bilip</w:t>
      </w:r>
      <w:r>
        <w:rPr>
          <w:lang w:val="png_PG" w:bidi="png_PG"/>
        </w:rPr>
        <w:t xml:space="preserve"> em i minim seim samting.</w:t>
      </w:r>
    </w:p>
    <w:p>
      <w:pPr/>
      <w:r>
        <w:rPr>
          <w:lang w:val="png_PG" w:bidi="png_PG"/>
        </w:rPr>
      </w:r>
      <w:r>
        <w:rPr>
          <w:lang w:val="png_PG" w:bidi="png_PG"/>
        </w:rPr>
        <w:t>Sapos yu bilip long wanpela man o meri, yu bilip olsem wanem samting dispela man o meri i tok long em yet, em i tru. Orait yu bai trastim dispela man o meri na mekim komitmen long mekim wanem samting dispela man o meri i tokim yu long mekim.</w:t>
      </w:r>
    </w:p>
    <w:p>
      <w:pPr/>
      <w:r>
        <w:rPr>
          <w:lang w:val="png_PG" w:bidi="png_PG"/>
        </w:rPr>
      </w:r>
      <w:r>
        <w:rPr>
          <w:lang w:val="png_PG" w:bidi="png_PG"/>
        </w:rPr>
        <w:t>Abraham</w:t>
      </w:r>
      <w:r>
        <w:rPr>
          <w:lang w:val="png_PG" w:bidi="png_PG"/>
        </w:rPr>
        <w:t xml:space="preserve"> i bin bilip olsem God i tok tru taim em i promis olsem Abraham bai gat planti </w:t>
      </w:r>
      <w:r>
        <w:rPr>
          <w:lang w:val="png_PG" w:bidi="png_PG"/>
        </w:rPr>
        <w:t>tumbuna pikinini</w:t>
      </w:r>
      <w:r>
        <w:rPr>
          <w:lang w:val="png_PG" w:bidi="png_PG"/>
        </w:rPr>
        <w:t>, maski Abraham i bin lapun pinis na i no bin gat wanpela pikinini. Abraham i bin gat trast olsem God bai inapim promis bilong em, maski dispela em i luk olsem i no inap long kamap.</w:t>
      </w:r>
    </w:p>
    <w:p>
      <w:pPr/>
      <w:r>
        <w:rPr>
          <w:lang w:val="png_PG" w:bidi="png_PG"/>
        </w:rPr>
      </w:r>
      <w:r>
        <w:rPr>
          <w:lang w:val="png_PG" w:bidi="png_PG"/>
        </w:rPr>
        <w:t>Sapos yu bilip long God, yu bai wanbel olsem God i stap na wanem samting God i tok insait long Baibel em i tru. Yu gat trast olsem God bai inapim olgeta pomis bilong em, maski taim dispela promis i luk olsem em i no inap long kamap tru. Olsem na, yu sanap strong long harim tok na bihainim olgeta samting God i laikim yu long mekim.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yu bilip long Jisas, yu bilip olsem Jisas em i tru tru </w:t>
      </w:r>
      <w:r>
        <w:rPr>
          <w:lang w:val="png_PG" w:bidi="png_PG"/>
        </w:rPr>
        <w:t>pikinini bilong God</w:t>
      </w:r>
      <w:r>
        <w:rPr>
          <w:lang w:val="png_PG" w:bidi="png_PG"/>
        </w:rPr>
        <w:t xml:space="preserve">. Yu gat trast olsem Jisas tru tru em i bin dai long ol </w:t>
      </w:r>
      <w:r>
        <w:rPr>
          <w:lang w:val="png_PG" w:bidi="png_PG"/>
        </w:rPr>
        <w:t>sin</w:t>
      </w:r>
      <w:r>
        <w:rPr>
          <w:lang w:val="png_PG" w:bidi="png_PG"/>
        </w:rPr>
        <w:t>bilong yu, na God em i bin</w:t>
      </w:r>
      <w:r>
        <w:rPr>
          <w:lang w:val="png_PG" w:bidi="png_PG"/>
        </w:rPr>
        <w:t>fogivim</w:t>
      </w:r>
      <w:r>
        <w:rPr>
          <w:lang w:val="png_PG" w:bidi="png_PG"/>
        </w:rPr>
        <w:t xml:space="preserve"> na kisim yu. Olsem na, nau yu sanap strong long mekim olgeta samting we Jisas i tokim yu.</w:t>
      </w:r>
    </w:p>
    <w:p>
      <w:pPr/>
      <w:r>
        <w:rPr>
          <w:lang w:val="png_PG" w:bidi="png_PG"/>
        </w:rPr>
      </w:r>
      <w:r>
        <w:rPr>
          <w:lang w:val="png_PG" w:bidi="png_PG"/>
        </w:rPr>
        <w:t>Baibel sampela taim i tok olsem ol manmeri i mas "bilip long nem bilong Jisas." Dispela em i min wankain samting olsem bilip long Jisas.</w:t>
      </w:r>
    </w:p>
    <w:p>
      <w:pPr/>
      <w:r>
        <w:rPr>
          <w:lang w:val="png_PG" w:bidi="png_PG"/>
        </w:rPr>
      </w:r>
      <w:r>
        <w:rPr>
          <w:lang w:val="png_PG" w:bidi="png_PG"/>
        </w:rPr>
        <w:t>Wanpela man o meri husat i gat bikpela bilip, em i save trastim God o Jisas tru tru.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trensletim wod "bilip," yu mas lukaut long ol dispela samting:</w:t>
      </w:r>
    </w:p>
    <w:p>
      <w:pPr/>
      <w:r>
        <w:rPr>
          <w:lang w:val="png_PG" w:bidi="png_PG"/>
        </w:rPr>
      </w:r>
      <w:r>
        <w:rPr>
          <w:lang w:val="png_PG" w:bidi="png_PG"/>
        </w:rPr>
        <w:t>Insait long sampela tok ples, dispela wod "bilip" em i ken saun olsem wanpela man o meri i hop olsem wanpela samting em i tru, tasol i no save olsem dispela samting i tru o nogat. Dispela em i no raitpela mining. Olsem na sampela taim em i gutpela moa long yusim wanpela wod we i min olsem "trast."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believer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Pentakos, ol manmeri husat i bihainim Jisas em ol i kolim ol olsem ol</w:t>
      </w:r>
      <w:r>
        <w:rPr>
          <w:b/>
          <w:lang w:val="png_PG" w:bidi="png_PG"/>
        </w:rPr>
        <w:t>bilipmanmeri o ol biliva</w:t>
      </w:r>
      <w:r>
        <w:rPr>
          <w:lang w:val="png_PG" w:bidi="png_PG"/>
        </w:rPr>
        <w:t xml:space="preserve">. Wanpela biliva em i wanpela man o meri husat i mekim disisen long bilipim </w:t>
      </w:r>
      <w:r>
        <w:rPr>
          <w:lang w:val="png_PG" w:bidi="png_PG"/>
        </w:rPr>
        <w:t>gut nius</w:t>
      </w:r>
      <w:r>
        <w:rPr>
          <w:lang w:val="png_PG" w:bidi="png_PG"/>
        </w:rPr>
        <w:t xml:space="preserve"> bilong Jisas na trastim na bihainim Jisas olsem </w:t>
      </w:r>
      <w:r>
        <w:rPr>
          <w:lang w:val="png_PG" w:bidi="png_PG"/>
        </w:rPr>
        <w:t>Lod</w:t>
      </w:r>
      <w:r>
        <w:rPr>
          <w:lang w:val="png_PG" w:bidi="png_PG"/>
        </w:rPr>
        <w:t>, o masta. Insait long Ekts o Buk Bilong Ol Aposel, planti taim ol manmeri i kolim dipsela lain manmeri olsem "ol brata," o "ol brata na sista," bikos ol biliva i olsem ol memba bilong seim famili na God olsem papa bilong ol. Sampela Baibel trenslesen i trensletim "ol brata" olsem ol "bilipmanmeri o biliva."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bethlehem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Betlehem</w:t>
      </w:r>
      <w:r>
        <w:rPr>
          <w:lang w:val="png_PG" w:bidi="png_PG"/>
        </w:rPr>
        <w:t xml:space="preserve"> em i ples we Jisas i bon long en.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Betlehem em i wanpela liklik ples insait 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. Dispela nem Betlehem, em i min olsem "haus bilong bret." Insait long Olpela Testamen, ol samting i kamap insait long buk bilong Rut em ol i kamap long Betlehem. Rut em i wanpela meri Moab, olsem na em i no wanpela bilong ol </w:t>
      </w:r>
      <w:r>
        <w:rPr>
          <w:lang w:val="png_PG" w:bidi="png_PG"/>
        </w:rPr>
        <w:t>lain Israel</w:t>
      </w:r>
      <w:r>
        <w:rPr>
          <w:lang w:val="png_PG" w:bidi="png_PG"/>
        </w:rPr>
        <w:t xml:space="preserve">. Namba wan man bilong Rut i bin dai, olsem na Rut i kam stap long Betlehem wantaim tambu mama bilong em, wanpela meri Israel. Bihain, Rut i maritim wanpela man Israel long Betlehem. Tumbuna tumbuna pikinini o gret grensan bilong Rut na man Israel bilong en em </w:t>
      </w:r>
      <w:r>
        <w:rPr>
          <w:lang w:val="png_PG" w:bidi="png_PG"/>
        </w:rPr>
        <w:t>Devit</w:t>
      </w:r>
      <w:r>
        <w:rPr>
          <w:lang w:val="png_PG" w:bidi="png_PG"/>
        </w:rPr>
        <w:t>, husat bihain i kamap dispela king we ol lain Isreal i save laikim tru.</w:t>
      </w:r>
    </w:p>
    <w:p>
      <w:pPr/>
      <w:r>
        <w:rPr>
          <w:lang w:val="png_PG" w:bidi="png_PG"/>
        </w:rPr>
      </w:r>
      <w:r>
        <w:rPr>
          <w:lang w:val="png_PG" w:bidi="png_PG"/>
        </w:rPr>
        <w:t>Bikos king Devit em i bin bon long Betlehem, Betlehem em ol i save kolim tu olsem siti bilong Devit.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God bihain i yusim </w:t>
      </w:r>
      <w:r>
        <w:rPr>
          <w:lang w:val="png_PG" w:bidi="png_PG"/>
        </w:rPr>
        <w:t>profet</w:t>
      </w:r>
      <w:r>
        <w:rPr>
          <w:lang w:val="png_PG" w:bidi="png_PG"/>
        </w:rPr>
        <w:t xml:space="preserve"> Maika long tok olsem wanpela narapela impoten lida o rula tru em bai bon long Betlehem. Olsem na </w:t>
      </w:r>
      <w:r>
        <w:rPr>
          <w:lang w:val="png_PG" w:bidi="png_PG"/>
        </w:rPr>
        <w:t>ol Judaman o Ju</w:t>
      </w:r>
      <w:r>
        <w:rPr>
          <w:lang w:val="png_PG" w:bidi="png_PG"/>
        </w:rPr>
        <w:t xml:space="preserve">i wok long tingting olsem </w:t>
      </w:r>
      <w:r>
        <w:rPr>
          <w:lang w:val="png_PG" w:bidi="png_PG"/>
        </w:rPr>
        <w:t>Mesaia</w:t>
      </w:r>
      <w:r>
        <w:rPr>
          <w:lang w:val="png_PG" w:bidi="png_PG"/>
        </w:rPr>
        <w:t xml:space="preserve">, dispela spesel king na </w:t>
      </w:r>
      <w:r>
        <w:rPr>
          <w:lang w:val="png_PG" w:bidi="png_PG"/>
        </w:rPr>
        <w:t>Sevis</w:t>
      </w:r>
      <w:r>
        <w:rPr>
          <w:lang w:val="png_PG" w:bidi="png_PG"/>
        </w:rPr>
        <w:t>we God i bin promis long salim, em bai bon long Betlehem.</w:t>
      </w:r>
    </w:p>
    <w:p>
      <w:pPr/>
      <w:r>
        <w:rPr>
          <w:lang w:val="png_PG" w:bidi="png_PG"/>
        </w:rPr>
      </w:r>
      <w:r>
        <w:rPr>
          <w:lang w:val="png_PG" w:bidi="png_PG"/>
        </w:rPr>
        <w:t>God i fulfilim dispela promis taim Jisas i bon long Betlehem.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Betlehem em i sampela kilomita longwe long </w:t>
      </w:r>
      <w:r>
        <w:rPr>
          <w:lang w:val="png_PG" w:bidi="png_PG"/>
        </w:rPr>
        <w:t>Jerusalem</w:t>
      </w:r>
      <w:r>
        <w:rPr>
          <w:lang w:val="png_PG" w:bidi="png_PG"/>
        </w:rPr>
        <w:t xml:space="preserve">, wanpela impoten siti tru bilong ol Ju. 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bethsaida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Betsaida</w:t>
      </w:r>
      <w:r>
        <w:rPr>
          <w:lang w:val="png_PG" w:bidi="png_PG"/>
        </w:rPr>
        <w:t xml:space="preserve"> em i wanpela ples insait long provins bilong </w:t>
      </w:r>
      <w:r>
        <w:rPr>
          <w:lang w:val="png_PG" w:bidi="png_PG"/>
        </w:rPr>
        <w:t>Galili</w:t>
      </w:r>
      <w:r>
        <w:rPr>
          <w:lang w:val="png_PG" w:bidi="png_PG"/>
        </w:rPr>
        <w:t xml:space="preserve">. Ating em i klostu long siti bilong </w:t>
      </w:r>
      <w:r>
        <w:rPr>
          <w:lang w:val="png_PG" w:bidi="png_PG"/>
        </w:rPr>
        <w:t>Kapernaum</w:t>
      </w:r>
      <w:r>
        <w:rPr>
          <w:lang w:val="png_PG" w:bidi="png_PG"/>
        </w:rPr>
        <w:t xml:space="preserve">, bikos </w:t>
      </w:r>
      <w:r>
        <w:rPr>
          <w:lang w:val="png_PG" w:bidi="png_PG"/>
        </w:rPr>
        <w:t>Jon</w:t>
      </w:r>
      <w:r>
        <w:rPr>
          <w:lang w:val="png_PG" w:bidi="png_PG"/>
        </w:rPr>
        <w:t xml:space="preserve">i tokim mipela olsem </w:t>
      </w:r>
      <w:r>
        <w:rPr>
          <w:lang w:val="png_PG" w:bidi="png_PG"/>
        </w:rPr>
        <w:t>ol disaipel</w:t>
      </w:r>
      <w:r>
        <w:rPr>
          <w:lang w:val="png_PG" w:bidi="png_PG"/>
        </w:rPr>
        <w:t xml:space="preserve"> bilong Jisas, Andru na Pita i bilong Betsaida, tasol Mak i tok olsem ol i bin save stap long Kapernaum. Dispela ples em i bin klostu long </w:t>
      </w:r>
      <w:r>
        <w:rPr>
          <w:lang w:val="png_PG" w:bidi="png_PG"/>
        </w:rPr>
        <w:t>Raunwara Galili</w:t>
      </w:r>
      <w:r>
        <w:rPr>
          <w:lang w:val="png_PG" w:bidi="png_PG"/>
        </w:rPr>
        <w:t>, na planti manmeri insait long dispela ples i bin wokim mani bilong ol taim ol i ketsim na salim pis. Dispela nem Betsaida em i min olsem "haus bilong pis."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blasphemy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Long </w:t>
      </w:r>
      <w:r>
        <w:rPr>
          <w:b/>
          <w:lang w:val="png_PG" w:bidi="png_PG"/>
        </w:rPr>
        <w:t>blesfemi o tok bilas</w:t>
      </w:r>
      <w:r>
        <w:rPr>
          <w:lang w:val="png_PG" w:bidi="png_PG"/>
        </w:rPr>
        <w:t xml:space="preserve"> long wanpela man o meri em long toktok </w:t>
      </w:r>
      <w:r>
        <w:rPr>
          <w:lang w:val="png_PG" w:bidi="png_PG"/>
        </w:rPr>
        <w:t>nogut</w:t>
      </w:r>
      <w:r>
        <w:rPr>
          <w:lang w:val="png_PG" w:bidi="png_PG"/>
        </w:rPr>
        <w:t xml:space="preserve"> long wanpela man o meri na i no soim rispek long em. Wanpela man o meri husat i </w:t>
      </w:r>
      <w:r>
        <w:rPr>
          <w:lang w:val="png_PG" w:bidi="png_PG"/>
        </w:rPr>
        <w:t>mekim tok bilong bagarapim</w:t>
      </w:r>
      <w:r>
        <w:rPr>
          <w:lang w:val="png_PG" w:bidi="png_PG"/>
        </w:rPr>
        <w:t xml:space="preserve"> God, i no soim rispek long God, i no onaim God, o i mekim God i luk olsem em i nogat inap pawa o i no impoten tumas, dispela man o meri em i blesfemim o tok bilas long God. Mekim save o panismen bilong blesfemi em i bin dai.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bless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God i </w:t>
      </w:r>
      <w:r>
        <w:rPr>
          <w:b/>
          <w:lang w:val="png_PG" w:bidi="png_PG"/>
        </w:rPr>
        <w:t>blesim</w:t>
      </w:r>
      <w:r>
        <w:rPr>
          <w:lang w:val="png_PG" w:bidi="png_PG"/>
        </w:rPr>
        <w:t xml:space="preserve"> wanpela man o meri, God i wok long mekim, o i promis long mekim gutpela samting long dispela man o meri.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wanpela man o meri i tokaut long wanpela </w:t>
      </w:r>
      <w:r>
        <w:rPr>
          <w:b/>
          <w:lang w:val="png_PG" w:bidi="png_PG"/>
        </w:rPr>
        <w:t>blesing</w:t>
      </w:r>
      <w:r>
        <w:rPr>
          <w:lang w:val="png_PG" w:bidi="png_PG"/>
        </w:rPr>
        <w:t xml:space="preserve"> antap long wanpela man o meri, em i wok long </w:t>
      </w:r>
      <w:r>
        <w:rPr>
          <w:lang w:val="png_PG" w:bidi="png_PG"/>
        </w:rPr>
        <w:t>pre</w:t>
      </w:r>
      <w:r>
        <w:rPr>
          <w:lang w:val="png_PG" w:bidi="png_PG"/>
        </w:rPr>
        <w:t xml:space="preserve"> olsem God bai mekim gutpela samting long dispela man o meri.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ol manmeri i blesim God, em i min olsem ol i </w:t>
      </w:r>
      <w:r>
        <w:rPr>
          <w:lang w:val="png_PG" w:bidi="png_PG"/>
        </w:rPr>
        <w:t>wosipim</w:t>
      </w:r>
      <w:r>
        <w:rPr>
          <w:lang w:val="png_PG" w:bidi="png_PG"/>
        </w:rPr>
        <w:t>God na tok tenkyu long em long gutpela pasin bilong em na ol blesing bilong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>Taim ol manmeri i blesim wanpela samting-kain olsem kaikai-dispela i min olsem ol i wok long tenkim God long dispela kaikai.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yu kolim wanpela man o meri i </w:t>
      </w:r>
      <w:r>
        <w:rPr>
          <w:b/>
          <w:lang w:val="png_PG" w:bidi="png_PG"/>
        </w:rPr>
        <w:t>blest</w:t>
      </w:r>
      <w:r>
        <w:rPr>
          <w:lang w:val="png_PG" w:bidi="png_PG"/>
        </w:rPr>
        <w:t>, yu min long tok olsem ol narapela manmeri ken tok amamas o kongretuletim dispela man o meri. Ol narapela manmeri i ken amamas long ol dispela lain, bikos God i bin blesim ol.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Oposit bilong wanpela blesing em wanpela </w:t>
      </w:r>
      <w:r>
        <w:rPr>
          <w:lang w:val="png_PG" w:bidi="png_PG"/>
        </w:rPr>
        <w:t>tok bilong bagarapim man o kes</w:t>
      </w:r>
      <w:r>
        <w:rPr>
          <w:lang w:val="png_PG" w:bidi="png_PG"/>
        </w:rPr>
        <w:t xml:space="preserve">. Long maus bilong Moses, God i tokim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 olsem sapos ol i harim na bihainim ol komanmen bilong God, God bai blesim ol. Tasol sapos ol i no harim na bihainim God, God bai kesim ol. God bai no inap long protektim ol manmeri husat i stap long kes, na ol manmeri husat i stap long kes bai i no inap long stap insait long wanpela gutpela </w:t>
      </w:r>
      <w:r>
        <w:rPr>
          <w:b/>
          <w:lang w:val="png_PG" w:bidi="png_PG"/>
        </w:rPr>
        <w:t>rilesensip</w:t>
      </w:r>
      <w:r>
        <w:rPr>
          <w:lang w:val="png_PG" w:bidi="png_PG"/>
        </w:rPr>
        <w:t xml:space="preserve"> wantaim God.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blood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>Olgeta manmeri na animal i stap laip bikos God i putim win bilong laip bilong em yet insait long ol. Insait long Olpela Testamen, blut em i makim dispela win bilong laip. Wanpela man o meri i no inap stap laip sapos em i no gat blut, olsem na taim blut em i drein i kam autsait long wanpela bodi, em i olsem win bilong laip bilong God i lusim bodi.</w:t>
      </w:r>
    </w:p>
    <w:p>
      <w:pPr/>
      <w:r>
        <w:rPr>
          <w:lang w:val="png_PG" w:bidi="png_PG"/>
        </w:rPr>
      </w:r>
      <w:r>
        <w:rPr>
          <w:lang w:val="png_PG" w:bidi="png_PG"/>
        </w:rPr>
        <w:t>Insait long Olpela Testamen, God i tokim ol manmeri olsem ol i mas no ken kaikai blut bilong wanpela animal. Taim ol i kaikai mit, ol mas dreinim olgeta blut bilong animal. Taim ol i dreinim blut long wanpela animal, em i olsem ol i givim laip bilong win bilong animal i go bek 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Bikos blut, taim em i stap insait long bodi bilong yumi, em i makim laip, taim blut i lus, em i makim dai. Samting we i dai pinis, em i piksa bilong hau </w:t>
      </w:r>
      <w:r>
        <w:rPr>
          <w:lang w:val="png_PG" w:bidi="png_PG"/>
        </w:rPr>
        <w:t>sin</w:t>
      </w:r>
      <w:r>
        <w:rPr>
          <w:lang w:val="png_PG" w:bidi="png_PG"/>
        </w:rPr>
        <w:t xml:space="preserve"> i mekim gutpela kriesen bilong God i kamap nogut. Olsem na, wanpela dai bodi bilong wanpela man o wanpela animal em </w:t>
      </w:r>
      <w:r>
        <w:rPr>
          <w:lang w:val="png_PG" w:bidi="png_PG"/>
        </w:rPr>
        <w:t>i no klin</w:t>
      </w:r>
      <w:r>
        <w:rPr>
          <w:lang w:val="png_PG" w:bidi="png_PG"/>
        </w:rPr>
        <w:t>, na dispela em i min olsem em i no gutpela long ai bilong God, na husat i tasim dispela dai bodi em i bai kamap i no klin tu.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man husat i lusim blut, em i tu i no klin. Maski dispela man em i no dai, em i piksa-we-i-soim olsem em i dai liklik. Olsem na wanpela meri i lusim blut long taim bilong sik mun, o wanpela man i lusim blut, em i no klin inap dispela blut i ron, em i pinis. Wanpela man o meri husat i tasim dispela ol lain we i lusim blut, em tu bai i kamap i no klin. Insait long </w:t>
      </w:r>
      <w:r>
        <w:rPr>
          <w:lang w:val="png_PG" w:bidi="png_PG"/>
        </w:rPr>
        <w:t>ol Gospel</w:t>
      </w:r>
      <w:r>
        <w:rPr>
          <w:lang w:val="png_PG" w:bidi="png_PG"/>
        </w:rPr>
        <w:t xml:space="preserve"> yumi lukim wanpela meri we i lusim blut, em i tasim Jisas, tasol em i no mekim Jisas i kamap i no klin, Jisas i mekim dispela meri i kamap klin taim em i hilim o oraitim dispela meri long sik bilong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>Bikos blut em i impoten tru long laip bilong wanpela man o meri, dispela wod em ol i save yusim olsem tok piksa bilong "laip." Olsem na, wanpela man o meri husat i kilim narapela man o meri, em i "kapsaitim blut," maski sapos i no gat blut i ron.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Maski sapos pasin bilong lusim blut em i no gutpela na i mekim wanpela man o meri i kamap i no klin, blut bilong ol animal we ol manmeri i sekrifaisim i go long God, em ol lain i save yusim long mekim ol manmeri o samting i kamap klin. Blut em i bin wanpela impoten pat bilong ol </w:t>
      </w:r>
      <w:r>
        <w:rPr>
          <w:lang w:val="png_PG" w:bidi="png_PG"/>
        </w:rPr>
        <w:t>sekrifais</w:t>
      </w:r>
      <w:r>
        <w:rPr>
          <w:lang w:val="png_PG" w:bidi="png_PG"/>
        </w:rPr>
        <w:t xml:space="preserve"> we ol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i bin save mekim i go long God. Taim </w:t>
      </w:r>
      <w:r>
        <w:rPr>
          <w:lang w:val="png_PG" w:bidi="png_PG"/>
        </w:rPr>
        <w:t>ol pris</w:t>
      </w:r>
      <w:r>
        <w:rPr>
          <w:lang w:val="png_PG" w:bidi="png_PG"/>
        </w:rPr>
        <w:t xml:space="preserve"> i bringim wanpela sekrifais i go long God, ol i save kolektim blut bilong dispela animal we ol i bin sekrifaisim. Bihainim wanwan wok lotu, ol pris bai tromoi liklik blut long </w:t>
      </w:r>
      <w:r>
        <w:rPr>
          <w:lang w:val="png_PG" w:bidi="png_PG"/>
        </w:rPr>
        <w:t>alta</w:t>
      </w:r>
      <w:r>
        <w:rPr>
          <w:lang w:val="png_PG" w:bidi="png_PG"/>
        </w:rPr>
        <w:t>, o long sampela samting, o long wanpela man o meri. Dispela i soim olsem ol dispela samting o manmeri i kamap klin nau. Nau ol i kamap fit long mekim wok bilong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i save yusim blut tu long mekim wanpela fomel agrimen, na dispela em ol i save kolim olsem wanpela </w:t>
      </w:r>
      <w:r>
        <w:rPr>
          <w:lang w:val="png_PG" w:bidi="png_PG"/>
        </w:rPr>
        <w:t>kavanen</w:t>
      </w:r>
      <w:r>
        <w:rPr>
          <w:lang w:val="png_PG" w:bidi="png_PG"/>
        </w:rPr>
        <w:t xml:space="preserve">. Taim God i mekim kavanen bilong em wantaim </w:t>
      </w:r>
      <w:r>
        <w:rPr>
          <w:lang w:val="png_PG" w:bidi="png_PG"/>
        </w:rPr>
        <w:t>Abraham</w:t>
      </w:r>
      <w:r>
        <w:rPr>
          <w:lang w:val="png_PG" w:bidi="png_PG"/>
        </w:rPr>
        <w:t xml:space="preserve">, Abraham i bin kilim sampela animal, na long dispela rot, em i mekim blut i kapsait. Jisas i bin tok olsem blut bilong em, blut bilong Jisas em i sain bilong nupela kavanen. Dispela em i min olsem dai bilong Jisas i mekim rot long wanpela nupela kavanen namel long God na ol manmeri. Insait long Olpela Testamen, blut bilong ol animal i mekim ol manmeri i klin. Tasol nau, blut bilong Jisas i mekim ol manmeri husat i </w:t>
      </w:r>
      <w:r>
        <w:rPr>
          <w:lang w:val="png_PG" w:bidi="png_PG"/>
        </w:rPr>
        <w:t>bilip</w:t>
      </w:r>
      <w:r>
        <w:rPr>
          <w:lang w:val="png_PG" w:bidi="png_PG"/>
        </w:rPr>
        <w:t xml:space="preserve"> long em i kamap klin-God i </w:t>
      </w:r>
      <w:r>
        <w:rPr>
          <w:lang w:val="png_PG" w:bidi="png_PG"/>
        </w:rPr>
        <w:t>fogivim</w:t>
      </w:r>
      <w:r>
        <w:rPr>
          <w:lang w:val="png_PG" w:bidi="png_PG"/>
        </w:rPr>
        <w:t xml:space="preserve"> ol na i kisim ol. Insait long Olpela Testamen, ol manmeri i nid long sekrifaisim ol animal olgeta taim. Tasol Jisas i dai wanpela taim, na dispela em i inap long olgeta jeneresen bilong ol manmeri!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boat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manmeri i save bildim </w:t>
      </w:r>
      <w:r>
        <w:rPr>
          <w:b/>
          <w:lang w:val="png_PG" w:bidi="png_PG"/>
        </w:rPr>
        <w:t>ol bot long</w:t>
      </w:r>
      <w:r>
        <w:rPr>
          <w:lang w:val="png_PG" w:bidi="png_PG"/>
        </w:rPr>
        <w:t xml:space="preserve"> ron antap long wara. Wanpela bot em i ken liklik tru na i ken karim tupela man tasol, o em i ken bikpela tru na i ken karim planti handret manmeri. Wanpela bot em i ken open long antap bilong em, o em i ken gat ruf antap long wanpela pat bilong bot we i gat wanpela o sampela rum insait.</w:t>
      </w:r>
    </w:p>
    <w:p>
      <w:pPr/>
      <w:r>
        <w:rPr>
          <w:lang w:val="png_PG" w:bidi="png_PG"/>
        </w:rPr>
      </w:r>
      <w:r>
        <w:rPr>
          <w:lang w:val="png_PG" w:bidi="png_PG"/>
        </w:rPr>
        <w:t>Ol manmeri i ken muvim wanpela bot i go fowod taim ol i muvim ol stik we ol i kolim oa. Dispela pasin bilong muvim bot em ol i rowing. Ol bikpela bot, sampela taim ol i save gat ol sel. Wanpela sel em i wanpela bikpela hap laplap we ol i pasim long wanpela longpela pos na ol i kolim dispela pos mast. Dispela sel bai ketsim win na muvim bot i go fowod. Ol sela em ol manmeri husat i save hendelim bot na muvim ol sel na win bai givim ol nambawan spit. Insait long Olpela Testamen, Jona i kalap long wanpela kain selbot olsem dispela taim em i no laik go long Niniva.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Jisas na ol </w:t>
      </w:r>
      <w:r>
        <w:rPr>
          <w:lang w:val="png_PG" w:bidi="png_PG"/>
        </w:rPr>
        <w:t>disaipel</w:t>
      </w:r>
      <w:r>
        <w:rPr>
          <w:lang w:val="png_PG" w:bidi="png_PG"/>
        </w:rPr>
        <w:t xml:space="preserve"> bilong em, planti taim ol i save ron long bot long </w:t>
      </w:r>
      <w:r>
        <w:rPr>
          <w:lang w:val="png_PG" w:bidi="png_PG"/>
        </w:rPr>
        <w:t>Raunwara Galili</w:t>
      </w:r>
      <w:r>
        <w:rPr>
          <w:lang w:val="png_PG" w:bidi="png_PG"/>
        </w:rPr>
        <w:t>. Ol dispela bot em ol fisamen i save yusim long go long raunwara long ketsim pis. Ol dispela em ol rowing bot, na sampela bilong ol i gat wanpela liklik sel tu. Ol dispela bot em ol i raitpela sais stet long fitim Jisas na ol 12-pela disaipel bilong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>Insait long buk bilong Ekts o Wok Bilong Ol Aposel, yumi ritim olsem Pol tu em i ron long bot sampela taim. Ol dispela bot i bikpela moa, na i bin gat ol sel. Ol manmeri i bin ron long ol dispela bot long go long ol longpela distens moa. Sampela taim, ol bikpela win na ren i save mekim pasin bilong ron long bot i kamap hat, na siprek i ken kamap-dispela em i min olsem bot i save bruk na sink. Ol manmeri i ken dai long ol siprek. Pasin bilong ron long bot em i no seif sampela taim.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bot em i gat wanpela liklik hap plang we i ken muv na nem bilong en em rada. Dispela i ken mekim ol manmeri i kontrolim bot i go long daireksen we ol i laikim. </w:t>
      </w:r>
      <w:r>
        <w:rPr>
          <w:lang w:val="png_PG" w:bidi="png_PG"/>
        </w:rPr>
        <w:t>Jems</w:t>
      </w:r>
      <w:r>
        <w:rPr>
          <w:lang w:val="png_PG" w:bidi="png_PG"/>
        </w:rPr>
        <w:t xml:space="preserve"> insait long leta bilong en, em i komperim tang bilong yumi wantaim wanpela rada bilong wanpela bot-em i liklik samting tru, tasol em i gat bikpela pawa tru.</w:t>
      </w:r>
    </w:p>
    <w:p>
      <w:pPr/>
      <w:r>
        <w:rPr>
          <w:lang w:val="png_PG" w:bidi="png_PG"/>
        </w:rPr>
      </w:r>
      <w:r>
        <w:rPr>
          <w:lang w:val="png_PG" w:bidi="png_PG"/>
        </w:rPr>
        <w:t>Long helpim tim bilong yu long klia gut long sais bilong bot we Jisas na ol disaipel bilong em i bin yusim, traim dro long graun wantaim wanpela hap sit bilong paia long soim seip bilong bot. Dispela bot em i kain olsem etpela bikpela step long longpela bilong em, na tripela liklik step long namel o widt bilong em. Nau fitim 13-pela lain insait long dispela spes! Yu ting bai i gat spes long sampela moa manmeri?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bow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wanpela man o meri i </w:t>
      </w:r>
      <w:r>
        <w:rPr>
          <w:b/>
          <w:lang w:val="png_PG" w:bidi="png_PG"/>
        </w:rPr>
        <w:t>bau</w:t>
      </w:r>
      <w:r>
        <w:rPr>
          <w:lang w:val="png_PG" w:bidi="png_PG"/>
        </w:rPr>
        <w:t xml:space="preserve"> daun bipo long narapela man o meri, ol i daunim het bilong ol o ol i daunim olgeta hap bilong antap bodi bilong ol i go fowod. Ol i mekim dispela long soim rispek na daun pasin. Wanpela man o meri em tu i ken bau daun taim em i brukim skru fran long wanpela man o meri na putim het bilong em i go long graun.</w:t>
      </w:r>
    </w:p>
    <w:p>
      <w:pPr/>
      <w:r>
        <w:rPr>
          <w:lang w:val="png_PG" w:bidi="png_PG"/>
        </w:rPr>
      </w:r>
      <w:r>
        <w:rPr>
          <w:lang w:val="png_PG" w:bidi="png_PG"/>
        </w:rPr>
        <w:t>Sampela taim ol manmeri i ken stretsim ol yet i go flet long graun fran long wanpela man o meri. Dispela em ol i save tok olsem pundaun long lek bilong wanpela man o meri.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burnt-offering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Olpela Testamen, wanpela </w:t>
      </w:r>
      <w:r>
        <w:rPr>
          <w:b/>
          <w:lang w:val="png_PG" w:bidi="png_PG"/>
        </w:rPr>
        <w:t>ofa bilong kukim</w:t>
      </w:r>
      <w:r>
        <w:rPr>
          <w:lang w:val="png_PG" w:bidi="png_PG"/>
        </w:rPr>
        <w:t xml:space="preserve"> em i wanpela kain </w:t>
      </w:r>
      <w:r>
        <w:rPr>
          <w:lang w:val="png_PG" w:bidi="png_PG"/>
        </w:rPr>
        <w:t>sekrifais</w:t>
      </w:r>
      <w:r>
        <w:rPr>
          <w:lang w:val="png_PG" w:bidi="png_PG"/>
        </w:rPr>
        <w:t xml:space="preserve"> we ol manmeri i save bringim i go long God. Taim wanpela man o meri i bringim wanpela ofa bilong kukim, em i save kilim wanpela animal na kukim olgeta hap bilong dispela animal long wanpela </w:t>
      </w:r>
      <w:r>
        <w:rPr>
          <w:lang w:val="png_PG" w:bidi="png_PG"/>
        </w:rPr>
        <w:t>alta</w:t>
      </w:r>
      <w:r>
        <w:rPr>
          <w:lang w:val="png_PG" w:bidi="png_PG"/>
        </w:rPr>
        <w:t>, we i wanpela spesel ples bilong bringim ol presen i go long God. Taim wanpela man o meri i bringim wanpela ofa bilong kukim i go long God, em i wok long tokim God: "Wankain olsem mi kukim olgeta hap bilong dispela animal, mi givim mi yet olgeta i go long yu."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