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Familiarization, Internalization, Articulation (Fia) Terms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© 2025 Word Collective Released under CC BY-SA 4.0 license. </w:t>
      </w:r>
      <w:r>
        <w:rPr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ng_PG" w:bidi="png_PG"/>
        </w:rPr>
        <w:t>Familiarization, Internalization, Articulation (FIA)</w:t>
      </w:r>
      <w:r>
        <w:rPr>
          <w:lang w:val="png_PG" w:bidi="png_PG"/>
        </w:rPr>
        <w:t xml:space="preserve"> © 2025 Word Collective.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F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faith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Long </w:t>
      </w:r>
      <w:r>
        <w:rPr>
          <w:lang w:val="png_PG" w:bidi="png_PG"/>
        </w:rPr>
        <w:t>bilip</w:t>
      </w:r>
      <w:r>
        <w:rPr>
          <w:lang w:val="png_PG" w:bidi="png_PG"/>
        </w:rPr>
        <w:t xml:space="preserve"> na long gat </w:t>
      </w:r>
      <w:r>
        <w:rPr>
          <w:b/>
          <w:lang w:val="png_PG" w:bidi="png_PG"/>
        </w:rPr>
        <w:t>feit o bilip</w:t>
      </w:r>
      <w:r>
        <w:rPr>
          <w:lang w:val="png_PG" w:bidi="png_PG"/>
        </w:rPr>
        <w:t xml:space="preserve"> em i minim seim samting.</w:t>
      </w:r>
    </w:p>
    <w:p>
      <w:pPr/>
      <w:r>
        <w:rPr>
          <w:lang w:val="png_PG" w:bidi="png_PG"/>
        </w:rPr>
      </w:r>
      <w:r>
        <w:rPr>
          <w:lang w:val="png_PG" w:bidi="png_PG"/>
        </w:rPr>
        <w:t>Sapos yu bilip long wanpela man o meri, yu bilip olsem wanem samting dispela man o meri i tok long em yet, em i tru. Orait yu bai trastim dispela man o meri na mekim komitmen long mekim wanem samting dispela man o meri i tokim yu long mekim.</w:t>
      </w:r>
    </w:p>
    <w:p>
      <w:pPr/>
      <w:r>
        <w:rPr>
          <w:lang w:val="png_PG" w:bidi="png_PG"/>
        </w:rPr>
      </w:r>
      <w:r>
        <w:rPr>
          <w:lang w:val="png_PG" w:bidi="png_PG"/>
        </w:rPr>
        <w:t>Abraham</w:t>
      </w:r>
      <w:r>
        <w:rPr>
          <w:lang w:val="png_PG" w:bidi="png_PG"/>
        </w:rPr>
        <w:t xml:space="preserve"> i bin bilip olsem God i tok tru taim em i promis olsem Abraham bai gat planti </w:t>
      </w:r>
      <w:r>
        <w:rPr>
          <w:lang w:val="png_PG" w:bidi="png_PG"/>
        </w:rPr>
        <w:t>tumbuna pikinini</w:t>
      </w:r>
      <w:r>
        <w:rPr>
          <w:lang w:val="png_PG" w:bidi="png_PG"/>
        </w:rPr>
        <w:t>, maski Abraham i bin lapun pinis na i no bin gat wanpela pikinini. Abraham i bin gat trast olsem God bai inapim promis bilong em, maski dispela em i luk olsem i no inap long kamap.</w:t>
      </w:r>
    </w:p>
    <w:p>
      <w:pPr/>
      <w:r>
        <w:rPr>
          <w:lang w:val="png_PG" w:bidi="png_PG"/>
        </w:rPr>
      </w:r>
      <w:r>
        <w:rPr>
          <w:lang w:val="png_PG" w:bidi="png_PG"/>
        </w:rPr>
        <w:t>Sapos yu bilip long God, yu bai wanbel olsem God i stap na wanem samting God i tok insait long Baibel em i tru. Yu gat trast olsem God bai inapim olgeta pomis bilong em, maski taim dispela promis i luk olsem em i no inap long kamap tru. Olsem na, yu sanap strong long harim tok na bihainim olgeta samting God i laikim yu long mekim.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yu bilip long Jisas, yu bilip olsem Jisas em i tru tru </w:t>
      </w:r>
      <w:r>
        <w:rPr>
          <w:lang w:val="png_PG" w:bidi="png_PG"/>
        </w:rPr>
        <w:t>pikinini bilong God</w:t>
      </w:r>
      <w:r>
        <w:rPr>
          <w:lang w:val="png_PG" w:bidi="png_PG"/>
        </w:rPr>
        <w:t xml:space="preserve">. Yu gat trast olsem Jisas tru tru em i bin dai long ol </w:t>
      </w:r>
      <w:r>
        <w:rPr>
          <w:lang w:val="png_PG" w:bidi="png_PG"/>
        </w:rPr>
        <w:t>sin</w:t>
      </w:r>
      <w:r>
        <w:rPr>
          <w:lang w:val="png_PG" w:bidi="png_PG"/>
        </w:rPr>
        <w:t xml:space="preserve">bilong yu, na God em i bin </w:t>
      </w:r>
      <w:r>
        <w:rPr>
          <w:lang w:val="png_PG" w:bidi="png_PG"/>
        </w:rPr>
        <w:t>fogivim</w:t>
      </w:r>
      <w:r>
        <w:rPr>
          <w:lang w:val="png_PG" w:bidi="png_PG"/>
        </w:rPr>
        <w:t xml:space="preserve"> na kisim yu. Olsem na, nau yu sanap strong long mekim olgeta samting we Jisas i tokim yu.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Baibel sampela taim i tok olsem ol manmeri i mas bilip long </w:t>
      </w:r>
      <w:r>
        <w:rPr>
          <w:b/>
          <w:lang w:val="png_PG" w:bidi="png_PG"/>
        </w:rPr>
        <w:t>nem</w:t>
      </w:r>
      <w:r>
        <w:rPr>
          <w:lang w:val="png_PG" w:bidi="png_PG"/>
        </w:rPr>
        <w:t xml:space="preserve"> bilong Jisas. Dispela em i min wankain samting olsem bilip long Jisas.</w:t>
      </w:r>
    </w:p>
    <w:p>
      <w:pPr/>
      <w:r>
        <w:rPr>
          <w:lang w:val="png_PG" w:bidi="png_PG"/>
        </w:rPr>
      </w:r>
      <w:r>
        <w:rPr>
          <w:lang w:val="png_PG" w:bidi="png_PG"/>
        </w:rPr>
        <w:t>Wanpela man o meri husat i gat bikpela bilip, em i save trastim God o Jisas tru tru.</w:t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Taim yu wok long trensletim disaipel, yu mas lukaut long ol dispela samting: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Insait long sampela tok ples, dispela wod "bilip" em i ken saun olsem wanpela man o meri i </w:t>
      </w:r>
      <w:r>
        <w:rPr>
          <w:b/>
          <w:lang w:val="png_PG" w:bidi="png_PG"/>
        </w:rPr>
        <w:t>hop</w:t>
      </w:r>
      <w:r>
        <w:rPr>
          <w:lang w:val="png_PG" w:bidi="png_PG"/>
        </w:rPr>
        <w:t xml:space="preserve"> olsem wanpela samting em i tru, tasol i no save olsem dispela samting i tru o nogat. Dispela em i no raitpela mining. Olsem na sampela taim em i gutpela moa long yusim wanpela wod we i min olsem "trast."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fasting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wanpela man o meri i mekim </w:t>
      </w:r>
      <w:r>
        <w:rPr>
          <w:b/>
          <w:lang w:val="png_PG" w:bidi="png_PG"/>
        </w:rPr>
        <w:t>fasting</w:t>
      </w:r>
      <w:r>
        <w:rPr>
          <w:lang w:val="png_PG" w:bidi="png_PG"/>
        </w:rPr>
        <w:t>, ol i no kaikai o dring wanpela samting long wanpela hap taim.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I gat sampela taim insait long yia we </w:t>
      </w:r>
      <w:r>
        <w:rPr>
          <w:lang w:val="png_PG" w:bidi="png_PG"/>
        </w:rPr>
        <w:t>ol Israel</w:t>
      </w:r>
      <w:r>
        <w:rPr>
          <w:lang w:val="png_PG" w:bidi="png_PG"/>
        </w:rPr>
        <w:t xml:space="preserve"> i sapos long fast, tasol ol manmeri i ken fast tu long ol narapela taim sapos ol i laik. Na sampela taim ol manmeri i no gat sois, na i nid long fast bikos i no gat kaikai.</w:t>
      </w:r>
    </w:p>
    <w:p>
      <w:pPr/>
      <w:r>
        <w:rPr>
          <w:lang w:val="png_PG" w:bidi="png_PG"/>
        </w:rPr>
      </w:r>
      <w:r>
        <w:rPr>
          <w:lang w:val="png_PG" w:bidi="png_PG"/>
        </w:rPr>
        <w:t>Sampela taim ol manmeri i fast bikos ol i wari long sampela samting we i bin kamap.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Sampela taim ol manmeri i mekim fasting bikos ol i laik long </w:t>
      </w:r>
      <w:r>
        <w:rPr>
          <w:lang w:val="png_PG" w:bidi="png_PG"/>
        </w:rPr>
        <w:t>ripent o lusim olpela pasin</w:t>
      </w:r>
      <w:r>
        <w:rPr>
          <w:lang w:val="png_PG" w:bidi="png_PG"/>
        </w:rPr>
        <w:t xml:space="preserve">-o askim long </w:t>
      </w:r>
      <w:r>
        <w:rPr>
          <w:lang w:val="png_PG" w:bidi="png_PG"/>
        </w:rPr>
        <w:t>fogivnes</w:t>
      </w:r>
      <w:r>
        <w:rPr>
          <w:lang w:val="png_PG" w:bidi="png_PG"/>
        </w:rPr>
        <w:t xml:space="preserve">-long </w:t>
      </w:r>
      <w:r>
        <w:rPr>
          <w:lang w:val="png_PG" w:bidi="png_PG"/>
        </w:rPr>
        <w:t>ol sin</w:t>
      </w:r>
      <w:r>
        <w:rPr>
          <w:lang w:val="png_PG" w:bidi="png_PG"/>
        </w:rPr>
        <w:t xml:space="preserve"> bilong ol. Pasin bilong mekim fasting em i wanpela sain bilong daunim yu yet.</w:t>
      </w:r>
    </w:p>
    <w:p>
      <w:pPr/>
      <w:r>
        <w:rPr>
          <w:lang w:val="png_PG" w:bidi="png_PG"/>
        </w:rPr>
      </w:r>
      <w:r>
        <w:rPr>
          <w:lang w:val="png_PG" w:bidi="png_PG"/>
        </w:rPr>
        <w:t>Sampela taim ol manmeri i mekim fasting bikos ol i nidim God long helpim ol, o ol i laikim God long tokim ol long wanem samting long mekim. Pasin bilong fast em i bin wanpela we bilong soim God olsem wanpela problem em i bikpela.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Sampela taim ol manmeri i ting olsem sapos ol i fast, God bai amamas tru wantaim ol na givim ol wanem samting ol i laikim-tasol ol i wok long mekim sin yet. Tasol God i bin yusim ol </w:t>
      </w:r>
      <w:r>
        <w:rPr>
          <w:lang w:val="png_PG" w:bidi="png_PG"/>
        </w:rPr>
        <w:t>profet</w:t>
      </w:r>
      <w:r>
        <w:rPr>
          <w:lang w:val="png_PG" w:bidi="png_PG"/>
        </w:rPr>
        <w:t xml:space="preserve"> bilong em long tokim ol manmeri olsem dispela em i rong. I no gat as bilong mekim fasting sapos yu no save harim tok bilong God tu.</w:t>
      </w:r>
    </w:p>
    <w:p>
      <w:pPr/>
      <w:r>
        <w:rPr>
          <w:lang w:val="png_PG" w:bidi="png_PG"/>
        </w:rPr>
      </w:r>
      <w:r>
        <w:rPr>
          <w:lang w:val="png_PG" w:bidi="png_PG"/>
        </w:rPr>
        <w:t>Long taim bilong Jisas, sampela taim ol manmeri i save fast long mekim ol narapela manmeri i ting olsem ol i gutpela lain tru na ol i lotu lain. Tasol Jisas i tokim ol olsem ol i no ken fast long mekim ol yet i luk gut. Ol i mas no ken mekim bikpela so long fasting bilong ol long ai bilong manmeri!</w:t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Taim yu wok long trensletim fasting, yu mas lukaut long ol dispela samting:</w:t>
      </w:r>
    </w:p>
    <w:p>
      <w:pPr/>
      <w:r>
        <w:rPr>
          <w:lang w:val="png_PG" w:bidi="png_PG"/>
        </w:rPr>
      </w:r>
      <w:r>
        <w:rPr>
          <w:lang w:val="png_PG" w:bidi="png_PG"/>
        </w:rPr>
        <w:t>Ol manmeri insait long planti kalsa i save long pasin bilong fasting. Taim yu trensletim wod fasting, yu mas lukaut long dispela wod insait long tok ples bilong yu we i no min fasting long onaim wanpela god, o wod we ol i save yusim long wanpela kain lotu tasol. Yu mas lukaut olsem dispela wod em ol i no yusim long minim fasting bikos long wanpela kain as tingting tasol. Yu bai nid long yusim wanpela narapela wod o toktok we i tok klia long dispela pasin bilong fasting o tambu long kaikai insait long Baibel.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fear-of-god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wanpela man o meri i </w:t>
      </w:r>
      <w:r>
        <w:rPr>
          <w:b/>
          <w:lang w:val="png_PG" w:bidi="png_PG"/>
        </w:rPr>
        <w:t>pret long God</w:t>
      </w:r>
      <w:r>
        <w:rPr>
          <w:lang w:val="png_PG" w:bidi="png_PG"/>
        </w:rPr>
        <w:t xml:space="preserve">, ol i gat bikpela adoresen, ona na rispek long God. Ol i </w:t>
      </w:r>
      <w:r>
        <w:rPr>
          <w:lang w:val="png_PG" w:bidi="png_PG"/>
        </w:rPr>
        <w:t>bilip</w:t>
      </w:r>
      <w:r>
        <w:rPr>
          <w:lang w:val="png_PG" w:bidi="png_PG"/>
        </w:rPr>
        <w:t xml:space="preserve"> olsem olgeta samting God i tok em i tru. Olsem na ol i save harim tok bilong God, bikos ol i save olsem ol komanmen bilong God i gutpela na God bai panisim ol sapos ol i sakim tok bilong em. Ol manmeri husat i save pret long God i save heitim tru ol samting we i agensim ol koman bilong God. Ol manmeri i nid long pret long God, bikos God em i bikpela moa na pawaful na </w:t>
      </w:r>
      <w:r>
        <w:rPr>
          <w:lang w:val="png_PG" w:bidi="png_PG"/>
        </w:rPr>
        <w:t>holi</w:t>
      </w:r>
      <w:r>
        <w:rPr>
          <w:lang w:val="png_PG" w:bidi="png_PG"/>
        </w:rPr>
        <w:t xml:space="preserve"> moa long yumi!</w:t>
      </w:r>
    </w:p>
    <w:p>
      <w:pPr/>
      <w:r>
        <w:rPr>
          <w:lang w:val="png_PG" w:bidi="png_PG"/>
        </w:rPr>
      </w:r>
      <w:r>
        <w:rPr>
          <w:lang w:val="png_PG" w:bidi="png_PG"/>
        </w:rPr>
        <w:t>Taim ol manmeri i pret long God, em dispela tasol bai mekim ol i gat gutpela tingting na andastending.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Bikos Jisas i bin dai long </w:t>
      </w:r>
      <w:r>
        <w:rPr>
          <w:lang w:val="png_PG" w:bidi="png_PG"/>
        </w:rPr>
        <w:t>sin</w:t>
      </w:r>
      <w:r>
        <w:rPr>
          <w:lang w:val="png_PG" w:bidi="png_PG"/>
        </w:rPr>
        <w:t xml:space="preserve"> bilong ol manmeri, nau ol manmeri i ken kam long God na i no pret long em. Tasol yumi mas gat bikpela rispek long God na luksave olsem em i gat bikpela pawa tru. Taim yumi pret long God, dispela i helpim yumi long mekim ol gutpela samting na i no ol nogut samting, bikos yumi save olsem God em i inap yet long panisim yumi.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festival-of-dedication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Festival bilong Dedikesen</w:t>
      </w:r>
      <w:r>
        <w:rPr>
          <w:lang w:val="png_PG" w:bidi="png_PG"/>
        </w:rPr>
        <w:t xml:space="preserve"> em i wanpela festival we ol Ju o Judamanmeri i save selebretim wanpela taim long wanpela yia. Ol i kolim insait long Baibel wanpela taim tasol, insait long buk bilong Jon. Long dispela hap bilong Baibel yumi harim olsem Jisas i visitim </w:t>
      </w:r>
      <w:r>
        <w:rPr>
          <w:lang w:val="png_PG" w:bidi="png_PG"/>
        </w:rPr>
        <w:t>Jerusalem</w:t>
      </w:r>
      <w:r>
        <w:rPr>
          <w:lang w:val="png_PG" w:bidi="png_PG"/>
        </w:rPr>
        <w:t xml:space="preserve">long taim bilong dispela festival. 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Wankain olsem planti ol Ju festival, dispela festival i bin helpim ol manmeri long tingim samting we i bin kamap long taim bipo. Klostu 200 yia bipo long Jisas i bon, wanpela Grik king i bin kamap rula bilong Israel. Dispela king i bin tokim ol Ju olsem ol i nid long stop </w:t>
      </w:r>
      <w:r>
        <w:rPr>
          <w:lang w:val="png_PG" w:bidi="png_PG"/>
        </w:rPr>
        <w:t>wosipim</w:t>
      </w:r>
      <w:r>
        <w:rPr>
          <w:lang w:val="png_PG" w:bidi="png_PG"/>
        </w:rPr>
        <w:t xml:space="preserve"> </w:t>
      </w:r>
      <w:r>
        <w:rPr>
          <w:lang w:val="png_PG" w:bidi="png_PG"/>
        </w:rPr>
        <w:t>God</w:t>
      </w:r>
      <w:r>
        <w:rPr>
          <w:lang w:val="png_PG" w:bidi="png_PG"/>
        </w:rPr>
        <w:t xml:space="preserve"> bilong ol, na ol i mas stat wosipim ol Grik </w:t>
      </w:r>
      <w:r>
        <w:rPr>
          <w:lang w:val="png_PG" w:bidi="png_PG"/>
        </w:rPr>
        <w:t>god</w:t>
      </w:r>
      <w:r>
        <w:rPr>
          <w:lang w:val="png_PG" w:bidi="png_PG"/>
        </w:rPr>
        <w:t xml:space="preserve">. Planti ol Ju i rebel agensim dispela, na i bin gat planti pait. Ol soldia bilong dispela Grik king i kilim planti ol Ju, na bihain em i mekim wanpela narapela samting we i nogut tru-em i putim wanpela aidol bilong wanpela bilong ol Grik god insait long </w:t>
      </w:r>
      <w:r>
        <w:rPr>
          <w:lang w:val="png_PG" w:bidi="png_PG"/>
        </w:rPr>
        <w:t>tempel</w:t>
      </w:r>
      <w:r>
        <w:rPr>
          <w:lang w:val="png_PG" w:bidi="png_PG"/>
        </w:rPr>
        <w:t xml:space="preserve"> bilong God long Jerusalem! Bikos long dispela, tempel bilong God i kamap doti tru, we i min olsem em i no gutpela olgeta long ol manmeri long lotuim God long hap. Ol Ju i no inap moa long bungim God long tempel. Tasol sampela ol Ju manmeri i bin pait wantaim ol Grik soldia, na ol i rausim ol i go autsait long Jerusalem. Bihain ol Ju i rausim dispela aidol long tempel na pefomim ol seremoni we i bai mekim tempel i klin gen-mining olsem, tempel bai fit gen long ol manmeri long wosipim God insait long em. Stat long dispela taim, olgeta yia ol Ju i save selebret long tingim dispela samting. Ol manmeri i save kolim dispela bikde olsem Festivel bilong Dedikesen o Bikde bilong Givim long God na em i save stap etpela de.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festival-of-tabernacles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Festival bilong ol Tabenakel</w:t>
      </w:r>
      <w:r>
        <w:rPr>
          <w:lang w:val="png_PG" w:bidi="png_PG"/>
        </w:rPr>
        <w:t xml:space="preserve"> em i wanpela festival bilong ol Ju o Judamanmeri. Dispela wod tabenakel em i min olsem wanpela tent, wanpela temporeri eria bilong stap o wanpela liklik haus. Ol tent, ol temporeri eria bilong stap o ol liklik haus em ol ples we ol manmeri i save stap insait long en, tasol em ol i no pemenen.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God mekim fri </w:t>
      </w:r>
      <w:r>
        <w:rPr>
          <w:lang w:val="png_PG" w:bidi="png_PG"/>
        </w:rPr>
        <w:t>ol Israel</w:t>
      </w:r>
      <w:r>
        <w:rPr>
          <w:lang w:val="png_PG" w:bidi="png_PG"/>
        </w:rPr>
        <w:t xml:space="preserve"> long wok sleiv insait long Ijip, ol Israel i bin stap raun long </w:t>
      </w:r>
      <w:r>
        <w:rPr>
          <w:lang w:val="png_PG" w:bidi="png_PG"/>
        </w:rPr>
        <w:t>wildanes</w:t>
      </w:r>
      <w:r>
        <w:rPr>
          <w:lang w:val="png_PG" w:bidi="png_PG"/>
        </w:rPr>
        <w:t xml:space="preserve"> long planti yia bipo long ol i go insait long graun we God i promis long givim ol long </w:t>
      </w:r>
      <w:r>
        <w:rPr>
          <w:lang w:val="png_PG" w:bidi="png_PG"/>
        </w:rPr>
        <w:t>Kenan</w:t>
      </w:r>
      <w:r>
        <w:rPr>
          <w:lang w:val="png_PG" w:bidi="png_PG"/>
        </w:rPr>
        <w:t>. Long taim bilong ol insait long wildanes, ol i bin stap insait long ol tent na i bin muvim ol tent long wanpela ples i go long narapela ples taim ol i bin muv. Bihain, God i tokim ol Israel olsem wanpela taim long olgeta yia ol i nid long tingim dispela taim long wanpela spesel we. Olgeta yia, ol manmeri i nid long bildim wanpela temporeri eria bilong stap, o wanpela temporeri haus wantaim ol grinpela brens bilong diwai. Long 8-pela de, ol Isreal i nid long stap insait long ol dispela temporeri eria. Dispela i bin helpim ol long tingim hau God i bin lukautim ol taim ol i wok long travel long wildanes na stap insait long ol tent na i no stap insait long ol pemenen haus.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Dispela festival i bin kamap long pinis bilong havest sisen, olsem na ol manmeri i save tok tenkyu long God tu long havest long dispela festiva. Ol Israel i bin givim ol presen bilong </w:t>
      </w:r>
      <w:r>
        <w:rPr>
          <w:lang w:val="png_PG" w:bidi="png_PG"/>
        </w:rPr>
        <w:t>sekrifais</w:t>
      </w:r>
      <w:r>
        <w:rPr>
          <w:lang w:val="png_PG" w:bidi="png_PG"/>
        </w:rPr>
        <w:t xml:space="preserve"> i go long God na ol narapela </w:t>
      </w:r>
      <w:r>
        <w:rPr>
          <w:lang w:val="png_PG" w:bidi="png_PG"/>
        </w:rPr>
        <w:t>ofaring</w:t>
      </w:r>
      <w:r>
        <w:rPr>
          <w:lang w:val="png_PG" w:bidi="png_PG"/>
        </w:rPr>
        <w:t xml:space="preserve"> long dispela etpela de bilong festival. 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Olgeta manmeri, o ol man, i nid long go long </w:t>
      </w:r>
      <w:r>
        <w:rPr>
          <w:lang w:val="png_PG" w:bidi="png_PG"/>
        </w:rPr>
        <w:t>Jerusalem</w:t>
      </w:r>
      <w:r>
        <w:rPr>
          <w:lang w:val="png_PG" w:bidi="png_PG"/>
        </w:rPr>
        <w:t xml:space="preserve"> long dispela festival. Yu ken tingim hau nais dispela siti i luk wantaim ol liklik eria bilong stap we ol manmeri i mekim wantaim ol grinpela brens long olgeta ruf, strit, na open spes!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festival-of-unleavened-bread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>Pasova</w:t>
      </w:r>
      <w:r>
        <w:rPr>
          <w:lang w:val="png_PG" w:bidi="png_PG"/>
        </w:rPr>
        <w:t xml:space="preserve"> em i wanpela impoten festivel bilong ol </w:t>
      </w:r>
      <w:r>
        <w:rPr>
          <w:lang w:val="png_PG" w:bidi="png_PG"/>
        </w:rPr>
        <w:t>Ju</w:t>
      </w:r>
      <w:r>
        <w:rPr>
          <w:lang w:val="png_PG" w:bidi="png_PG"/>
        </w:rPr>
        <w:t xml:space="preserve"> o Judamanmeri na ol i save kolim em tu olsem Festivel o Fist De bilong Bret I No Gat Yis.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Dispela em i wanpela fist de o bik de we i save mekim ol manmeri i tingim wanpela impoten taim insait long histori bilong </w:t>
      </w:r>
      <w:r>
        <w:rPr>
          <w:lang w:val="png_PG" w:bidi="png_PG"/>
        </w:rPr>
        <w:t>lsrael</w:t>
      </w:r>
      <w:r>
        <w:rPr>
          <w:lang w:val="png_PG" w:bidi="png_PG"/>
        </w:rPr>
        <w:t>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Longpela taim i go pinis, ol tumbuna bilong </w:t>
      </w:r>
      <w:r>
        <w:rPr>
          <w:lang w:val="png_PG" w:bidi="png_PG"/>
        </w:rPr>
        <w:t>Abraham</w:t>
      </w:r>
      <w:r>
        <w:rPr>
          <w:lang w:val="png_PG" w:bidi="png_PG"/>
        </w:rPr>
        <w:t xml:space="preserve">, </w:t>
      </w:r>
      <w:r>
        <w:rPr>
          <w:lang w:val="png_PG" w:bidi="png_PG"/>
        </w:rPr>
        <w:t xml:space="preserve"> ol </w:t>
      </w:r>
      <w:r>
        <w:rPr>
          <w:lang w:val="png_PG" w:bidi="png_PG"/>
        </w:rPr>
        <w:t>lain Israel</w:t>
      </w:r>
      <w:r>
        <w:rPr>
          <w:lang w:val="png_PG" w:bidi="png_PG"/>
        </w:rPr>
        <w:t xml:space="preserve">, i bin kamap olsem </w:t>
      </w:r>
      <w:r>
        <w:rPr>
          <w:lang w:val="png_PG" w:bidi="png_PG"/>
        </w:rPr>
        <w:t>sleiv o wokboi nating</w:t>
      </w:r>
      <w:r>
        <w:rPr>
          <w:lang w:val="png_PG" w:bidi="png_PG"/>
        </w:rPr>
        <w:t xml:space="preserve"> insait long Ijip. Ol lain Israel i bin stap long Ijip long foa handret yia! Orait God i singautim wanpela bilong ol lain Israel, Moses, long lidim ol lain Israel i kamaut long Ijip na go bek long ples </w:t>
      </w:r>
      <w:r>
        <w:rPr>
          <w:lang w:val="png_PG" w:bidi="png_PG"/>
        </w:rPr>
        <w:t>Kenan</w:t>
      </w:r>
      <w:r>
        <w:rPr>
          <w:lang w:val="png_PG" w:bidi="png_PG"/>
        </w:rPr>
        <w:t xml:space="preserve">, dispela graun we God i bin promis long givim long ol tumbuna bilong Abraham. </w:t>
      </w:r>
      <w:r>
        <w:rPr>
          <w:lang w:val="png_PG" w:bidi="png_PG"/>
        </w:rPr>
        <w:t>King</w:t>
      </w:r>
      <w:r>
        <w:rPr>
          <w:lang w:val="png_PG" w:bidi="png_PG"/>
        </w:rPr>
        <w:t xml:space="preserve"> bilong Ijip i no larim dispela bikpela grup sleiv i lusim kantri bilong em nating. Dispela king i bin mekim ol samting i hat tru long ol lain Israel, tasol God i salim nainpela sik i go long ol lain Ijip long fosim king bilong ol long larim ol manmeri i go. Insait long wanwan sik, king i bin promis olsem ol lain Israel i ken go, tasol taim God i stopim displea sik, king i senisim tingting bilong em gen. Olsem na, God i mekim namba ten i kamap nogut sik tru bilong olgeta dispela sik: God i salim wanpela </w:t>
      </w:r>
      <w:r>
        <w:rPr>
          <w:lang w:val="png_PG" w:bidi="png_PG"/>
        </w:rPr>
        <w:t>enjel</w:t>
      </w:r>
      <w:r>
        <w:rPr>
          <w:lang w:val="png_PG" w:bidi="png_PG"/>
        </w:rPr>
        <w:t xml:space="preserve"> long kilim namba wan pikinini man insait long olgeta haus long Ijip. Tasol God i bin tokim ol lain Israel long kilim wanpela lemb, dispela em i wanpela animal, wanpela yangpela sipsip, na long putim </w:t>
      </w:r>
      <w:r>
        <w:rPr>
          <w:lang w:val="png_PG" w:bidi="png_PG"/>
        </w:rPr>
        <w:t>blut</w:t>
      </w:r>
      <w:r>
        <w:rPr>
          <w:lang w:val="png_PG" w:bidi="png_PG"/>
        </w:rPr>
        <w:t xml:space="preserve"> bilong dispela lemb long ol pos bilong dua bilong ol haus bilong ol. Taim enjel we God i bin salim i lukim blut bilong lemb long dua bilong wanpela haus, em i skipim dispela haus na i no kilim namba wan pikinini man insait long dispela famili.</w:t>
      </w:r>
    </w:p>
    <w:p>
      <w:pPr/>
      <w:r>
        <w:rPr>
          <w:lang w:val="png_PG" w:bidi="png_PG"/>
        </w:rPr>
      </w:r>
      <w:r>
        <w:rPr>
          <w:lang w:val="png_PG" w:bidi="png_PG"/>
        </w:rPr>
        <w:t>Long dispela seim nait, ol lain Israel i bin kaikai mit bilong dispela lemb long wanpela spesel we. Ol i bin kaikai dispela mit wantaim ol pait kumu na wantaim bret we ol i bin redim hariap-na em i narakain long nomol we ol i save redim bret. Nomol we bilong redim bret i save kisim longpela taim. Ol i bin kaikai dispela kaikai taim ol i sanap, dresap na redi long stat long wokabaut! Bikos long dispela nait, ol bai lusim Ijip.</w:t>
      </w:r>
    </w:p>
    <w:p>
      <w:pPr/>
      <w:r>
        <w:rPr>
          <w:lang w:val="png_PG" w:bidi="png_PG"/>
        </w:rPr>
      </w:r>
      <w:r>
        <w:rPr>
          <w:lang w:val="png_PG" w:bidi="png_PG"/>
        </w:rPr>
        <w:t>Long dispela nait, wanpela enjel bilong God i kilim olgeta namba wan pikinini man insait long Ijip, tasol em i no kilim ol pikinini man bilong ol Israel, bikos ol i gat blut antap long ol dua bilong ol. Long dispela nait, king bilong Isip i larim ol Israel i go. Ol Israel i stat long wokabaut i go long graun we God i bin promis long givim ol! Ol i no sleiv moa. Stat long dispela taim na i go, ol Israel i save tingim hau God i givim ol fridom long Ijip taim ol i selebretim Pasova festivel long olgeta yia. Nem Pasova em i min olsem "long skipim na i go" o "long abrusim na wokabaut i go." Dispela nem i mekim ol Israel i tingim hau enjel i bin skipim ol haus bilong ol Israel na i go, na i no bin kilim namba wan bikpela pikinini man bilong ol.</w:t>
      </w:r>
    </w:p>
    <w:p>
      <w:pPr/>
      <w:r>
        <w:rPr>
          <w:lang w:val="png_PG" w:bidi="png_PG"/>
        </w:rPr>
      </w:r>
      <w:r>
        <w:rPr>
          <w:lang w:val="png_PG" w:bidi="png_PG"/>
        </w:rPr>
        <w:t>Olgeta taim ol Israel i selebretim Pasova, ol i kilim gen wanpela lemb na kaikai dispela mit wantaim pait kumu na wantaim bret we ol i redim hariap tru. Dispela lemb em i mekim ol i tingim hau God i seivim ol namba wan pikinini man bilong ol. Ol pait kumu i mekim ol i tingim ol samting we i hat, na ol samting ol i no swit insait long laip bilong ol we ol i bin bungim taim ol i stap olsem ol sleiv. Na dispela bret we ol i bin redim hariap i mekim ol i tingim olsem God i mekim ol i kamap fri long Ijip na ol i hariap tasol na lusim dispela hap.</w:t>
      </w:r>
    </w:p>
    <w:p>
      <w:pPr/>
      <w:r>
        <w:rPr>
          <w:lang w:val="png_PG" w:bidi="png_PG"/>
        </w:rPr>
      </w:r>
      <w:r>
        <w:rPr>
          <w:lang w:val="png_PG" w:bidi="png_PG"/>
        </w:rPr>
        <w:t>God i bin tokim ol Israel olsem Pasova fist de o bik de long olgeta yia em ol i mas bungim wantaim sevenpela Fist De Bilong Bret I No Gat Yis. Long ol dispela sevenpela de, ol i mas kaikai dispela spesel bret we ol i redim hariap. Planti taim, ol Israel i save mekim bret taim ol i larim dou, em plaua na wara i miks na i stap, ol i save larim i stap sampela aua, o lusim long nait i kam inap moning, na bihain ol i beikim bret. Dispela longpela taim i save mekim sampela ea babel i gro insait long dou, na i mekim bret i bikpela moa na i soft moa. Olgeta taim ol i beikim bret, ol bai putim sampela dou i stap bilong yusim long narapela taim. Dispela hap leftova dou em ol i kolim wanpela liven, o yis. Narapela taim ol i bekim bret, ol bai kisim liven we ol i bin putim i stap long las taim na edim i go long nupela dou. Dispela i helpim nupela dou tu long kamap bikpela moa na soft moa.</w:t>
      </w:r>
    </w:p>
    <w:p>
      <w:pPr/>
      <w:r>
        <w:rPr>
          <w:lang w:val="png_PG" w:bidi="png_PG"/>
        </w:rPr>
      </w:r>
      <w:r>
        <w:rPr>
          <w:lang w:val="png_PG" w:bidi="png_PG"/>
        </w:rPr>
        <w:t>Taim ol Israel i wok long lusim Ijip long namba wan Pasova nait, ol i no bin gat inap taim long beikim bret long dispela we. Na God i tokim ol long mekim bret we i no gat liven Bret we ol i wokim na i no gat liven em i flet na i no tik; em i olsem plaua na wara we yu miksim na rolim flet, na bihain beikim antap long paia. Dispela bret em ol i kolim bret i no gat yis. Olsem na dispela fist de em ol i kolim fist de bilong bret i no gat yis. Long dispela sevenpela de bilong fist de, ol lsrael i no inap long holim liklik pat bilong bret i no gat yis insait long haus bilong ol. Bipo long fist de i stat, ol i nid long tromoi ol liven we ol i holim i stap.</w:t>
      </w:r>
    </w:p>
    <w:p>
      <w:pPr/>
      <w:r>
        <w:rPr>
          <w:lang w:val="png_PG" w:bidi="png_PG"/>
        </w:rPr>
      </w:r>
      <w:r>
        <w:rPr>
          <w:lang w:val="png_PG" w:bidi="png_PG"/>
        </w:rPr>
        <w:t>Bikos Pasova na Fist De Bilong Bret I No Gat Yis em ol i save selebretim wantaim, na nem bilong ol dispela fist de em ol i save yusim wanpela o narapela long minim seim samting.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Insait long Nupela Testamen, liven em sampela taim ol i save yusim olsem simbol bilong </w:t>
      </w:r>
      <w:r>
        <w:rPr>
          <w:lang w:val="png_PG" w:bidi="png_PG"/>
        </w:rPr>
        <w:t>sin</w:t>
      </w:r>
      <w:r>
        <w:rPr>
          <w:lang w:val="png_PG" w:bidi="png_PG"/>
        </w:rPr>
        <w:t xml:space="preserve"> we yumi mas rausim long laip bilong yumi.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fig-tree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</w:t>
      </w:r>
      <w:r>
        <w:rPr>
          <w:b/>
          <w:lang w:val="png_PG" w:bidi="png_PG"/>
        </w:rPr>
        <w:t>fig diwai</w:t>
      </w:r>
      <w:r>
        <w:rPr>
          <w:lang w:val="png_PG" w:bidi="png_PG"/>
        </w:rPr>
        <w:t xml:space="preserve"> em i wanpela kain frut diwai we i save gro long </w:t>
      </w:r>
      <w:r>
        <w:rPr>
          <w:lang w:val="png_PG" w:bidi="png_PG"/>
        </w:rPr>
        <w:t>Israel</w:t>
      </w:r>
      <w:r>
        <w:rPr>
          <w:lang w:val="png_PG" w:bidi="png_PG"/>
        </w:rPr>
        <w:t>. Em i ken gro klostu 10-pela mita i go antap. Taim wanpela fig diwai em i klostu 3 i go long 5-pela krismas, em i save stat long karim frut. Dispela frut bilong fig diwai em i yelo o pepol, na i teist swit. Wanpela fig diwai i ken givim frut tupela taim long wanpela yia, na sampela taim tripela taim long wanpela yia.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fishing-net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</w:t>
      </w:r>
      <w:r>
        <w:rPr>
          <w:b/>
          <w:lang w:val="png_PG" w:bidi="png_PG"/>
        </w:rPr>
        <w:t>fising net o umben</w:t>
      </w:r>
      <w:r>
        <w:rPr>
          <w:lang w:val="png_PG" w:bidi="png_PG"/>
        </w:rPr>
        <w:t xml:space="preserve"> em i wanpela samting we ol manmeri i save yusim long ketsim pis. Ol manmeri i save pasim ol liklik rop wantaim long mekim wanpela kain laplap we i gat planti liklik hol insait long em. Wanpela fisamen bai tromoi net i go insait long wara na pulim i kam bek antap taim pis i swim i go insait long net. Taim fisamen i pulim net i kamp antap, wara bai drein i go autsait long net, tasol pis bai stap na i bai no inap long eskeip long ol liklik hol na ol fisamen bai ketsim ol.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foreigner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man o meri em i wanpela </w:t>
      </w:r>
      <w:r>
        <w:rPr>
          <w:b/>
          <w:lang w:val="png_PG" w:bidi="png_PG"/>
        </w:rPr>
        <w:t>forena o waira</w:t>
      </w:r>
      <w:r>
        <w:rPr>
          <w:lang w:val="png_PG" w:bidi="png_PG"/>
        </w:rPr>
        <w:t xml:space="preserve"> insait long wanpela kantri we em i no bon insait long en. Ol strenja o </w:t>
      </w:r>
      <w:r>
        <w:rPr>
          <w:b/>
          <w:lang w:val="png_PG" w:bidi="png_PG"/>
        </w:rPr>
        <w:t>sojena</w:t>
      </w:r>
      <w:r>
        <w:rPr>
          <w:lang w:val="png_PG" w:bidi="png_PG"/>
        </w:rPr>
        <w:t xml:space="preserve"> em ol manmeri husat i forena insait long wanpela kantri na ol i stap long hap sotpela taim tasol, maski em i no ples we ol i bon long em. </w:t>
      </w:r>
      <w:r>
        <w:rPr>
          <w:b/>
          <w:lang w:val="png_PG" w:bidi="png_PG"/>
        </w:rPr>
        <w:t>Abraham</w:t>
      </w:r>
      <w:r>
        <w:rPr>
          <w:lang w:val="png_PG" w:bidi="png_PG"/>
        </w:rPr>
        <w:t xml:space="preserve"> em i bin wanpela forena o strenja, insait long Kenan. Bihain, taim ol lain tumbuna bilong Abraham, </w:t>
      </w:r>
      <w:r>
        <w:rPr>
          <w:b/>
          <w:lang w:val="png_PG" w:bidi="png_PG"/>
        </w:rPr>
        <w:t>ol Israel</w:t>
      </w:r>
      <w:r>
        <w:rPr>
          <w:lang w:val="png_PG" w:bidi="png_PG"/>
        </w:rPr>
        <w:t xml:space="preserve"> i bin mekim Kenan i kamap kantri bilong ol yet, God i givim ol gaidlain long hau ol i mas tritim ol forena, na strenja o sojena, husat i travel insait long kantri bilong ol na husat i stap namel long ol lain Israel.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forgiveness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yu </w:t>
      </w:r>
      <w:r>
        <w:rPr>
          <w:b/>
          <w:lang w:val="png_PG" w:bidi="png_PG"/>
        </w:rPr>
        <w:t>fogivim</w:t>
      </w:r>
      <w:r>
        <w:rPr>
          <w:lang w:val="png_PG" w:bidi="png_PG"/>
        </w:rPr>
        <w:t xml:space="preserve"> wanpela man o meri husat i bin mekim samting nogut long yu, na yu stop long belhat long dispela man o meri. Yu no laik moa long bekim bek o long givim panismen. Dispela man o meri husat i bin mekim rong em i </w:t>
      </w:r>
      <w:r>
        <w:rPr>
          <w:b/>
          <w:lang w:val="png_PG" w:bidi="png_PG"/>
        </w:rPr>
        <w:t>fogiven</w:t>
      </w:r>
      <w:r>
        <w:rPr>
          <w:lang w:val="png_PG" w:bidi="png_PG"/>
        </w:rPr>
        <w:t xml:space="preserve">, o i kisim </w:t>
      </w:r>
      <w:r>
        <w:rPr>
          <w:b/>
          <w:lang w:val="png_PG" w:bidi="png_PG"/>
        </w:rPr>
        <w:t>fogivnes</w:t>
      </w:r>
      <w:r>
        <w:rPr>
          <w:lang w:val="png_PG" w:bidi="png_PG"/>
        </w:rPr>
        <w:t>.</w:t>
      </w:r>
    </w:p>
    <w:p>
      <w:pPr/>
      <w:r>
        <w:rPr>
          <w:lang w:val="png_PG" w:bidi="png_PG"/>
        </w:rPr>
      </w:r>
      <w:r>
        <w:rPr>
          <w:lang w:val="png_PG" w:bidi="png_PG"/>
        </w:rPr>
        <w:t>Fogivnes em i gat bikpela kost. Eksampel, wanpela brata, taim em i no lukaut gut, i brukim wanpela ekspensiv samting we i bilong susa bilong em. Susa i fogivim brata na i no mekim diman olsem em i givim bek mani bilong dispela samting. Dispela em i gutpela nius long brata. Dispela susa, em nau i mas baim bek dispela samting we i bruk long mani bilong em yet.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Dispela em hau fogivnes bilong God i save wok. Ol manmeri i </w:t>
      </w:r>
      <w:r>
        <w:rPr>
          <w:lang w:val="png_PG" w:bidi="png_PG"/>
        </w:rPr>
        <w:t>bin mekim sin</w:t>
      </w:r>
      <w:r>
        <w:rPr>
          <w:lang w:val="png_PG" w:bidi="png_PG"/>
        </w:rPr>
        <w:t xml:space="preserve"> agensim God i disevim panismen. Ol manmeri i nid long baim bek God long bagarap we ol i bin mekim. Tasol, God i laik long fogivim ol manmeri taim em i tok olsem ol i no nid long baim bek em-bikos em i save olsem ol i no inap long mekim olsem. God i save fogivim ol manmeri bikos em i </w:t>
      </w:r>
      <w:r>
        <w:rPr>
          <w:lang w:val="png_PG" w:bidi="png_PG"/>
        </w:rPr>
        <w:t>marimari</w:t>
      </w:r>
      <w:r>
        <w:rPr>
          <w:lang w:val="png_PG" w:bidi="png_PG"/>
        </w:rPr>
        <w:t xml:space="preserve"> long long ol. Dispela em i gutpela nius long ol manmeri. Long God, dispela em i min olsem God em yet i bin baim prais bilong bagarap. God i mekim dispela wantaim dai bilong pikinini bilong em Jisas. Taim ol manmeri i trastim Jisas na </w:t>
      </w:r>
      <w:r>
        <w:rPr>
          <w:lang w:val="png_PG" w:bidi="png_PG"/>
        </w:rPr>
        <w:t>bilip</w:t>
      </w:r>
      <w:r>
        <w:rPr>
          <w:lang w:val="png_PG" w:bidi="png_PG"/>
        </w:rPr>
        <w:t xml:space="preserve"> olsem dai bilong Jisas i baim bek God long ol sin bilong ol, orait God i bai fogivim ol. God i bai no inap belhat moa long ol. </w:t>
      </w:r>
    </w:p>
    <w:p>
      <w:pPr/>
      <w:r>
        <w:rPr>
          <w:lang w:val="png_PG" w:bidi="png_PG"/>
        </w:rPr>
      </w:r>
      <w:r>
        <w:rPr>
          <w:lang w:val="png_PG" w:bidi="png_PG"/>
        </w:rPr>
        <w:t>Baibel planti taim i save yusim tok piksa long diskraibim fogivnes. Eksampel, sapos yu fogivim wanpela man o meri, em yu:</w:t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Taim yu wok long trensletim "fogivnes" o "long fogiv," yu mas lukaut long ol dispela samting:</w:t>
      </w:r>
    </w:p>
    <w:p>
      <w:pPr/>
      <w:r>
        <w:rPr>
          <w:lang w:val="png_PG" w:bidi="png_PG"/>
        </w:rPr>
      </w:r>
      <w:r>
        <w:rPr>
          <w:lang w:val="png_PG" w:bidi="png_PG"/>
        </w:rPr>
        <w:t>Yu bai nid long gat tok piksa long tok ples bilong yu long pasin bilong fogiv. Tingting gut sapos mining bilong dispela toktok long tok ples bilong yu em i minim seim olsem mining bilong "fogiv" long Baibel.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