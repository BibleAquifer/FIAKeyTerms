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इ</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इस्राएल</w:t>
      </w:r>
      <w:r>
        <w:rPr>
          <w:lang w:val="ne_NP" w:bidi="ne_NP"/>
        </w:rPr>
      </w:r>
    </w:p>
    <w:p>
      <w:pPr/>
      <w:r>
        <w:rPr>
          <w:lang w:val="ne_NP" w:bidi="ne_NP"/>
        </w:rPr>
      </w:r>
      <w:r>
        <w:rPr>
          <w:lang w:val="ne_NP" w:bidi="ne_NP"/>
        </w:rPr>
        <w:t xml:space="preserve"> </w:t>
      </w:r>
      <w:r>
        <w:rPr>
          <w:b/>
          <w:lang w:val="ne_NP" w:bidi="ne_NP"/>
        </w:rPr>
        <w:t>इस्राएल</w:t>
      </w:r>
      <w:r>
        <w:rPr>
          <w:lang w:val="ne_NP" w:bidi="ne_NP"/>
        </w:rPr>
        <w:t xml:space="preserve"> </w:t>
      </w:r>
      <w:r>
        <w:rPr>
          <w:lang w:val="ne_NP" w:bidi="ne_NP"/>
        </w:rPr>
        <w:t>इस्राएली</w:t>
      </w:r>
      <w:r>
        <w:rPr>
          <w:lang w:val="ne_NP" w:bidi="ne_NP"/>
        </w:rPr>
        <w:t xml:space="preserve"> मानिसहरू बसोबास गर्ने क्षेत्रको नाम हो। यो नाम </w:t>
      </w:r>
      <w:r>
        <w:rPr>
          <w:lang w:val="ne_NP" w:bidi="ne_NP"/>
        </w:rPr>
        <w:t>अब्राहामको</w:t>
      </w:r>
      <w:r>
        <w:rPr>
          <w:lang w:val="ne_NP" w:bidi="ne_NP"/>
        </w:rPr>
        <w:t xml:space="preserve"> नाति इस्राएलबाट आएको हो। अब्राहाम इस्राएलीहरूको पहिलो पुर्खा थिए। अब्राहामको नातिको नाम याकूब थियो, तर पछि परमेश्वरले याकूबलाई इस्राएल नाम दिनुभयो। त्यो समयदेखि, याकूबको </w:t>
      </w:r>
      <w:r>
        <w:rPr>
          <w:lang w:val="ne_NP" w:bidi="ne_NP"/>
        </w:rPr>
        <w:t>सन्तानलाई</w:t>
      </w:r>
      <w:r>
        <w:rPr>
          <w:lang w:val="ne_NP" w:bidi="ne_NP"/>
        </w:rPr>
        <w:t xml:space="preserve"> इस्राएलीहरू भनिन्छ।</w:t>
      </w:r>
    </w:p>
    <w:p>
      <w:pPr/>
      <w:r>
        <w:rPr>
          <w:lang w:val="ne_NP" w:bidi="ne_NP"/>
        </w:rPr>
      </w:r>
      <w:r>
        <w:rPr>
          <w:lang w:val="ne_NP" w:bidi="ne_NP"/>
        </w:rPr>
        <w:t xml:space="preserve">कुनै समयमा, इस्राएलीहरू आपसमा लडे, र यसको कारणले गर्दा इस्राएल जाति दुई भागमा विभाजित भयो। दक्षिणी भाग </w:t>
      </w:r>
      <w:r>
        <w:rPr>
          <w:lang w:val="ne_NP" w:bidi="ne_NP"/>
        </w:rPr>
        <w:t>यहूदा</w:t>
      </w:r>
      <w:r>
        <w:rPr>
          <w:lang w:val="ne_NP" w:bidi="ne_NP"/>
        </w:rPr>
        <w:t xml:space="preserve"> भनेर चिनिन्थ्यो, जबकि उत्तरी भाग अझै इस्राएल भनिन्थ्यो।</w:t>
      </w:r>
    </w:p>
    <w:p>
      <w:pPr/>
      <w:r>
        <w:rPr>
          <w:lang w:val="ne_NP" w:bidi="ne_NP"/>
        </w:rPr>
      </w:r>
      <w:r>
        <w:rPr>
          <w:lang w:val="ne_NP" w:bidi="ne_NP"/>
        </w:rPr>
        <w:t>यी सबैको कारणले, कहिलेकाँही इस्राएल शब्दले एक जना मानिसलाई जनाउँछ, अर्थात अब्राहामको नाति याकूब जसलाई पछि इस्राएल भनियो।</w:t>
      </w:r>
    </w:p>
    <w:p>
      <w:pPr/>
      <w:r>
        <w:rPr>
          <w:lang w:val="ne_NP" w:bidi="ne_NP"/>
        </w:rPr>
      </w:r>
      <w:r>
        <w:rPr>
          <w:lang w:val="ne_NP" w:bidi="ne_NP"/>
        </w:rPr>
        <w:t>कहिलेकाँही इस्राएल शब्दले याकूबको सबै सन्तानलाई एकसाथ जनाउँछ। त्यसपछि इस्राएलीहरू वा इस्राएलका मानिसहरू भनेको अर्थ उहि नै हो।</w:t>
      </w:r>
    </w:p>
    <w:p>
      <w:pPr/>
      <w:r>
        <w:rPr>
          <w:lang w:val="ne_NP" w:bidi="ne_NP"/>
        </w:rPr>
      </w:r>
      <w:r>
        <w:rPr>
          <w:lang w:val="ne_NP" w:bidi="ne_NP"/>
        </w:rPr>
        <w:t>कहिलेकाँही इस्राएल शब्दले इस्राएलीहरू बसोबास गर्ने भूमि वा क्षेत्रलाई जनाउँछ।</w:t>
      </w:r>
    </w:p>
    <w:p>
      <w:pPr/>
      <w:r>
        <w:rPr>
          <w:lang w:val="ne_NP" w:bidi="ne_NP"/>
        </w:rPr>
      </w:r>
      <w:r>
        <w:rPr>
          <w:lang w:val="ne_NP" w:bidi="ne_NP"/>
        </w:rPr>
        <w:t>र कहिलेकाँही इस्राएल शब्दले त्यो क्षेत्रको उत्तरी भागलाई मात्र जनाउँछ।</w:t>
      </w:r>
    </w:p>
    <w:p>
      <w:pPr/>
      <w:r>
        <w:rPr>
          <w:lang w:val="ne_NP" w:bidi="ne_NP"/>
        </w:rPr>
      </w:r>
      <w:r>
        <w:rPr>
          <w:lang w:val="ne_NP" w:bidi="ne_NP"/>
        </w:rPr>
        <w:t xml:space="preserve">आजको, इस्राएल १९४८ पछि </w:t>
      </w:r>
      <w:r>
        <w:rPr>
          <w:lang w:val="ne_NP" w:bidi="ne_NP"/>
        </w:rPr>
        <w:t>यहूदी</w:t>
      </w:r>
      <w:r>
        <w:rPr>
          <w:lang w:val="ne_NP" w:bidi="ne_NP"/>
        </w:rPr>
        <w:t xml:space="preserve"> मानिसहरूको लागि मातृभूमिको रूपमा गठन गरिएको देशको नाम हो। यो भूमिको क्षेत्र बाइबलीय इस्राएलीहरू बसोबास गरेको ठ्याक्कै उही ठाउँ होइन।</w:t>
      </w:r>
      <w:r>
        <w:rPr>
          <w:lang w:val="ne_NP" w:bidi="ne_NP"/>
        </w:rPr>
      </w:r>
      <w:r>
        <w:rPr>
          <w:lang w:val="ne_NP" w:bidi="ne_NP"/>
        </w:rPr>
      </w:r>
    </w:p>
    <w:p>
      <w:pPr/>
      <w:r>
        <w:rPr>
          <w:lang w:val="ne_NP" w:bidi="ne_NP"/>
        </w:rPr>
      </w:r>
    </w:p>
    <w:p>
      <w:pPr>
        <w:pStyle w:val="Heading2"/>
      </w:pPr>
      <w:r>
        <w:rPr>
          <w:lang w:val="ne_NP" w:bidi="ne_NP"/>
        </w:rPr>
        <w:t>इस्राएली</w:t>
      </w:r>
      <w:r>
        <w:rPr>
          <w:lang w:val="ne_NP" w:bidi="ne_NP"/>
        </w:rPr>
      </w:r>
    </w:p>
    <w:p>
      <w:pPr/>
      <w:r>
        <w:rPr>
          <w:lang w:val="ne_NP" w:bidi="ne_NP"/>
        </w:rPr>
      </w:r>
      <w:r>
        <w:rPr>
          <w:b/>
          <w:lang w:val="ne_NP" w:bidi="ne_NP"/>
        </w:rPr>
        <w:t>इस्राएलीहरू</w:t>
      </w:r>
      <w:r>
        <w:rPr>
          <w:lang w:val="ne_NP" w:bidi="ne_NP"/>
        </w:rPr>
        <w:t xml:space="preserve"> याकूबको </w:t>
      </w:r>
      <w:r>
        <w:rPr>
          <w:lang w:val="ne_NP" w:bidi="ne_NP"/>
        </w:rPr>
        <w:t>सन्तान</w:t>
      </w:r>
      <w:r>
        <w:rPr>
          <w:lang w:val="ne_NP" w:bidi="ne_NP"/>
        </w:rPr>
        <w:t xml:space="preserve"> हुन्। याकूबको हजुरबुबा </w:t>
      </w:r>
      <w:r>
        <w:rPr>
          <w:lang w:val="ne_NP" w:bidi="ne_NP"/>
        </w:rPr>
        <w:t>अब्राहाम</w:t>
      </w:r>
      <w:r>
        <w:rPr>
          <w:lang w:val="ne_NP" w:bidi="ne_NP"/>
        </w:rPr>
        <w:t xml:space="preserve">, येशूको जन्महुनु भन्दा लगभग २००० वर्ष अघिका मानिस थिए। जब अब्राहाम ७५ वर्षको थिए, परमेश्वरले उहाँसँग कुरा गर्नुभयो। परमेश्वरले उहाँलाई आफ्नो गृहदेश छोड्न, र परमेश्वरले उहाँलाई देखाउनु हुने ठाउँमा जान भन्नुभयो। परमेश्वरले भन्नु भयो कि उहाँले अब्राहामलाई आशीर्वाद दिनुहुनेछ, उहाँले उसबाट ठूलो </w:t>
      </w:r>
      <w:r>
        <w:rPr>
          <w:lang w:val="ne_NP" w:bidi="ne_NP"/>
        </w:rPr>
        <w:t>जाति</w:t>
      </w:r>
      <w:r>
        <w:rPr>
          <w:lang w:val="ne_NP" w:bidi="ne_NP"/>
        </w:rPr>
        <w:t xml:space="preserve"> बनाउनुहुनेछ, र परमेश्वरले अब्राहाम मार्फत संसारका सबै जातिहरूलाई </w:t>
      </w:r>
      <w:r>
        <w:rPr>
          <w:lang w:val="ne_NP" w:bidi="ne_NP"/>
        </w:rPr>
        <w:t>आशीर्वाद</w:t>
      </w:r>
      <w:r>
        <w:rPr>
          <w:lang w:val="ne_NP" w:bidi="ne_NP"/>
        </w:rPr>
        <w:t xml:space="preserve"> दिनुहुनेछ। अब्राहामले परमेश्वरको आज्ञा पालन गरे र परमेश्वरले उनलाई त्यो समयमा </w:t>
      </w:r>
      <w:r>
        <w:rPr>
          <w:lang w:val="ne_NP" w:bidi="ne_NP"/>
        </w:rPr>
        <w:t>कनान</w:t>
      </w:r>
      <w:r>
        <w:rPr>
          <w:lang w:val="ne_NP" w:bidi="ne_NP"/>
        </w:rPr>
        <w:t xml:space="preserve"> भनिने क्षेत्रमा अगुवाइ गर्नुभयो। परमेश्वरले अब्राहामलाई यो भूमि अब्राहामको सन्तानलाई दिनुहुनेछ भनेर प्रतिज्ञा गर्नुभयो। अब्राहाम र उनकी पत्नीको कुनै बच्चा थिएन, तर जब अब्राहाम र उनकी पत्नी धेरै बृद्ध थिए, परमेश्वरले तिनीहरूलाई एउटा छोरा इसहाक दिनुभयो। यो परमेश्वरले अब्राहामसँगको आफ्नो प्रतिज्ञा पूरा गर्ने सुरुवात थियो।</w:t>
      </w:r>
    </w:p>
    <w:p>
      <w:pPr/>
      <w:r>
        <w:rPr>
          <w:lang w:val="ne_NP" w:bidi="ne_NP"/>
        </w:rPr>
      </w:r>
      <w:r>
        <w:rPr>
          <w:lang w:val="ne_NP" w:bidi="ne_NP"/>
        </w:rPr>
        <w:t>अब्राहामको छोरा इसहाकको याकूब नाउँ गरेको छोरा थियो। पछि परमेश्वरले याकूबलाई इस्राएल नाम दिनुभयो। त्यो समय देखि, याकूबको सबै सन्तानलाई इस्राएलीहरू भनिन्छ। याकूबका १२ छोराहरू थिए, त्यसैले इस्राएलीहरू १२ कुलहरूमा विभाजित थिए: रूबेन, शिमोन, लेवी, यहूदा, इस्साकार, जबूलून, दान, नप्ताली, गाद, आशेर, यूसुफ र बिन्यामीन। यूसुफको कुल दुई "आधा कुलहरू" मा विभाजित थियो: एप्रैम र मनश्शे।</w:t>
      </w:r>
    </w:p>
    <w:p>
      <w:pPr/>
      <w:r>
        <w:rPr>
          <w:lang w:val="ne_NP" w:bidi="ne_NP"/>
        </w:rPr>
      </w:r>
      <w:r>
        <w:rPr>
          <w:lang w:val="ne_NP" w:bidi="ne_NP"/>
        </w:rPr>
        <w:t xml:space="preserve">किनभने परमेश्वरले अब्राहाम र त्यसपछि इसहाक र याकूबलाई प्रतिज्ञा गर्नुभएको थियो, त्यसैले इस्राएलीहरू परमेश्वरको विशेष मानिसहरू थिए। परमेश्वरले तिनीहरूसँग </w:t>
      </w:r>
      <w:r>
        <w:rPr>
          <w:lang w:val="ne_NP" w:bidi="ne_NP"/>
        </w:rPr>
        <w:t>करार</w:t>
      </w:r>
      <w:r>
        <w:rPr>
          <w:lang w:val="ne_NP" w:bidi="ne_NP"/>
        </w:rPr>
        <w:t xml:space="preserve"> गर्नुभयो, जुन विशेष सम्झौता भएको प्रतिज्ञा हो। इस्राएलीहरूले परमेश्वरको सबै </w:t>
      </w:r>
      <w:r>
        <w:rPr>
          <w:lang w:val="ne_NP" w:bidi="ne_NP"/>
        </w:rPr>
        <w:t>आज्ञाहरू</w:t>
      </w:r>
      <w:r>
        <w:rPr>
          <w:lang w:val="ne_NP" w:bidi="ne_NP"/>
        </w:rPr>
        <w:t xml:space="preserve"> पालन गर्नेछन् र परमेश्वरले तिनीहरूलाई आशीष दिनुहुनेछ र पृथ्वीका सबै मानिसहरूको लागि तिनीहरूलाई आशीष बनाउनु हुनेछ भन्ने सहमति थियो।</w:t>
      </w:r>
    </w:p>
    <w:p>
      <w:pPr/>
      <w:r>
        <w:rPr>
          <w:lang w:val="ne_NP" w:bidi="ne_NP"/>
        </w:rPr>
      </w:r>
      <w:r>
        <w:rPr>
          <w:lang w:val="ne_NP" w:bidi="ne_NP"/>
        </w:rPr>
        <w:t xml:space="preserve">इस्राएलीहरू बसोबास गर्ने भूमिलाई </w:t>
      </w:r>
      <w:r>
        <w:rPr>
          <w:lang w:val="ne_NP" w:bidi="ne_NP"/>
        </w:rPr>
        <w:t>इस्राएल</w:t>
      </w:r>
      <w:r>
        <w:rPr>
          <w:lang w:val="ne_NP" w:bidi="ne_NP"/>
        </w:rPr>
        <w:t xml:space="preserve"> भनिन्थ्यो। यो भूमि इस्राएलको विभिन्न कुलहरूमा विभाजित थियो। पहिला, "न्यायकर्ताहरू" भनिने मानिसहरूले इस्राएलीहरूलाई शासन गरे। जब मानिसहरूले परमेश्वरलाई तिनीहरूलाई </w:t>
      </w:r>
      <w:r>
        <w:rPr>
          <w:lang w:val="ne_NP" w:bidi="ne_NP"/>
        </w:rPr>
        <w:t>राजा</w:t>
      </w:r>
      <w:r>
        <w:rPr>
          <w:lang w:val="ne_NP" w:bidi="ne_NP"/>
        </w:rPr>
        <w:t xml:space="preserve"> दिन आग्रह गरे, परमेश्वरले तिनीहरूलाई शासन गर्न राजा नियुक्त गर्नुभयो। सुरुमा यो राम्रो भयो, र राजा </w:t>
      </w:r>
      <w:r>
        <w:rPr>
          <w:lang w:val="ne_NP" w:bidi="ne_NP"/>
        </w:rPr>
        <w:t>दाऊद</w:t>
      </w:r>
      <w:r>
        <w:rPr>
          <w:lang w:val="ne_NP" w:bidi="ne_NP"/>
        </w:rPr>
        <w:t xml:space="preserve"> र उनको छोरा सुलेमानको शासनमा, इस्राएलको राज्य ठूलो र समृद्ध भयो। तर जब राजा सुलेमान मरे, त्यहाँ द्वन्द्व भयो। १२ कुलहरू मध्ये दस कुलहरू राजा सुलेमानको छोरालाई आफ्नो राजा बनाउन चाहेनन्। तिनीहरू अन्य दुई कुलहरूबाट अलग भएर आफ्नो राजा रोजे।</w:t>
      </w:r>
    </w:p>
    <w:p>
      <w:pPr/>
      <w:r>
        <w:rPr>
          <w:lang w:val="ne_NP" w:bidi="ne_NP"/>
        </w:rPr>
      </w:r>
      <w:r>
        <w:rPr>
          <w:lang w:val="ne_NP" w:bidi="ne_NP"/>
        </w:rPr>
        <w:t xml:space="preserve">त्यो समय देखि, इस्राएल विभाजित भयो। १० कुलहरू भएको उत्तरी भागलाई अझै इस्राएल भनियो। दुई कुलहरू भएको दक्षिणी भागलाई </w:t>
      </w:r>
      <w:r>
        <w:rPr>
          <w:lang w:val="ne_NP" w:bidi="ne_NP"/>
        </w:rPr>
        <w:t>यहूदा</w:t>
      </w:r>
      <w:r>
        <w:rPr>
          <w:lang w:val="ne_NP" w:bidi="ne_NP"/>
        </w:rPr>
        <w:t xml:space="preserve"> भनियो। यसलाई यहूदा भनियो किनभने यहूदाको कुल दुई कुलहरू मध्ये सबैभन्दा ठूलो थियो जसले एकसाथ यो </w:t>
      </w:r>
      <w:r>
        <w:rPr>
          <w:lang w:val="ne_NP" w:bidi="ne_NP"/>
        </w:rPr>
        <w:t>दक्षिणी</w:t>
      </w:r>
      <w:r>
        <w:rPr>
          <w:lang w:val="ne_NP" w:bidi="ne_NP"/>
        </w:rPr>
        <w:t xml:space="preserve"> राज्य बनायो।</w:t>
      </w:r>
    </w:p>
    <w:p>
      <w:pPr/>
      <w:r>
        <w:rPr>
          <w:lang w:val="ne_NP" w:bidi="ne_NP"/>
        </w:rPr>
      </w:r>
      <w:r>
        <w:rPr>
          <w:lang w:val="ne_NP" w:bidi="ne_NP"/>
        </w:rPr>
        <w:t xml:space="preserve">प्रत्येक भागमा आफ्नै राजा थियो। अश्शूर </w:t>
      </w:r>
      <w:r>
        <w:rPr>
          <w:lang w:val="ne_NP" w:bidi="ne_NP"/>
        </w:rPr>
        <w:t>राष्ट्रले</w:t>
      </w:r>
      <w:r>
        <w:rPr>
          <w:lang w:val="ne_NP" w:bidi="ne_NP"/>
        </w:rPr>
        <w:t xml:space="preserve"> येशूको जन्म भन्दा लगभग ७०० वर्ष अघि, उत्तरी भाग इस्राएललाई पराजित गरे। यो हुन गयो किनभने मानिसहरूले लगातार परमेश्वरको आज्ञा पालन गरिरहेका थिएनन् र करार भङ्ग गरिरहेका थिए। अश्शूरहरूको राजाले इस्राएलको अधिकांश मानिसहरूलाई विदेशी देशहरूमा पठाए। यो उत्तरी राज्यको अन्त्य थियो। यी मानिसहरूलाई के भयो भन्ने बारेमा अरु थप कुरा हामी कहिल्यै सुन्दैनौ।</w:t>
      </w:r>
    </w:p>
    <w:p>
      <w:pPr/>
      <w:r>
        <w:rPr>
          <w:lang w:val="ne_NP" w:bidi="ne_NP"/>
        </w:rPr>
      </w:r>
      <w:r>
        <w:rPr>
          <w:lang w:val="ne_NP" w:bidi="ne_NP"/>
        </w:rPr>
        <w:t xml:space="preserve">यहूदाको राज्य अलि बढी लामो समय सम्म रह्यो, तर केही वर्षपछि परमेश्वरले तिनीहरूलाई पनि तिनीहरूको अनाज्ञाकारिताले गर्दा दण्ड दिनुभयो। अर्को विदेशी जाति बाबेलवासीहरू आए र </w:t>
      </w:r>
      <w:r>
        <w:rPr>
          <w:lang w:val="ne_NP" w:bidi="ne_NP"/>
        </w:rPr>
        <w:t>यरूशलेम</w:t>
      </w:r>
      <w:r>
        <w:rPr>
          <w:lang w:val="ne_NP" w:bidi="ne_NP"/>
        </w:rPr>
        <w:t xml:space="preserve"> शहरलाई नष्ट गरे, र बाबेलवासीहरूले यहूदाबाट धेरै मानिसहरूलाई कैदीको रूपमा बाबेल लगे। अब यहूदाका मानिसहरूलाई यहूदी </w:t>
      </w:r>
      <w:r>
        <w:rPr>
          <w:lang w:val="ne_NP" w:bidi="ne_NP"/>
        </w:rPr>
        <w:t>भनियो</w:t>
      </w:r>
      <w:r>
        <w:rPr>
          <w:lang w:val="ne_NP" w:bidi="ne_NP"/>
        </w:rPr>
        <w:t xml:space="preserve">, जसको अर्थ "यहूदाका मानिसहरू" हो। पछि, परमेश्वरले यहूदीहरूलाई यहूदामा फर्कन अनुमति दिनुभयो, जहाँ तिनीहरूले यरूशलेम शहर र </w:t>
      </w:r>
      <w:r>
        <w:rPr>
          <w:lang w:val="ne_NP" w:bidi="ne_NP"/>
        </w:rPr>
        <w:t>मन्दिरलाई</w:t>
      </w:r>
      <w:r>
        <w:rPr>
          <w:lang w:val="ne_NP" w:bidi="ne_NP"/>
        </w:rPr>
        <w:t xml:space="preserve"> पुन: निर्माण गरे। तर यहूदा फेरि कहिल्यै स्वतन्त्र राज्य हुने भएन। नयाँ नियमको समयमा, रोम नाम गरेको अर्को राष्ट्रले इस्राएलको क्षेत्रमा शासन गरिरहेको थियो। पहिलेको यहूदाको दक्षिणी राज्यलाई अब यसलाई </w:t>
      </w:r>
      <w:r>
        <w:rPr>
          <w:lang w:val="ne_NP" w:bidi="ne_NP"/>
        </w:rPr>
        <w:t>यहूदा</w:t>
      </w:r>
      <w:r>
        <w:rPr>
          <w:lang w:val="ne_NP" w:bidi="ne_NP"/>
        </w:rPr>
        <w:t xml:space="preserve"> रोमी प्रान्त भनियो। अब इस्राएलको उत्तरी राज्य भएको ठाउँ लगभग </w:t>
      </w:r>
      <w:r>
        <w:rPr>
          <w:lang w:val="ne_NP" w:bidi="ne_NP"/>
        </w:rPr>
        <w:t>सामरिया</w:t>
      </w:r>
      <w:r>
        <w:rPr>
          <w:lang w:val="ne_NP" w:bidi="ne_NP"/>
        </w:rPr>
        <w:t xml:space="preserve"> र </w:t>
      </w:r>
      <w:r>
        <w:rPr>
          <w:lang w:val="ne_NP" w:bidi="ne_NP"/>
        </w:rPr>
        <w:t>गालीलको</w:t>
      </w:r>
      <w:r>
        <w:rPr>
          <w:lang w:val="ne_NP" w:bidi="ne_NP"/>
        </w:rPr>
        <w:t xml:space="preserve"> रोमी प्रान्तहरू भए। अब यहूदी शब्दले तिनीहरू जहाँ बसोबास गरेपनि याकूबको बाँकी सबै सन्तानलाई जनाउन थालेको थियो।</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