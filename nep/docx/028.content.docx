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Familiarization, Internalization, Articulation (Fia) Terms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Familiarization, Internalization, Articulation (FIA) Key Terms</w:t>
      </w:r>
      <w:r>
        <w:rPr>
          <w:lang w:val="ne_NP" w:bidi="ne_NP"/>
        </w:rPr>
        <w:t xml:space="preserve"> © 2025 Word Collective Released under CC BY-SA 4.0 license. </w:t>
      </w:r>
      <w:r>
        <w:rPr>
          <w:lang w:val="ne_NP" w:bidi="ne_NP"/>
        </w:rPr>
        <w:t>Familiarization, Internalization, Articulation (FIA) Key Terms</w:t>
      </w:r>
      <w:r>
        <w:rPr>
          <w:lang w:val="ne_NP" w:bidi="ne_NP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ne_NP" w:bidi="ne_NP"/>
        </w:rPr>
        <w:t>Familiarization, Internalization, Articulation (FIA)</w:t>
      </w:r>
      <w:r>
        <w:rPr>
          <w:lang w:val="ne_NP" w:bidi="ne_NP"/>
        </w:rPr>
        <w:t xml:space="preserve"> © 2025 Word Collective.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ल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लुगा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लुगा</w:t>
      </w:r>
      <w:r>
        <w:rPr>
          <w:lang w:val="ne_NP" w:bidi="ne_NP"/>
        </w:rPr>
        <w:t xml:space="preserve">, जसलाई </w:t>
      </w:r>
      <w:r>
        <w:rPr>
          <w:lang w:val="ne_NP" w:bidi="ne_NP"/>
        </w:rPr>
        <w:t>बाहिरी लुगा</w:t>
      </w:r>
      <w:r>
        <w:rPr>
          <w:lang w:val="ne_NP" w:bidi="ne_NP"/>
        </w:rPr>
        <w:t xml:space="preserve"> पनि भनिन्छ, यो लुगाको एक टुक्रा हो। मानिसहरूले अरू लुगाको माथि लगाउँछन्। लुगाले मानिसहरूलाई न्यानो र सुख्खा राख्न मद्दत गर्दछ र राति यसलाई कम्बलको रूपमा प्रयोग गर्न सकिन्छ। मानिसहरूले पशुको छाला वा ऊनबाट लुगा बनाउँथे। ऊन भनेको भेडा भनिने पशुको रौ हो। लुगा प्राय: हातकोलागी प्वाल भएको साधारण वर्गाकार सामाग्रीको टुक्रा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लुगा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  <w:t>स्टकोट</w:t>
      </w:r>
      <w:r>
        <w:rPr>
          <w:lang w:val="ne_NP" w:bidi="ne_NP"/>
        </w:rPr>
        <w:t xml:space="preserve"> जसलाई </w:t>
      </w:r>
      <w:r>
        <w:rPr>
          <w:b/>
          <w:lang w:val="ne_NP" w:bidi="ne_NP"/>
        </w:rPr>
        <w:t>लुगा</w:t>
      </w:r>
      <w:r>
        <w:rPr>
          <w:lang w:val="ne_NP" w:bidi="ne_NP"/>
        </w:rPr>
        <w:t xml:space="preserve"> पनि भनिन्छ, यो लुगाको एउटा टुक्रा हो। मानिसहरूले स्टकोटलाइ अरू लुगाको माथि लगाउँछन्। स्टकोटले मानिसहरूलाई न्यानो र सुख्खा राख्न मद्दत गर्दछ र राति यसलाई कम्बलको रूपमा प्रयोग गर्न सकिन्छ। मानिसहरूले स्टकोटलाई पशुको छाला वा ऊनबाट बनाउँथे, जुन उन भेडा नाम गरेको पशुको रौं हो। स्टकोट प्राय: हातकोलागी प्वाल भएको साधारण वर्गाकार सामाग्रीको टुक्रा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लेवी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लेवीहरू </w:t>
      </w:r>
      <w:r>
        <w:rPr>
          <w:lang w:val="ne_NP" w:bidi="ne_NP"/>
        </w:rPr>
        <w:t>इस्राएलको</w:t>
      </w:r>
      <w:r>
        <w:rPr>
          <w:lang w:val="ne_NP" w:bidi="ne_NP"/>
        </w:rPr>
        <w:t xml:space="preserve"> १२ कुलहरू मध्ये एक लेवी कुलका मानिसहरू हुन्।</w:t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इस्राएलीहरूको</w:t>
      </w:r>
      <w:r>
        <w:rPr>
          <w:lang w:val="ne_NP" w:bidi="ne_NP"/>
        </w:rPr>
        <w:t xml:space="preserve"> पहिलो पुर्खा </w:t>
      </w:r>
      <w:r>
        <w:rPr>
          <w:lang w:val="ne_NP" w:bidi="ne_NP"/>
        </w:rPr>
        <w:t>अब्राहाम</w:t>
      </w:r>
      <w:r>
        <w:rPr>
          <w:lang w:val="ne_NP" w:bidi="ne_NP"/>
        </w:rPr>
        <w:t xml:space="preserve"> थिए। अब्राहामको नाति याकूबको १२ छोराहरू थिए। यी १२ छोराहरूका सन्तानहरू इस्राएलका १२ कुलहरू भए। याकूबको छोराको नाम मध्ये एक लेवी थियो, र उनको सन्तानहरू लेवीहरू वा लेवी कुलको रूपमा चिनिन्थे।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मोशा मार्फत परमेश्वरले मानिसहरूलाई आफ्नो </w:t>
      </w:r>
      <w:r>
        <w:rPr>
          <w:lang w:val="ne_NP" w:bidi="ne_NP"/>
        </w:rPr>
        <w:t>व्यवस्था</w:t>
      </w:r>
      <w:r>
        <w:rPr>
          <w:lang w:val="ne_NP" w:bidi="ne_NP"/>
        </w:rPr>
        <w:t xml:space="preserve"> दिनुभयो, उनि एउटा लेवी थिए। र मोशाको भाइ हारून पनि लेवी थिए। हारूनको सन्तानबाट आएका लेवीहरू </w:t>
      </w:r>
      <w:r>
        <w:rPr>
          <w:lang w:val="ne_NP" w:bidi="ne_NP"/>
        </w:rPr>
        <w:t>पूजाहारीहरू</w:t>
      </w:r>
      <w:r>
        <w:rPr>
          <w:lang w:val="ne_NP" w:bidi="ne_NP"/>
        </w:rPr>
        <w:t xml:space="preserve"> भए। पूजाहारीहरू </w:t>
      </w:r>
      <w:r>
        <w:rPr>
          <w:lang w:val="ne_NP" w:bidi="ne_NP"/>
        </w:rPr>
        <w:t>यरूशलेमको</w:t>
      </w:r>
      <w:r>
        <w:rPr>
          <w:lang w:val="ne_NP" w:bidi="ne_NP"/>
        </w:rPr>
        <w:t xml:space="preserve"> परमेश्वरको </w:t>
      </w:r>
      <w:r>
        <w:rPr>
          <w:lang w:val="ne_NP" w:bidi="ne_NP"/>
        </w:rPr>
        <w:t>मन्दिरमा</w:t>
      </w:r>
      <w:r>
        <w:rPr>
          <w:lang w:val="ne_NP" w:bidi="ne_NP"/>
        </w:rPr>
        <w:t xml:space="preserve"> काम गर्ने मानिसहरू थिए। मानिसहरूले मन्दिर निर्माण गर्नु अघि पूजाहारीहरूले पालमा काम गर्थे, जुन पाल एउटा सार्न मिल्ने मन्दिर थियो। मन्दिर हुनु भन्दा अघिको वासस्थान थियो, जहाँ इस्राएली मानिसहरूले परमेश्वरको </w:t>
      </w:r>
      <w:r>
        <w:rPr>
          <w:lang w:val="ne_NP" w:bidi="ne_NP"/>
        </w:rPr>
        <w:t>आराधना</w:t>
      </w:r>
      <w:r>
        <w:rPr>
          <w:lang w:val="ne_NP" w:bidi="ne_NP"/>
        </w:rPr>
        <w:t xml:space="preserve"> गर्थे। मानिसहरूको तर्फबाट परमेश्वरलाई </w:t>
      </w:r>
      <w:r>
        <w:rPr>
          <w:lang w:val="ne_NP" w:bidi="ne_NP"/>
        </w:rPr>
        <w:t>बलिदानहरू</w:t>
      </w:r>
      <w:r>
        <w:rPr>
          <w:lang w:val="ne_NP" w:bidi="ne_NP"/>
        </w:rPr>
        <w:t xml:space="preserve"> चढाउने जिम्मेवारी पूजाहारीहरूको थियो। तिनीहरूले मन्दिरको हेरचाह गर्थे र मानिसहरूलाई परमेश्वरको आराधना कसरी गर्ने भनेर सिकाउँथे। यो धेरै महत्त्वपूर्ण काम थियो। हारूनको सन्तान नभएका अन्य लेवीहरू पनि महत्त्वपूर्ण थिए, किनभने तिनीहरूले पूजाहारीहरूलाई तिनिहरूको काममा मद्दत गर्थे। तिनीहरूले पूजाहारीहरूलाई पालको र पछि मन्दिरको हेरचाह गर्न पनि मद्दत गरे।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बाइबलले प्राय: "पूजाहारीहरू र लेवीहरू" को बारेमा कुरा गर्छ। पूजाहारीहरू आफे लेवीहरू भएता पनि तिनीहरू बढी महत्त्वपूर्ण भएकाले तिनिहरूको छुट्टै उल्लेख गरिएको छ। 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