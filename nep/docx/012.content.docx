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छ</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छाप्रोबासको चाड</w:t>
      </w:r>
      <w:r>
        <w:rPr>
          <w:lang w:val="ne_NP" w:bidi="ne_NP"/>
        </w:rPr>
      </w:r>
    </w:p>
    <w:p>
      <w:pPr/>
      <w:r>
        <w:rPr>
          <w:lang w:val="ne_NP" w:bidi="ne_NP"/>
        </w:rPr>
      </w:r>
      <w:r>
        <w:rPr>
          <w:b/>
          <w:lang w:val="ne_NP" w:bidi="ne_NP"/>
        </w:rPr>
        <w:t>छाप्रोबासको चाड</w:t>
      </w:r>
      <w:r>
        <w:rPr>
          <w:lang w:val="ne_NP" w:bidi="ne_NP"/>
        </w:rPr>
        <w:t xml:space="preserve"> भनेको यहूदी चाड हो। छाप्रो शब्दको अर्थ पाल, गुफा वा झुपडी हो। पाल, गोठहरू वा झुपडीहरू मानिसहरू बसोबास गर्ने आश्रय स्थल हुन् तर तिनीहरू स्थायी हुँदैनन्।</w:t>
      </w:r>
    </w:p>
    <w:p>
      <w:pPr/>
      <w:r>
        <w:rPr>
          <w:lang w:val="ne_NP" w:bidi="ne_NP"/>
        </w:rPr>
      </w:r>
      <w:r>
        <w:rPr>
          <w:lang w:val="ne_NP" w:bidi="ne_NP"/>
        </w:rPr>
        <w:t xml:space="preserve">जब परमेश्वरले </w:t>
      </w:r>
      <w:r>
        <w:rPr>
          <w:lang w:val="ne_NP" w:bidi="ne_NP"/>
        </w:rPr>
        <w:t>इस्राएलीहरूलाई</w:t>
      </w:r>
      <w:r>
        <w:rPr>
          <w:lang w:val="ne_NP" w:bidi="ne_NP"/>
        </w:rPr>
        <w:t xml:space="preserve"> मिश्रको तिनीहरूको दासत्वबाट मुक्त गर्नुभयो, इस्राएलीहरू </w:t>
      </w:r>
      <w:r>
        <w:rPr>
          <w:lang w:val="ne_NP" w:bidi="ne_NP"/>
        </w:rPr>
        <w:t>कनानको</w:t>
      </w:r>
      <w:r>
        <w:rPr>
          <w:lang w:val="ne_NP" w:bidi="ne_NP"/>
        </w:rPr>
        <w:t xml:space="preserve"> प्रतिज्ञा गरिएको देशमा आउनु अघि धेरै वर्षसम्म </w:t>
      </w:r>
      <w:r>
        <w:rPr>
          <w:lang w:val="ne_NP" w:bidi="ne_NP"/>
        </w:rPr>
        <w:t>मरुभूमिमा</w:t>
      </w:r>
      <w:r>
        <w:rPr>
          <w:lang w:val="ne_NP" w:bidi="ne_NP"/>
        </w:rPr>
        <w:t xml:space="preserve"> भौंतारिए। मरुभूमिमा भएको समयको बेलामा तिनीहरू पालमा बस्थे र तिनीहरू सर्नेबेलामा पालहरूलाई पनि एक ठाउँबाट अर्को ठाउँमा सार्थे। पछि, परमेश्वरले इस्राएलीहरूलाई हरेक वर्ष एक पटक तिनीहरूले त्यो समयलाई विशेष तरिकाले सम्झनु पर्छ भनेर भन्नुभयो। मानिसहरूले हरेक वर्ष हरियो रूखका हाँगाहरू भएको गुफा वा अस्थायी आश्रय बनाउनु पर्थ्यो। ८ दिनसम्म इस्राएलीहरू यी गोठहरूमा बस्नु पर्थ्यो। तिनीहरू मरुभूमिमा यात्रा गर्दा र स्थायी घरहरूमा बस्नुको सट्टा पालमा बसोबास गर्दा परमेश्वरले कसरी तिनीहरूको हेरचाह गर्नुभयो भनेर सम्झन यसले तिनीहरूलाई मद्दत गर्यो।</w:t>
      </w:r>
    </w:p>
    <w:p>
      <w:pPr/>
      <w:r>
        <w:rPr>
          <w:lang w:val="ne_NP" w:bidi="ne_NP"/>
        </w:rPr>
      </w:r>
      <w:r>
        <w:rPr>
          <w:lang w:val="ne_NP" w:bidi="ne_NP"/>
        </w:rPr>
        <w:t xml:space="preserve">यो चाड फसल काट्ने मौसमको अन्तमा हुन्थ्यो, त्यसैले मानिसहरूले यस चाडको बेला फसलको लागि परमेश्वरलाई धन्यवाद दिन्थे। इस्राएलीहरूले चाडको आठौं दिनको समयमा परमेश्वरलाई </w:t>
      </w:r>
      <w:r>
        <w:rPr>
          <w:lang w:val="ne_NP" w:bidi="ne_NP"/>
        </w:rPr>
        <w:t>बलिदान</w:t>
      </w:r>
      <w:r>
        <w:rPr>
          <w:lang w:val="ne_NP" w:bidi="ne_NP"/>
        </w:rPr>
        <w:t xml:space="preserve"> र अन्य </w:t>
      </w:r>
      <w:r>
        <w:rPr>
          <w:lang w:val="ne_NP" w:bidi="ne_NP"/>
        </w:rPr>
        <w:t>भेटीहरू</w:t>
      </w:r>
      <w:r>
        <w:rPr>
          <w:lang w:val="ne_NP" w:bidi="ne_NP"/>
        </w:rPr>
        <w:t xml:space="preserve"> उपहारहरू दिन्थे।</w:t>
      </w:r>
    </w:p>
    <w:p>
      <w:pPr/>
      <w:r>
        <w:rPr>
          <w:lang w:val="ne_NP" w:bidi="ne_NP"/>
        </w:rPr>
      </w:r>
      <w:r>
        <w:rPr>
          <w:lang w:val="ne_NP" w:bidi="ne_NP"/>
        </w:rPr>
        <w:t xml:space="preserve">सबै मानिसहरू, कम्तिमा पनि पुरुषहरू यो चाडको लागि </w:t>
      </w:r>
      <w:r>
        <w:rPr>
          <w:lang w:val="ne_NP" w:bidi="ne_NP"/>
        </w:rPr>
        <w:t>यरूशलेम</w:t>
      </w:r>
      <w:r>
        <w:rPr>
          <w:lang w:val="ne_NP" w:bidi="ne_NP"/>
        </w:rPr>
        <w:t xml:space="preserve"> आउन पर्थ्यो। मानिसहरूले हरेक छाना, सडक र खुला ठाउँमा हरियो हाँगाहरूले बनेको बूथहरू भएको शहर कति सुन्दर देखिन्थ्यो भनेर तपाईं कल्पना गर्न सक्नुहुन्छ!</w:t>
      </w:r>
      <w:r>
        <w:rPr>
          <w:lang w:val="ne_NP" w:bidi="ne_NP"/>
        </w:rPr>
      </w:r>
      <w:r>
        <w:rPr>
          <w:lang w:val="ne_NP" w:bidi="ne_NP"/>
        </w:rPr>
      </w:r>
    </w:p>
    <w:p>
      <w:pPr/>
      <w:r>
        <w:rPr>
          <w:lang w:val="ne_NP" w:bidi="ne_NP"/>
        </w:rPr>
      </w:r>
    </w:p>
    <w:p>
      <w:pPr>
        <w:pStyle w:val="Heading2"/>
      </w:pPr>
      <w:r>
        <w:rPr>
          <w:lang w:val="ne_NP" w:bidi="ne_NP"/>
        </w:rPr>
        <w:t>छुटकारा दिनु</w:t>
      </w:r>
      <w:r>
        <w:rPr>
          <w:lang w:val="ne_NP" w:bidi="ne_NP"/>
        </w:rPr>
      </w:r>
    </w:p>
    <w:p>
      <w:pPr/>
      <w:r>
        <w:rPr>
          <w:lang w:val="ne_NP" w:bidi="ne_NP"/>
        </w:rPr>
      </w:r>
      <w:r>
        <w:rPr>
          <w:lang w:val="ne_NP" w:bidi="ne_NP"/>
        </w:rPr>
        <w:t>बाइबलले स्वर्गीय कुराहरूको बारेमा भन्नलाई पार्थिव शब्दहरूको प्रयोग गर्दछ। यि पार्थिव शब्दहरू र स्वर्गीय वस्तुहरू पुरा रूपमाा ठ्याक्कै मिल्दैन तर तिनीहरूले हामीलाई परमेश्वर र परमेश्वरले के गर्नुहुन्छ भन्ने कुराको उपयोगी तस्वीर दिन्छ।</w:t>
      </w:r>
    </w:p>
    <w:p>
      <w:pPr/>
      <w:r>
        <w:rPr>
          <w:lang w:val="ne_NP" w:bidi="ne_NP"/>
        </w:rPr>
      </w:r>
      <w:r>
        <w:rPr>
          <w:lang w:val="ne_NP" w:bidi="ne_NP"/>
        </w:rPr>
        <w:t xml:space="preserve">परमेश्वरले आफ्ना मानिसहरूलाई कसरी </w:t>
      </w:r>
      <w:r>
        <w:rPr>
          <w:b/>
          <w:lang w:val="ne_NP" w:bidi="ne_NP"/>
        </w:rPr>
        <w:t>छुटकारा</w:t>
      </w:r>
      <w:r>
        <w:rPr>
          <w:lang w:val="ne_NP" w:bidi="ne_NP"/>
        </w:rPr>
        <w:t xml:space="preserve"> दिनुहुन्छ वा मुक्त गर्नुहुन्छ भन्ने बारेमा कुरा गर्न बाइबलमा धेरै उपयोगी तरिकाहरू छन्।</w:t>
      </w:r>
    </w:p>
    <w:p>
      <w:pPr/>
      <w:r>
        <w:rPr>
          <w:lang w:val="ne_NP" w:bidi="ne_NP"/>
        </w:rPr>
      </w:r>
      <w:r>
        <w:rPr>
          <w:b/>
          <w:lang w:val="ne_NP" w:bidi="ne_NP"/>
        </w:rPr>
        <w:t>दासहरूले</w:t>
      </w:r>
      <w:r>
        <w:rPr>
          <w:lang w:val="ne_NP" w:bidi="ne_NP"/>
        </w:rPr>
        <w:t xml:space="preserve"> आफ्नो मालिकको सेवा गर्नुपर्छ। ऋण लिने मानिसहरूले आफ्नो ऋण तिर्नु पर्छ। जब तपाईंले व्यक्तिलाई छुटकारा दिदै हुनुहुन्छ, तपाईंले त्यो व्यक्तिलाई ऋण वा दासत्वबाट मुक्त गर्दै हुनुहुन्छ। यसमा व्यक्तिको ऋण तिर्नेकुरा समावेश हुन सक्छ। मुक्त गरिएको व्यक्तिलाई छुटकारा दिइएको हुन्छ। सामान्यतया मानिसहरूले आफूले चिनेको नातेदार वा अरूलाई छुटकारा दिन्छन्। कहिलेकाँही पर्याप्त पैसा भएको दयालु व्यक्तिले आफुले दया गरेको अपरिचित ब्यक्तिलाई छुटकारा दिन सक्छ।</w:t>
      </w:r>
    </w:p>
    <w:p>
      <w:pPr/>
      <w:r>
        <w:rPr>
          <w:lang w:val="ne_NP" w:bidi="ne_NP"/>
        </w:rPr>
      </w:r>
      <w:r>
        <w:rPr>
          <w:lang w:val="ne_NP" w:bidi="ne_NP"/>
        </w:rPr>
        <w:t xml:space="preserve">छुटकारको अर्को उदाहरण, कुनै कारणले आफ्नो जमीन बेच्नु पर्ने गरीब परिवारको हो। परमेश्वरले </w:t>
      </w:r>
      <w:r>
        <w:rPr>
          <w:b/>
          <w:lang w:val="ne_NP" w:bidi="ne_NP"/>
        </w:rPr>
        <w:t>इस्राएलको</w:t>
      </w:r>
      <w:r>
        <w:rPr>
          <w:lang w:val="ne_NP" w:bidi="ne_NP"/>
        </w:rPr>
        <w:t xml:space="preserve"> भूमि सधैं परिवार भित्रै रहनु पर्छ भन्ने नियम बनाउनु भएको थियो। यदि परिवार अति गरीब भएकोले तिनीहरूले आफ्नो भूमिको एउटा भाग बेच्नु परेमा सम्भव भएसम्म नातेदारले तिनीहरूबाट जग्गा किन्नु पर्थ्यो। यसरी जमिन परिवारमा रहन्थ्यो। हामीले यसलाई नातेदारले भूमिलाई "छुटाए" भनेर भन्छौ। कहिलेकाँही नातेदारले जमीन किन्न वा छुटाउन सक्दैनथे। तापनि, परमेश्वरले एउटा नियम बनाउनु भएको थियो कि प्रत्येक ५०औं वर्षको, जसलाई </w:t>
      </w:r>
      <w:r>
        <w:rPr>
          <w:b/>
          <w:lang w:val="ne_NP" w:bidi="ne_NP"/>
        </w:rPr>
        <w:t>स्वर्ण वर्ष</w:t>
      </w:r>
      <w:r>
        <w:rPr>
          <w:lang w:val="ne_NP" w:bidi="ne_NP"/>
        </w:rPr>
        <w:t xml:space="preserve"> भनिन्छ, त्यस समयमा सबै भूमि पक्का मालिकहरूलाई फर्काई दिनु पर्थ्यो! यसरी परमेश्वरले कोही कहिल्यै अति गरीब नहोस भन्ने कुराको सुनिस्चित गर्नुभयो।</w:t>
      </w:r>
    </w:p>
    <w:p>
      <w:pPr/>
      <w:r>
        <w:rPr>
          <w:lang w:val="ne_NP" w:bidi="ne_NP"/>
        </w:rPr>
      </w:r>
      <w:r>
        <w:rPr>
          <w:lang w:val="ne_NP" w:bidi="ne_NP"/>
        </w:rPr>
        <w:t xml:space="preserve">परमेश्वरले मानिसहरूको लागि के गर्नुभएको छ भन्ने कुरा वर्णन गर्न बाइबलले मानिसलाई स्वतन्त्र पार्न किनेको तस्वीरलाई प्रयोग गर्दछ। पुरानो नियममा, परमेश्वरले इस्राएलका मानिसहरूलाई मिश्रको दासत्वबाट मुक्त गर्नुभयो। परमेश्वरले इस्राएलीलाई मुक्त गर्नु भयो किनभने परमेश्वर शक्तिशाली र पराक्रमी हुनुहुन्छ त्यसैले </w:t>
      </w:r>
      <w:r>
        <w:rPr>
          <w:b/>
          <w:lang w:val="ne_NP" w:bidi="ne_NP"/>
        </w:rPr>
        <w:t>इस्राएलीहरू</w:t>
      </w:r>
      <w:r>
        <w:rPr>
          <w:lang w:val="ne_NP" w:bidi="ne_NP"/>
        </w:rPr>
        <w:t xml:space="preserve"> लाई मुक्त गर्नकालागि परमेश्वरले मिश्रका मानिसहरूलाई केही तिर्नु भएन; परमेश्वरले इस्राएलका मानिसहरूलाई छुटकारा दिन के गर्नुभयो भन्ने कुरा परमेश्वरले वर्णन गर्नुभयो।</w:t>
      </w:r>
    </w:p>
    <w:p>
      <w:pPr/>
      <w:r>
        <w:rPr>
          <w:lang w:val="ne_NP" w:bidi="ne_NP"/>
        </w:rPr>
      </w:r>
      <w:r>
        <w:rPr>
          <w:lang w:val="ne_NP" w:bidi="ne_NP"/>
        </w:rPr>
        <w:t xml:space="preserve">नयाँ नियममा, परमेश्वरले हामीलाई </w:t>
      </w:r>
      <w:r>
        <w:rPr>
          <w:b/>
          <w:lang w:val="ne_NP" w:bidi="ne_NP"/>
        </w:rPr>
        <w:t>पापको</w:t>
      </w:r>
      <w:r>
        <w:rPr>
          <w:lang w:val="ne_NP" w:bidi="ne_NP"/>
        </w:rPr>
        <w:t xml:space="preserve"> दासत्वबाट छुटकारा दिनु भएको छ वा हामीलाई मुक्त गर्नुभएको छ भन्ने कुरा हामी सिक्छौं। परमेश्वरको छुटकाराको उपाय वा उहाँले हामीलाई दिनु भएको छुटकाराबाटै उहाँले हामीलाई के गर्नुभएको छ भनेर देखाउँछ। तापनी, हामीले यो कुरा याद गर्नुपर्छ कि परमेश्वरले हाम्रो लागि कसैलाई केहि कुरा पनि तिर्नु भएन। हामीलाई बचाउन उहाँ पर्याप्त शक्तिशाली र पराक्रमी हुनुहुन्छ त्यसैले परमेश्वरले कसैलाई केहि तिर्नु आवश्यक छैन। तर परमेश्वरले हामीलाई पाप र दुष्टताको दासत्वबाट मुक्त गर्न भुक्तानीको भेटी स्वरूप हाम्रो सट्टामा आफ्नो छोरालाई बलिदान गर्नु भयो। परमेश्वरले यसकोलागि धेरै महँगो मूल्य चुकाउनु भयो जो उहाँको आफ्नै जीवन अर्थात येशूको जीवन थियो। यस महँगो मूल्यको भुक्तानिको कारणले, मानिसहरू स्वतन्त्र हुन सक्छन्। परमेश्वरले हामीलाई छुटकारा दिनु भएको छ। हामीले छुटकारा प्राप्त गरेका छौं। छुटकारा एउटा उदेकलाग्दो शब्द हो जसले हामीलाई परमेश्वरलाई बुझ्न र परमेश्वरले हामीलाई छुटकारा दिँदा वा हामीलाई मुक्त गर्दा के गर्नुभयो भन्ने कुरा बुझ्न हामीलाई मद्दत गर्दछ। </w:t>
      </w:r>
      <w:r>
        <w:rPr>
          <w:lang w:val="ne_NP" w:bidi="ne_NP"/>
        </w:rPr>
      </w:r>
      <w:r>
        <w:rPr>
          <w:lang w:val="ne_NP" w:bidi="ne_NP"/>
        </w:rPr>
      </w:r>
    </w:p>
    <w:p>
      <w:pPr/>
      <w:r>
        <w:rPr>
          <w:lang w:val="ne_NP" w:bidi="ne_NP"/>
        </w:rPr>
      </w:r>
    </w:p>
    <w:p>
      <w:pPr>
        <w:pStyle w:val="Heading2"/>
      </w:pPr>
      <w:r>
        <w:rPr>
          <w:lang w:val="ne_NP" w:bidi="ne_NP"/>
        </w:rPr>
        <w:t>छोरा</w:t>
      </w:r>
      <w:r>
        <w:rPr>
          <w:lang w:val="ne_NP" w:bidi="ne_NP"/>
        </w:rPr>
      </w:r>
    </w:p>
    <w:p>
      <w:pPr/>
      <w:r>
        <w:rPr>
          <w:lang w:val="ne_NP" w:bidi="ne_NP"/>
        </w:rPr>
      </w:r>
      <w:r>
        <w:rPr>
          <w:b/>
          <w:lang w:val="ne_NP" w:bidi="ne_NP"/>
        </w:rPr>
        <w:t>छोरा</w:t>
      </w:r>
      <w:r>
        <w:rPr>
          <w:lang w:val="ne_NP" w:bidi="ne_NP"/>
        </w:rPr>
        <w:t xml:space="preserve"> आफ्नो आमाबुबाको पुरुष सन्तान हो। तर मानिसहरूले कसैलाई आफन्त नभए पनि "छोरा" भन्न सक्छन्। यदि तपाईंले कसैलाई "छोरा" भन्नुहुन्छ भने यसको अर्थ तपाईं तिनीहरूसँग धेरै मैत्रीपूर्ण तरिकाले कुरा गर्दै हुनुहुन्छ भन्ने हो। सामान्यतया बृद्ध व्यक्तिले कान्छो व्यक्तिलाई "छोरा" भनेर बोलाउँछ।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