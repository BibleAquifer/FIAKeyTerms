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क</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कनान</w:t>
      </w:r>
      <w:r>
        <w:rPr>
          <w:lang w:val="ne_NP" w:bidi="ne_NP"/>
        </w:rPr>
      </w:r>
    </w:p>
    <w:p>
      <w:pPr/>
      <w:r>
        <w:rPr>
          <w:lang w:val="ne_NP" w:bidi="ne_NP"/>
        </w:rPr>
      </w:r>
      <w:r>
        <w:rPr>
          <w:lang w:val="ne_NP" w:bidi="ne_NP"/>
        </w:rPr>
        <w:t xml:space="preserve">पुरानो नियममा, </w:t>
      </w:r>
      <w:r>
        <w:rPr>
          <w:b/>
          <w:lang w:val="ne_NP" w:bidi="ne_NP"/>
        </w:rPr>
        <w:t>कनान</w:t>
      </w:r>
      <w:r>
        <w:rPr>
          <w:lang w:val="ne_NP" w:bidi="ne_NP"/>
        </w:rPr>
        <w:t xml:space="preserve"> पूर्वमा </w:t>
      </w:r>
      <w:r>
        <w:rPr>
          <w:lang w:val="ne_NP" w:bidi="ne_NP"/>
        </w:rPr>
        <w:t>यर्दन नदी</w:t>
      </w:r>
      <w:r>
        <w:rPr>
          <w:lang w:val="ne_NP" w:bidi="ne_NP"/>
        </w:rPr>
        <w:t xml:space="preserve"> र पश्चिममा भूमध्यसागर बीचको क्षेत्रमा रहेको लगभग लाम्चो परेको जमिन हो। यो एउटा क्षेत्र हो जसमा आज </w:t>
      </w:r>
      <w:r>
        <w:rPr>
          <w:lang w:val="ne_NP" w:bidi="ne_NP"/>
        </w:rPr>
        <w:t>इस्राएल</w:t>
      </w:r>
      <w:r>
        <w:rPr>
          <w:lang w:val="ne_NP" w:bidi="ne_NP"/>
        </w:rPr>
        <w:t xml:space="preserve"> र प्यालेस्टाइन, लेबनान र सिरिया देशहरूको केहि भाग पर्दछ।</w:t>
      </w:r>
    </w:p>
    <w:p>
      <w:pPr/>
      <w:r>
        <w:rPr>
          <w:lang w:val="ne_NP" w:bidi="ne_NP"/>
        </w:rPr>
      </w:r>
      <w:r>
        <w:rPr>
          <w:lang w:val="ne_NP" w:bidi="ne_NP"/>
        </w:rPr>
        <w:t xml:space="preserve">परमेश्वरले </w:t>
      </w:r>
      <w:r>
        <w:rPr>
          <w:lang w:val="ne_NP" w:bidi="ne_NP"/>
        </w:rPr>
        <w:t>अब्राहामलाई</w:t>
      </w:r>
      <w:r>
        <w:rPr>
          <w:lang w:val="ne_NP" w:bidi="ne_NP"/>
        </w:rPr>
        <w:t xml:space="preserve"> बोलाउनु भयो र उसलाई उहाँले देखाउने देशमा जानु भन्नु भयो। यो देश कनान थियो। सम्पूर्ण कनान देश उसको सन्तानको हुनेछ भनेर परमेश्वरले अब्राहामलाई प्रतिज्ञा गर्नुभयो।</w:t>
      </w:r>
    </w:p>
    <w:p>
      <w:pPr/>
      <w:r>
        <w:rPr>
          <w:lang w:val="ne_NP" w:bidi="ne_NP"/>
        </w:rPr>
      </w:r>
      <w:r>
        <w:rPr>
          <w:lang w:val="ne_NP" w:bidi="ne_NP"/>
        </w:rPr>
        <w:t>त्यस समयमा यस क्षेत्रमा धेरै अन्य मानिसको समूहहरू: हित्ती, एमोरी, कनानीहरू र केही अरू पनि बसोबास गर्थे। कहिलेकाँही तिनीहरू सबैलाई एक्कैसाथ कनानीहरू भनिन्छ, र कहिलेकाँही तिनीहरू सबैलाई एक्कैसाथ एमोरी भनिन्छ।</w:t>
      </w:r>
    </w:p>
    <w:p>
      <w:pPr/>
      <w:r>
        <w:rPr>
          <w:lang w:val="ne_NP" w:bidi="ne_NP"/>
        </w:rPr>
      </w:r>
      <w:r>
        <w:rPr>
          <w:lang w:val="ne_NP" w:bidi="ne_NP"/>
        </w:rPr>
        <w:t xml:space="preserve">जब अब्राहामका सन्तानहरू, </w:t>
      </w:r>
      <w:r>
        <w:rPr>
          <w:lang w:val="ne_NP" w:bidi="ne_NP"/>
        </w:rPr>
        <w:t>इस्राएलीहरू</w:t>
      </w:r>
      <w:r>
        <w:rPr>
          <w:lang w:val="ne_NP" w:bidi="ne_NP"/>
        </w:rPr>
        <w:t xml:space="preserve"> मिश्रको दासत्वबाट मुक्त हुन्छन्, परमेश्वरले तिनीहरूलाई कनान फर्काउँनुहुन्छ। परमेश्वरले तिनीहरूलाई कनानीहरूलाई धपाउने र देश कब्जा गर्ने काम दिनुहुन्छ। परमेश्वरले इस्राएलीहरूलाई त्यो देश दिन लाग्नु भएको थियो। परमेश्वरले इस्राएलीहरूबाट एउटा </w:t>
      </w:r>
      <w:r>
        <w:rPr>
          <w:lang w:val="ne_NP" w:bidi="ne_NP"/>
        </w:rPr>
        <w:t>राष्ट्र</w:t>
      </w:r>
      <w:r>
        <w:rPr>
          <w:lang w:val="ne_NP" w:bidi="ne_NP"/>
        </w:rPr>
        <w:t xml:space="preserve"> बनाउन चाहनु हुन्थ्यो तिनिहरू मार्फत उहाँले पृथ्वीका सबै मानिसहरूलाई </w:t>
      </w:r>
      <w:r>
        <w:rPr>
          <w:lang w:val="ne_NP" w:bidi="ne_NP"/>
        </w:rPr>
        <w:t>आशीष</w:t>
      </w:r>
      <w:r>
        <w:rPr>
          <w:lang w:val="ne_NP" w:bidi="ne_NP"/>
        </w:rPr>
        <w:t xml:space="preserve"> दिनु हुने थियो। मानिसहरू परमेश्वरप्रति विश्वासी रहिरहनकालागि उनिहरू कनानी मानिसहरूबाट प्रभावित हुनुहुने थिएन। यो महत्त्वपूर्णकुरा थियो। कनानी मानिसहरूले धेरै देवताहरूको </w:t>
      </w:r>
      <w:r>
        <w:rPr>
          <w:lang w:val="ne_NP" w:bidi="ne_NP"/>
        </w:rPr>
        <w:t>आराधना</w:t>
      </w:r>
      <w:r>
        <w:rPr>
          <w:lang w:val="ne_NP" w:bidi="ne_NP"/>
        </w:rPr>
        <w:t xml:space="preserve"> गर्थे र परमेश्वरले आफ्नो </w:t>
      </w:r>
      <w:r>
        <w:rPr>
          <w:lang w:val="ne_NP" w:bidi="ne_NP"/>
        </w:rPr>
        <w:t>आज्ञाहरूमा</w:t>
      </w:r>
      <w:r>
        <w:rPr>
          <w:lang w:val="ne_NP" w:bidi="ne_NP"/>
        </w:rPr>
        <w:t xml:space="preserve"> विशेष रूपमा निषेध गर्नुभएको धेरै कुराहरू गर्थे। तर इस्राएलीहरू कनानीहरूलाई निकाल्न असफल भए, र प्राय: कनानीहरूको रीति-रिवाज र देवताहरूको अनुसरण गरेर </w:t>
      </w:r>
      <w:r>
        <w:rPr>
          <w:lang w:val="ne_NP" w:bidi="ne_NP"/>
        </w:rPr>
        <w:t>पाप</w:t>
      </w:r>
      <w:r>
        <w:rPr>
          <w:lang w:val="ne_NP" w:bidi="ne_NP"/>
        </w:rPr>
        <w:t xml:space="preserve"> गरे।</w:t>
      </w:r>
      <w:r>
        <w:rPr>
          <w:lang w:val="ne_NP" w:bidi="ne_NP"/>
        </w:rPr>
      </w:r>
      <w:r>
        <w:rPr>
          <w:lang w:val="ne_NP" w:bidi="ne_NP"/>
        </w:rPr>
      </w:r>
    </w:p>
    <w:p>
      <w:pPr/>
      <w:r>
        <w:rPr>
          <w:lang w:val="ne_NP" w:bidi="ne_NP"/>
        </w:rPr>
      </w:r>
    </w:p>
    <w:p>
      <w:pPr>
        <w:pStyle w:val="Heading2"/>
      </w:pPr>
      <w:r>
        <w:rPr>
          <w:lang w:val="ne_NP" w:bidi="ne_NP"/>
        </w:rPr>
        <w:t>कप्तान</w:t>
      </w:r>
      <w:r>
        <w:rPr>
          <w:lang w:val="ne_NP" w:bidi="ne_NP"/>
        </w:rPr>
      </w:r>
    </w:p>
    <w:p>
      <w:pPr/>
      <w:r>
        <w:rPr>
          <w:lang w:val="ne_NP" w:bidi="ne_NP"/>
        </w:rPr>
      </w:r>
      <w:r>
        <w:rPr>
          <w:b/>
          <w:lang w:val="ne_NP" w:bidi="ne_NP"/>
        </w:rPr>
        <w:t>कप्तान</w:t>
      </w:r>
      <w:r>
        <w:rPr>
          <w:lang w:val="ne_NP" w:bidi="ne_NP"/>
        </w:rPr>
        <w:t xml:space="preserve"> एक सय सैनिकहरूको समूहलाई आदेश गर्ने रोमी सैन्य अधिकारी हो।</w:t>
      </w:r>
      <w:r>
        <w:rPr>
          <w:lang w:val="ne_NP" w:bidi="ne_NP"/>
        </w:rPr>
      </w:r>
      <w:r>
        <w:rPr>
          <w:lang w:val="ne_NP" w:bidi="ne_NP"/>
        </w:rPr>
      </w:r>
    </w:p>
    <w:p>
      <w:pPr/>
      <w:r>
        <w:rPr>
          <w:lang w:val="ne_NP" w:bidi="ne_NP"/>
        </w:rPr>
      </w:r>
    </w:p>
    <w:p>
      <w:pPr>
        <w:pStyle w:val="Heading2"/>
      </w:pPr>
      <w:r>
        <w:rPr>
          <w:lang w:val="ne_NP" w:bidi="ne_NP"/>
        </w:rPr>
        <w:t>कफर्नहुम</w:t>
      </w:r>
      <w:r>
        <w:rPr>
          <w:lang w:val="ne_NP" w:bidi="ne_NP"/>
        </w:rPr>
      </w:r>
    </w:p>
    <w:p>
      <w:pPr/>
      <w:r>
        <w:rPr>
          <w:lang w:val="ne_NP" w:bidi="ne_NP"/>
        </w:rPr>
      </w:r>
      <w:r>
        <w:rPr>
          <w:lang w:val="ne_NP" w:bidi="ne_NP"/>
        </w:rPr>
        <w:t xml:space="preserve"> </w:t>
      </w:r>
      <w:r>
        <w:rPr>
          <w:b/>
          <w:lang w:val="ne_NP" w:bidi="ne_NP"/>
        </w:rPr>
        <w:t>कफर्नहुम</w:t>
      </w:r>
      <w:r>
        <w:rPr>
          <w:lang w:val="ne_NP" w:bidi="ne_NP"/>
        </w:rPr>
        <w:t xml:space="preserve"> </w:t>
      </w:r>
      <w:r>
        <w:rPr>
          <w:lang w:val="ne_NP" w:bidi="ne_NP"/>
        </w:rPr>
        <w:t>गालीलको समुद्र</w:t>
      </w:r>
      <w:r>
        <w:rPr>
          <w:lang w:val="ne_NP" w:bidi="ne_NP"/>
        </w:rPr>
        <w:t xml:space="preserve"> नजिकैको </w:t>
      </w:r>
      <w:r>
        <w:rPr>
          <w:lang w:val="ne_NP" w:bidi="ne_NP"/>
        </w:rPr>
        <w:t>गालील</w:t>
      </w:r>
      <w:r>
        <w:rPr>
          <w:lang w:val="ne_NP" w:bidi="ne_NP"/>
        </w:rPr>
        <w:t xml:space="preserve"> क्षेत्रको सानो शहर थियो। कफर्नहुमका धेरै मानिसहरू माछा मारेर वा सामान किनबेच गरेर आफ्नो जीविका चलाउँथे। शहर महत्त्वपूर्ण सडकको नजिकै थियो। सामान किन्न र बेच्न मानिसहरू यस सडक भएर अन्य ठाउँहरूमा यात्रा गर्थे। त्यसैले, यो धेरै ठूलो नभएता पनि यस क्षेत्रको महत्त्वपूर्ण शहर थियो।</w:t>
      </w:r>
    </w:p>
    <w:p>
      <w:pPr/>
      <w:r>
        <w:rPr>
          <w:lang w:val="ne_NP" w:bidi="ne_NP"/>
        </w:rPr>
      </w:r>
      <w:r>
        <w:rPr>
          <w:lang w:val="ne_NP" w:bidi="ne_NP"/>
        </w:rPr>
        <w:t xml:space="preserve">येशूका धेरै </w:t>
      </w:r>
      <w:r>
        <w:rPr>
          <w:lang w:val="ne_NP" w:bidi="ne_NP"/>
        </w:rPr>
        <w:t>चेलाहरू</w:t>
      </w:r>
      <w:r>
        <w:rPr>
          <w:lang w:val="ne_NP" w:bidi="ne_NP"/>
        </w:rPr>
        <w:t xml:space="preserve"> कफर्नहुमबाट आएका थिए। येशू प्राय: कफर्नहुममा बस्नुभयो।</w:t>
      </w:r>
      <w:r>
        <w:rPr>
          <w:lang w:val="ne_NP" w:bidi="ne_NP"/>
        </w:rPr>
      </w:r>
      <w:r>
        <w:rPr>
          <w:lang w:val="ne_NP" w:bidi="ne_NP"/>
        </w:rPr>
      </w:r>
    </w:p>
    <w:p>
      <w:pPr/>
      <w:r>
        <w:rPr>
          <w:lang w:val="ne_NP" w:bidi="ne_NP"/>
        </w:rPr>
      </w:r>
    </w:p>
    <w:p>
      <w:pPr>
        <w:pStyle w:val="Heading2"/>
      </w:pPr>
      <w:r>
        <w:rPr>
          <w:lang w:val="ne_NP" w:bidi="ne_NP"/>
        </w:rPr>
        <w:t>करार</w:t>
      </w:r>
      <w:r>
        <w:rPr>
          <w:lang w:val="ne_NP" w:bidi="ne_NP"/>
        </w:rPr>
      </w:r>
    </w:p>
    <w:p>
      <w:pPr/>
      <w:r>
        <w:rPr>
          <w:lang w:val="ne_NP" w:bidi="ne_NP"/>
        </w:rPr>
      </w:r>
      <w:r>
        <w:rPr>
          <w:lang w:val="ne_NP" w:bidi="ne_NP"/>
        </w:rPr>
        <w:t xml:space="preserve">जब मानिसहरूले </w:t>
      </w:r>
      <w:r>
        <w:rPr>
          <w:b/>
          <w:lang w:val="ne_NP" w:bidi="ne_NP"/>
        </w:rPr>
        <w:t>करार</w:t>
      </w:r>
      <w:r>
        <w:rPr>
          <w:lang w:val="ne_NP" w:bidi="ne_NP"/>
        </w:rPr>
        <w:t xml:space="preserve"> बाँध्छन, तिनीहरूले एक अर्कालाई गम्भिर प्रतिज्ञा गर्छन् जुन तिनीहरूले तोड्न सक्दैनन् जब मानिसहरूले करार बाँध्छन्, तिनीहरूले एक अर्कासँग राम्रो सम्बन्ध राख्न चाहन्छन् भनेर भन्छन्। त्यसैले, करार गर्ने मानिसहरूले कहिलेकाँही एक अर्कालाई दाजुभाइ, वा पिता वा पुत्र भनेर बोलाउँछन्। करार सदाको लागि रहन्छ।</w:t>
      </w:r>
    </w:p>
    <w:p>
      <w:pPr/>
      <w:r>
        <w:rPr>
          <w:lang w:val="ne_NP" w:bidi="ne_NP"/>
        </w:rPr>
      </w:r>
      <w:r>
        <w:rPr>
          <w:lang w:val="ne_NP" w:bidi="ne_NP"/>
        </w:rPr>
        <w:t xml:space="preserve">जब मानिसहरूले करार बाँध्छन्, तिनीहरूले </w:t>
      </w:r>
      <w:r>
        <w:rPr>
          <w:lang w:val="ne_NP" w:bidi="ne_NP"/>
        </w:rPr>
        <w:t>शपथ</w:t>
      </w:r>
      <w:r>
        <w:rPr>
          <w:lang w:val="ne_NP" w:bidi="ne_NP"/>
        </w:rPr>
        <w:t xml:space="preserve"> खान्छन्। तिनीहरूले शपथ खाएर भन्छन्: "म मेरो प्रतिज्ञा पूरा गर्नेछु। यदि मैले त्यसो गरिन भने परमेश्वरले मलाई दण्ड दिउन।" यदि तिनीहरूले आफ्नो शपथ भङ्ग गरे भने परमेश्वरले दिनु हुने दण्डको प्रतीकात्मक धर्म बिधि गर्न सक्छन्। उदाहरणको लागि, जब मानिसहरूले एक अर्कासँग करार बाँध्छन्, तिनीहरू प्रत्येकले एउटा पशुलाई मार्न सक्छन्। यसले तिनीहरूलाई सम्झाउँछ कि यदि तिनीहरू मध्ये कसैले करार भङ्ग गरे भने परमेश्वरले तिनीहरूलाई दण्ड दिनु हुनेछ। प्राय: सँगै खाना खानु पनि करार संस्कारको एउटा पाटो थियो।</w:t>
      </w:r>
    </w:p>
    <w:p>
      <w:pPr/>
      <w:r>
        <w:rPr>
          <w:lang w:val="ne_NP" w:bidi="ne_NP"/>
        </w:rPr>
      </w:r>
      <w:r>
        <w:rPr>
          <w:lang w:val="ne_NP" w:bidi="ne_NP"/>
        </w:rPr>
        <w:t xml:space="preserve">व्यक्तिगत मानिसहरू वा सम्पूर्ण परिवारहरूले एक अर्कासँग करार बाँध्न सक्थे। देश वा मानिसहरूको समूहले एक अर्कासँग करार बाँध्न सक्छन्। उदाहरणको लागि, तिनीहरूले एक अर्कासँग लडाईं नगर्ने र यदि एक समूहलाई समस्या भयो भने अर्को समूहले मद्दत गर्नेछौ भनेर प्रतिज्ञा गर्न सक्छन्। एक अर्कासँग करार बाँधेर तिनीहरूले एक अर्कासँग राम्रो </w:t>
      </w:r>
      <w:r>
        <w:rPr>
          <w:b/>
          <w:lang w:val="ne_NP" w:bidi="ne_NP"/>
        </w:rPr>
        <w:t>सम्बन्ध</w:t>
      </w:r>
      <w:r>
        <w:rPr>
          <w:lang w:val="ne_NP" w:bidi="ne_NP"/>
        </w:rPr>
        <w:t xml:space="preserve"> राख्न चाहन्छौ भनेर भन्थे। यस सम्बन्धमा दुबै पक्ष बराबर थिए। एक अर्कासँग करार बाँध्ने वा नबाँध्ने छनोट तिनिहरूलाई थियो र तिनीहरूले एक अर्कालाई प्रतिज्ञा गर्न चाहेको कुरामा सहमत हुन सक्थे। पुरानो नियममा, </w:t>
      </w:r>
      <w:r>
        <w:rPr>
          <w:lang w:val="ne_NP" w:bidi="ne_NP"/>
        </w:rPr>
        <w:t>इस्राएल</w:t>
      </w:r>
      <w:r>
        <w:rPr>
          <w:lang w:val="ne_NP" w:bidi="ne_NP"/>
        </w:rPr>
        <w:t xml:space="preserve">का मानिसहरूले कहिलेकाँही अर्को </w:t>
      </w:r>
      <w:r>
        <w:rPr>
          <w:lang w:val="ne_NP" w:bidi="ne_NP"/>
        </w:rPr>
        <w:t>राष्ट्र</w:t>
      </w:r>
      <w:r>
        <w:rPr>
          <w:lang w:val="ne_NP" w:bidi="ne_NP"/>
        </w:rPr>
        <w:t>का मानिसहरूसँग करार बाँध्थे।</w:t>
      </w:r>
    </w:p>
    <w:p>
      <w:pPr/>
      <w:r>
        <w:rPr>
          <w:lang w:val="ne_NP" w:bidi="ne_NP"/>
        </w:rPr>
      </w:r>
      <w:r>
        <w:rPr>
          <w:lang w:val="ne_NP" w:bidi="ne_NP"/>
        </w:rPr>
        <w:t xml:space="preserve">एउटा </w:t>
      </w:r>
      <w:r>
        <w:rPr>
          <w:lang w:val="ne_NP" w:bidi="ne_NP"/>
        </w:rPr>
        <w:t>राजा</w:t>
      </w:r>
      <w:r>
        <w:rPr>
          <w:lang w:val="ne_NP" w:bidi="ne_NP"/>
        </w:rPr>
        <w:t xml:space="preserve"> वा शासकले आफुभन्दा कमजोर अर्को शासक वा </w:t>
      </w:r>
      <w:r>
        <w:rPr>
          <w:lang w:val="ne_NP" w:bidi="ne_NP"/>
        </w:rPr>
        <w:t>राज्य</w:t>
      </w:r>
      <w:r>
        <w:rPr>
          <w:lang w:val="ne_NP" w:bidi="ne_NP"/>
        </w:rPr>
        <w:t>सँग करार बाँध्न सक्छन्। राजाले ति अरू मानिसहरूलाई भन्न सक्थे: "म तिमीलाई रक्षा गर्नेछु तर तिमीले मलाई कर दिनुपर्छ" वा "तिमीले मेरो लागि काम गर्नुपर्छ।" यी अरू मानिसहरूले राजाले चाहेको कुरा गर्ने प्रतिज्ञा गर्नुपर्थ्यो। यदि तिनीहरूले प्रतिज्ञा भङ्ग गरे भने राजाले तिनीहरूलाई दण्ड दिन्थे। यदि तिनीहरूले आफ्नो प्रतिज्ञा पूरा गरे भने राजाले तिनीहरूको लागि असल कुराहरू गर्थे। यस प्रकारको करारमा राजाले शपथ खाँदैनथे। राजाले चाहेको कुरा गर्न पर्ने मानिसहरूले मात्र शपथ खानुपर्थ्यो।</w:t>
      </w:r>
    </w:p>
    <w:p>
      <w:pPr/>
      <w:r>
        <w:rPr>
          <w:lang w:val="ne_NP" w:bidi="ne_NP"/>
        </w:rPr>
      </w:r>
      <w:r>
        <w:rPr>
          <w:lang w:val="ne_NP" w:bidi="ne_NP"/>
        </w:rPr>
        <w:t xml:space="preserve">तर कहिलेकाँही कुरा उल्टो हुन्थ्यो र राजाले मात्र शपथ खान्थे। यदि केही मानिसहरूले राजाको लागि धेरै राम्रो काम गरेका थिए र राजाले तिनीहरूलाई पुरस्कृत गर्न चाहे भने यो हुन सक्थ्यो। सामान्यतया यसको अर्थ राजाले तिनीहरूलाई केही जग्गा दिन्थे भन्ने हो। मानिसहरूले यो भूमिको टुक्रा सदाको लागि लिन सक्छौ भनेर राजाले शपथ खाए। </w:t>
      </w:r>
    </w:p>
    <w:p>
      <w:pPr/>
      <w:r>
        <w:rPr>
          <w:lang w:val="ne_NP" w:bidi="ne_NP"/>
        </w:rPr>
      </w:r>
      <w:r>
        <w:rPr>
          <w:lang w:val="ne_NP" w:bidi="ne_NP"/>
        </w:rPr>
        <w:t>परमेश्वरले मानिसहरूसँग धेरै करारहरू बाँध्नुभयो। राजाले मानिसहरूसँग बाँध्न सक्ने दुई फरक किसिमको करारहरू जस्तै यी करारहरू थिए।</w:t>
      </w:r>
    </w:p>
    <w:p>
      <w:pPr/>
      <w:r>
        <w:rPr>
          <w:lang w:val="ne_NP" w:bidi="ne_NP"/>
        </w:rPr>
      </w:r>
      <w:r>
        <w:rPr>
          <w:lang w:val="ne_NP" w:bidi="ne_NP"/>
        </w:rPr>
        <w:t xml:space="preserve">परमेश्वरले </w:t>
      </w:r>
      <w:r>
        <w:rPr>
          <w:lang w:val="ne_NP" w:bidi="ne_NP"/>
        </w:rPr>
        <w:t>अब्राहाम</w:t>
      </w:r>
      <w:r>
        <w:rPr>
          <w:lang w:val="ne_NP" w:bidi="ne_NP"/>
        </w:rPr>
        <w:t xml:space="preserve">सँग करार बाँध्नुभयो। परमेश्वरले अब्राहामलाई एउटा भुमि र धेरै सन्तानहरू दिने प्रतिज्ञा गर्नुभयो। यहाँ शपथ खाने एक मात्र परमेश्वर हुनुहुन्थ्यो। परमेश्वरले पशुलाई मारेर गर्ने रितिथिति मार्फत आफ्नो शपथ पुष्टि गर्नुभयो। यो परमेश्वरको शपथको ईमान्दारीताको प्रतीक थियो। त्यस समयदेखि अब्राहाम र तिनका </w:t>
      </w:r>
      <w:r>
        <w:rPr>
          <w:lang w:val="ne_NP" w:bidi="ne_NP"/>
        </w:rPr>
        <w:t>सन्तानहरू</w:t>
      </w:r>
      <w:r>
        <w:rPr>
          <w:lang w:val="ne_NP" w:bidi="ne_NP"/>
        </w:rPr>
        <w:t xml:space="preserve">लाई </w:t>
      </w:r>
      <w:r>
        <w:rPr>
          <w:lang w:val="ne_NP" w:bidi="ne_NP"/>
        </w:rPr>
        <w:t>खतना</w:t>
      </w:r>
      <w:r>
        <w:rPr>
          <w:lang w:val="ne_NP" w:bidi="ne_NP"/>
        </w:rPr>
        <w:t xml:space="preserve">हुनु आवश्यक पर्यो। खतना भनेको केटाको लिङ्गको टुप्पोको खुकुलो छाला काट्ने यहूदी चलन हो। पुरानो नियमको </w:t>
      </w:r>
      <w:r>
        <w:rPr>
          <w:lang w:val="ne_NP" w:bidi="ne_NP"/>
        </w:rPr>
        <w:t>हिब्रू</w:t>
      </w:r>
      <w:r>
        <w:rPr>
          <w:lang w:val="ne_NP" w:bidi="ne_NP"/>
        </w:rPr>
        <w:t xml:space="preserve"> भाषामा मानिसहरूले करार बाँध्छन् भने तिनीहरूले "करार </w:t>
      </w:r>
      <w:r>
        <w:rPr>
          <w:b/>
          <w:lang w:val="ne_NP" w:bidi="ne_NP"/>
        </w:rPr>
        <w:t>काट्ने"</w:t>
      </w:r>
      <w:r>
        <w:rPr>
          <w:lang w:val="ne_NP" w:bidi="ne_NP"/>
        </w:rPr>
        <w:t xml:space="preserve"> भनेर भन्छन्। तिनीहरूले शरीरलाई काटेर अब्राहामका सन्तानहरूलाई परमेश्वरले तिनीहरूसँग गर्नुभएको "कटाई"को करारको सम्झना गराउँथ्यो। यदि अब्राहामका सन्तानहरूले आफ्नो छोराहरूलाई खतना गर्न छोडेभने तिनीहरूले आफ्नो पाटोको करार भङ्ग गर्थे।</w:t>
      </w:r>
    </w:p>
    <w:p>
      <w:pPr/>
      <w:r>
        <w:rPr>
          <w:lang w:val="ne_NP" w:bidi="ne_NP"/>
        </w:rPr>
      </w:r>
      <w:r>
        <w:rPr>
          <w:lang w:val="ne_NP" w:bidi="ne_NP"/>
        </w:rPr>
        <w:t xml:space="preserve">पछि परमेश्वरले अब्राहामका सन्तान </w:t>
      </w:r>
      <w:r>
        <w:rPr>
          <w:lang w:val="ne_NP" w:bidi="ne_NP"/>
        </w:rPr>
        <w:t>इस्राएलीहरूसँग</w:t>
      </w:r>
      <w:r>
        <w:rPr>
          <w:lang w:val="ne_NP" w:bidi="ne_NP"/>
        </w:rPr>
        <w:t xml:space="preserve"> बाँधेको करारलाई धेरै पटक पक्का गर्नुभयो। उदाहरणको लागि, यस्तो घटना मोशाले इस्राएलीहरूलाई मिश्रको दासत्वबाट छुटकारा दिएपछि सीनै पर्वतमा भएको थियो परमेश्वरले प्रतिज्ञा गर्नुभए झैं अब्राहामका सन्तानहरूको एउटा ठूलो समूह भएका थिए। तर तिनीहरूले अझै आफ्नो भुमि पाएका थिएनन्। परमेश्वरले सीनै पर्वतमा इस्राएलीहरूलाई आफ्नो आज्ञाहरू दिनुभयो ति उहाँको नियमहरू थिए। इस्राएलीहरूले यी आज्ञाहरू पालन गर्नुपर्थ्यो। त्यो तिनीहरूको करारको सहमतिको हिस्सा थियो। यदि इस्राएलीहरूले उहाँको आज्ञा पालन गरे र आफ्नो करारको हिस्सा पालन गरे भने तिनीहरू परमेश्वरका विशेष मानिसहरू हुनेछन् भनेर परमेश्वरले प्रतिज्ञा गर्नुभयो। परमेश्वरले तिनीहरूलाई </w:t>
      </w:r>
      <w:r>
        <w:rPr>
          <w:lang w:val="ne_NP" w:bidi="ne_NP"/>
        </w:rPr>
        <w:t>आशीष</w:t>
      </w:r>
      <w:r>
        <w:rPr>
          <w:lang w:val="ne_NP" w:bidi="ne_NP"/>
        </w:rPr>
        <w:t xml:space="preserve"> दिनुहुने थियो र तिनीहरूलाई आफ्नै भुमि दिनुहुने थियो र अरू धेरै असल कुराहरू दिनुहुने थियो। तर इस्राएलीहरूले परमेश्वरको आज्ञा पालन गरेनन् र करार भङ्ग गरे भने परमेश्वरले तिनीहरूलाई दण्ड दिनु हुन्थ्यो र तिनीहरूको भुमि खोस्नु हुन्थ्यो।</w:t>
      </w:r>
    </w:p>
    <w:p>
      <w:pPr/>
      <w:r>
        <w:rPr>
          <w:lang w:val="ne_NP" w:bidi="ne_NP"/>
        </w:rPr>
      </w:r>
      <w:r>
        <w:rPr>
          <w:lang w:val="ne_NP" w:bidi="ne_NP"/>
        </w:rPr>
        <w:t xml:space="preserve">इस्राएलीहरूले परमेश्वरको करार पालन गर्ने र पूर्ण रूपमा आज्ञा पालन गर्ने प्रतिज्ञा गरे। तिनीहरूले यस प्रतिज्ञालाई पुष्टि गर्न एक रीति-रिवाज गर्थे। मोशाले धेरै पशुहरूलाई मारे र ती पशुहरूको केही रगत </w:t>
      </w:r>
      <w:r>
        <w:rPr>
          <w:lang w:val="ne_NP" w:bidi="ne_NP"/>
        </w:rPr>
        <w:t>वेदीमा</w:t>
      </w:r>
      <w:r>
        <w:rPr>
          <w:lang w:val="ne_NP" w:bidi="ne_NP"/>
        </w:rPr>
        <w:t xml:space="preserve"> छर्के जहाँ मानिसहरूले परमेश्वरलाई </w:t>
      </w:r>
      <w:r>
        <w:rPr>
          <w:lang w:val="ne_NP" w:bidi="ne_NP"/>
        </w:rPr>
        <w:t>बलिदानहरू</w:t>
      </w:r>
      <w:r>
        <w:rPr>
          <w:lang w:val="ne_NP" w:bidi="ne_NP"/>
        </w:rPr>
        <w:t xml:space="preserve"> ल्याउँथे। र उनले मानिसहरूमाथि केही रगत छर्के। उहाँले यसलाई "करारको रगत" भन्नुभयो। वेदीमा भएको रगत परमेश्वरको शपथको प्रतीक थियो र मानिसहरूमाथिको रगतले मानिसहरूको शपथको प्रतीक थियो। रगतले करारलाई भङ्ग गर्न नसक्ने औपचारिक सहमति बनायो।</w:t>
      </w:r>
    </w:p>
    <w:p>
      <w:pPr/>
      <w:r>
        <w:rPr>
          <w:lang w:val="ne_NP" w:bidi="ne_NP"/>
        </w:rPr>
      </w:r>
      <w:r>
        <w:rPr>
          <w:lang w:val="ne_NP" w:bidi="ne_NP"/>
        </w:rPr>
        <w:t>यद्यपि, इस्राएलीहरूले आफ्नो प्रतिज्ञा पूरा गरेनन्। तिनीहरूले परमेश्वरको आज्ञाहरू भङ्ग गरे र परमेश्वरले तिनीहरूलाई दण्ड गर्नुपर्यो।</w:t>
      </w:r>
    </w:p>
    <w:p>
      <w:pPr/>
      <w:r>
        <w:rPr>
          <w:lang w:val="ne_NP" w:bidi="ne_NP"/>
        </w:rPr>
      </w:r>
      <w:r>
        <w:rPr>
          <w:lang w:val="ne_NP" w:bidi="ne_NP"/>
        </w:rPr>
        <w:t xml:space="preserve">नयाँ नियममा, इस्राएलीहरूसँगको यस पुरानो करारलाई "पहिलो करार" भनिन्छ। येशूले मानिसहरूसँग </w:t>
      </w:r>
      <w:r>
        <w:rPr>
          <w:b/>
          <w:lang w:val="ne_NP" w:bidi="ne_NP"/>
        </w:rPr>
        <w:t>नयाँ</w:t>
      </w:r>
      <w:r>
        <w:rPr>
          <w:lang w:val="ne_NP" w:bidi="ne_NP"/>
        </w:rPr>
        <w:t xml:space="preserve"> करार बनाउँदै छु भनेर भन्नुभयो। मानिसहरू अति </w:t>
      </w:r>
      <w:r>
        <w:rPr>
          <w:lang w:val="ne_NP" w:bidi="ne_NP"/>
        </w:rPr>
        <w:t>पापी</w:t>
      </w:r>
      <w:r>
        <w:rPr>
          <w:lang w:val="ne_NP" w:bidi="ne_NP"/>
        </w:rPr>
        <w:t xml:space="preserve"> भए त्यसैले परमेश्वरले नयाँ करार बनाउनु आवश्यक थियो। त्यसैले तिनीहरूले कहिल्यै परमेश्वरको आज्ञा पूर्ण रूपमा पालन गर्न सक्दैनथे र करारको आफ्नो हिस्सा पूरा गर्न सक्दैनथे। येशू मर्नु भन्दा केही अघि येशूले आफ्नो मृत्युको बारेमा कुरा गर्नुभयो। येशूले उहाँको रगत नयाँ करारको रगत थियो भनेर भन्नुभयो। जसरी मोशाको समयमा वेदी र मानिसहरूमा भएको रगतले पहिलो करारलाई औपचारिक बनायो, त्यसरी नै येशूको मृत्युले परमेश्वर र मानिसहरू बीचको नयाँ करारलाई औपचारिक बनाउँछ। नयाँ करार मानिसहरूले येशूमा भरोसा गरे भने तिनीहरू बचाइनेछन भनेर परमेश्वरले दिएको गम्भीर प्रतिज्ञा हो।</w:t>
      </w:r>
    </w:p>
    <w:p>
      <w:pPr/>
      <w:r>
        <w:rPr>
          <w:lang w:val="ne_NP" w:bidi="ne_NP"/>
        </w:rPr>
      </w:r>
      <w:r>
        <w:rPr>
          <w:b/>
          <w:lang w:val="ne_NP" w:bidi="ne_NP"/>
        </w:rPr>
        <w:t>तपाईं करारलाई अनुवाद गर्दै हुनुहुन्छ, भने निम्न कुराहरूमा सावधान रहनुहोस्:</w:t>
      </w:r>
    </w:p>
    <w:p>
      <w:pPr/>
      <w:r>
        <w:rPr>
          <w:lang w:val="ne_NP" w:bidi="ne_NP"/>
        </w:rPr>
      </w:r>
      <w:r>
        <w:rPr>
          <w:lang w:val="ne_NP" w:bidi="ne_NP"/>
        </w:rPr>
        <w:t>तपाईंको संस्कृतिमा बाइबलमा भएको करार जस्तै करारको लागि शब्द वा वाक्यांश हुन सक्छ। केही भाषाहरूले करार गर्ने मानिसहरूलाई वर्णन गर्न चित्रको भाषा प्रयोग गर्छन्। के मानिसहरूले एक अर्कालाई गम्भीर प्रतिज्ञा गर्दा केही निश्चित गतिविधि गर्छन्? यदि यसो हो भने करारको निम्ति कुन शब्द चलाउने भनेर निर्णय गर्न यसले तपाईंलाई मद्दत गर्न सक्छ।</w:t>
      </w:r>
    </w:p>
    <w:p>
      <w:pPr/>
      <w:r>
        <w:rPr>
          <w:lang w:val="ne_NP" w:bidi="ne_NP"/>
        </w:rPr>
      </w:r>
      <w:r>
        <w:rPr>
          <w:lang w:val="ne_NP" w:bidi="ne_NP"/>
        </w:rPr>
        <w:t>करारलाई अनुवाद गर्ने केही विकल्पहरू यस प्रकार हुन सक्छन्:</w:t>
      </w:r>
      <w:r>
        <w:rPr>
          <w:lang w:val="ne_NP" w:bidi="ne_NP"/>
        </w:rPr>
      </w:r>
      <w:r>
        <w:rPr>
          <w:lang w:val="ne_NP" w:bidi="ne_NP"/>
        </w:rPr>
      </w:r>
    </w:p>
    <w:p>
      <w:pPr/>
      <w:r>
        <w:rPr>
          <w:lang w:val="ne_NP" w:bidi="ne_NP"/>
        </w:rPr>
      </w:r>
    </w:p>
    <w:p>
      <w:pPr>
        <w:pStyle w:val="Heading2"/>
      </w:pPr>
      <w:r>
        <w:rPr>
          <w:lang w:val="ne_NP" w:bidi="ne_NP"/>
        </w:rPr>
        <w:t>करूबहरू</w:t>
      </w:r>
      <w:r>
        <w:rPr>
          <w:lang w:val="ne_NP" w:bidi="ne_NP"/>
        </w:rPr>
      </w:r>
    </w:p>
    <w:p>
      <w:pPr/>
      <w:r>
        <w:rPr>
          <w:lang w:val="ne_NP" w:bidi="ne_NP"/>
        </w:rPr>
      </w:r>
      <w:r>
        <w:rPr>
          <w:lang w:val="ne_NP" w:bidi="ne_NP"/>
        </w:rPr>
        <w:t xml:space="preserve">एउटा </w:t>
      </w:r>
      <w:r>
        <w:rPr>
          <w:b/>
          <w:lang w:val="ne_NP" w:bidi="ne_NP"/>
        </w:rPr>
        <w:t>करुब</w:t>
      </w:r>
      <w:r>
        <w:rPr>
          <w:lang w:val="ne_NP" w:bidi="ne_NP"/>
        </w:rPr>
        <w:t xml:space="preserve"> वा धेरै </w:t>
      </w:r>
      <w:r>
        <w:rPr>
          <w:b/>
          <w:lang w:val="ne_NP" w:bidi="ne_NP"/>
        </w:rPr>
        <w:t>करूबहरू</w:t>
      </w:r>
      <w:r>
        <w:rPr>
          <w:lang w:val="ne_NP" w:bidi="ne_NP"/>
        </w:rPr>
        <w:t xml:space="preserve"> एक प्रकारको </w:t>
      </w:r>
      <w:r>
        <w:rPr>
          <w:lang w:val="ne_NP" w:bidi="ne_NP"/>
        </w:rPr>
        <w:t>स्वर्गदूत</w:t>
      </w:r>
      <w:r>
        <w:rPr>
          <w:lang w:val="ne_NP" w:bidi="ne_NP"/>
        </w:rPr>
        <w:t xml:space="preserve"> हुन्। विशेष गरी करूबहरूले पवित्र वा </w:t>
      </w:r>
      <w:r>
        <w:rPr>
          <w:lang w:val="ne_NP" w:bidi="ne_NP"/>
        </w:rPr>
        <w:t>पवित्र</w:t>
      </w:r>
      <w:r>
        <w:rPr>
          <w:lang w:val="ne_NP" w:bidi="ne_NP"/>
        </w:rPr>
        <w:t xml:space="preserve"> स्थानहरूको रक्षा गर्ने जस्तो देखिन्छ। त्यसैले </w:t>
      </w:r>
      <w:r>
        <w:rPr>
          <w:lang w:val="ne_NP" w:bidi="ne_NP"/>
        </w:rPr>
        <w:t>मन्दिर</w:t>
      </w:r>
      <w:r>
        <w:rPr>
          <w:lang w:val="ne_NP" w:bidi="ne_NP"/>
        </w:rPr>
        <w:t xml:space="preserve"> र पवित्र स्थानमा करुबहरूको चित्रहरू र मुर्तिहरू थिए। यी तस्वीरहरूमा, करूबको सिंहको शरीर, चराको पखेटा र मानिसको अनुहार छ। करूबहरू परमेश्वर उपस्थित हुनुहुन्छ भनेर मानिसहरूको लागि चेतावनी हुन्। वास्तवमा सुनको करूबहरूले करारको सन्दूक माथिल्लो भागमा आफ्नो पखेटा फैलाए र परमेश्वरले करारको सन्दूकको माथिबाट आफ्ना मानिसहरूसँग भेट् गर्नु भएको सिंहासनलाई सुरक्षित गरे। इजकिएलको पुस्तकमा, इजकिएलले एउटा </w:t>
      </w:r>
      <w:r>
        <w:rPr>
          <w:lang w:val="ne_NP" w:bidi="ne_NP"/>
        </w:rPr>
        <w:t>दर्शन</w:t>
      </w:r>
      <w:r>
        <w:rPr>
          <w:lang w:val="ne_NP" w:bidi="ne_NP"/>
        </w:rPr>
        <w:t xml:space="preserve"> देख्छन् जसमा करूबहरूले परमेश्वरको सिंहासन बोकेका छन्। इजकिएलमा भएको करूबहरूको केही विवरणहरू मानिस जस्तै देखिन्छन् तर चार पखेटा र चार अनुहारहरू छन्।</w:t>
      </w:r>
      <w:r>
        <w:rPr>
          <w:lang w:val="ne_NP" w:bidi="ne_NP"/>
        </w:rPr>
      </w:r>
      <w:r>
        <w:rPr>
          <w:lang w:val="ne_NP" w:bidi="ne_NP"/>
        </w:rPr>
      </w:r>
    </w:p>
    <w:p>
      <w:pPr/>
      <w:r>
        <w:rPr>
          <w:lang w:val="ne_NP" w:bidi="ne_NP"/>
        </w:rPr>
      </w:r>
    </w:p>
    <w:p>
      <w:pPr>
        <w:pStyle w:val="Heading2"/>
      </w:pPr>
      <w:r>
        <w:rPr>
          <w:lang w:val="ne_NP" w:bidi="ne_NP"/>
        </w:rPr>
        <w:t>कुने ढुङ्गा</w:t>
      </w:r>
      <w:r>
        <w:rPr>
          <w:lang w:val="ne_NP" w:bidi="ne_NP"/>
        </w:rPr>
      </w:r>
    </w:p>
    <w:p>
      <w:pPr/>
      <w:r>
        <w:rPr>
          <w:lang w:val="ne_NP" w:bidi="ne_NP"/>
        </w:rPr>
      </w:r>
      <w:r>
        <w:rPr>
          <w:b/>
          <w:lang w:val="ne_NP" w:bidi="ne_NP"/>
        </w:rPr>
        <w:t>कुने ढुङ्गा</w:t>
      </w:r>
      <w:r>
        <w:rPr>
          <w:lang w:val="ne_NP" w:bidi="ne_NP"/>
        </w:rPr>
        <w:t>, जसलाई कहिलेकाँही "शिर ढुङ्गा" भनिन्छ, यो भवनको सबैभन्दा महत्त्वपूर्ण ढुङ्गा हो।</w:t>
      </w:r>
    </w:p>
    <w:p>
      <w:pPr/>
      <w:r>
        <w:rPr>
          <w:lang w:val="ne_NP" w:bidi="ne_NP"/>
        </w:rPr>
      </w:r>
      <w:r>
        <w:rPr>
          <w:lang w:val="ne_NP" w:bidi="ne_NP"/>
        </w:rPr>
        <w:t>एउटा भवनमा दुईवटा फरक ढुङ्गाहरू हुन्छन् जसलाई कुनाको ढुङ्गा भन्न सकिन्छ।</w:t>
      </w:r>
    </w:p>
    <w:p>
      <w:pPr/>
      <w:r>
        <w:rPr>
          <w:lang w:val="ne_NP" w:bidi="ne_NP"/>
        </w:rPr>
      </w:r>
      <w:r>
        <w:rPr>
          <w:lang w:val="ne_NP" w:bidi="ne_NP"/>
        </w:rPr>
        <w:t>कुने ढुङ्गा भवनको मुनि एक कुनामा राखिएको ठूलो ढुङ्गा हुन सक्छ। मानिसहरूले पहिले यस ढुङ्गालाई तल हाल्छन। त्यसपछि जब तिनीहरूले घरको बाँकी भाग बनाउँछन्, तब तिनीहरूले यस ढुङ्गामा सम्बन्ध राखेर बनाउँछन्। अरू पर्खालहरू कहाँ बनाउने भनेर तिनीहरूलाई थाहा हुन्छ किनभने तिनीहरूले पहिलो ढुङ्गालाई हेरेर अरू पर्खालहरूलाई यस ढुङ्गमा जोड्न सक्छन्। किनभने यो ढुङ्गा ठूलो भएकोले यसले दुई फरक भित्ताहरू जोड्छ र घरको भारको ठूलो हिस्सा बोक्छ। यस अवस्थामा कुने ढुङ्गा सबैभन्दा महत्त्वपूर्ण ढुङ्गा हो किनभने यसले घरलाई बलियो बनाउँछ।</w:t>
      </w:r>
    </w:p>
    <w:p>
      <w:pPr/>
      <w:r>
        <w:rPr>
          <w:lang w:val="ne_NP" w:bidi="ne_NP"/>
        </w:rPr>
      </w:r>
      <w:r>
        <w:rPr>
          <w:lang w:val="ne_NP" w:bidi="ne_NP"/>
        </w:rPr>
        <w:t>कुने ढुङ्गाको अर्थ भवनको माथि राखिएको ढुङ्गा पनि हुन सक्छ। यो ढुङ्गाले ढोका बनाउन दबै तोरंणद्वारलाई जोड्छ वा छानालाई थाम्छ। यस अवस्थामा कुने ढुङ्गा सबैभन्दा महत्त्वपूर्ण ढुङ्गा हो किनभने यसले घरलाई पुर्ण बनाउँछ र यसले एकसाथ जोड्छ।</w:t>
      </w:r>
      <w:r>
        <w:rPr>
          <w:lang w:val="ne_NP" w:bidi="ne_NP"/>
        </w:rPr>
      </w:r>
      <w:r>
        <w:rPr>
          <w:lang w:val="ne_NP" w:bidi="ne_NP"/>
        </w:rPr>
      </w:r>
    </w:p>
    <w:p>
      <w:pPr/>
      <w:r>
        <w:rPr>
          <w:lang w:val="ne_NP" w:bidi="ne_NP"/>
        </w:rPr>
      </w:r>
    </w:p>
    <w:p>
      <w:pPr>
        <w:pStyle w:val="Heading2"/>
      </w:pPr>
      <w:r>
        <w:rPr>
          <w:lang w:val="ne_NP" w:bidi="ne_NP"/>
        </w:rPr>
        <w:t>कुर्ता</w:t>
      </w:r>
      <w:r>
        <w:rPr>
          <w:lang w:val="ne_NP" w:bidi="ne_NP"/>
        </w:rPr>
      </w:r>
    </w:p>
    <w:p>
      <w:pPr/>
      <w:r>
        <w:rPr>
          <w:lang w:val="ne_NP" w:bidi="ne_NP"/>
        </w:rPr>
      </w:r>
      <w:r>
        <w:rPr>
          <w:lang w:val="ne_NP" w:bidi="ne_NP"/>
        </w:rPr>
        <w:t>कुर्ता</w:t>
      </w:r>
    </w:p>
    <w:p>
      <w:pPr/>
      <w:r>
        <w:rPr>
          <w:lang w:val="ne_NP" w:bidi="ne_NP"/>
        </w:rPr>
      </w:r>
      <w:r>
        <w:rPr>
          <w:lang w:val="ne_NP" w:bidi="ne_NP"/>
        </w:rPr>
        <w:t xml:space="preserve">कुर्ता भनेको पुरुष र महिला दुबैले लगाउने लुगाको एक प्रकार हो। यो घुँडा वा कुर्कुच्चासम्म पुग्ने सर्ट हो। मानिसहरूले ऊन वा नाइलनको कुर्ता बनाउन सक्थे। सामान्यतया मानिसहरूले कुर्तामाथि कम्मर वरिपरि पटुका कसेर लगाउँथे। मानिसहरूले कुर्ताको पटुकामा आफ्नो तरवारहरू राख्न सक्थे। मानिसहरूले </w:t>
      </w:r>
      <w:r>
        <w:rPr>
          <w:b/>
          <w:lang w:val="ne_NP" w:bidi="ne_NP"/>
        </w:rPr>
        <w:t>लुगा</w:t>
      </w:r>
      <w:r>
        <w:rPr>
          <w:lang w:val="ne_NP" w:bidi="ne_NP"/>
        </w:rPr>
        <w:t xml:space="preserve"> वा </w:t>
      </w:r>
      <w:r>
        <w:rPr>
          <w:b/>
          <w:lang w:val="ne_NP" w:bidi="ne_NP"/>
        </w:rPr>
        <w:t>बाहिरी वस्त्रको</w:t>
      </w:r>
      <w:r>
        <w:rPr>
          <w:lang w:val="ne_NP" w:bidi="ne_NP"/>
        </w:rPr>
        <w:t xml:space="preserve"> भित्रपट्टि कुर्ता लगाउँथे। </w:t>
      </w:r>
      <w:r>
        <w:rPr>
          <w:lang w:val="ne_NP" w:bidi="ne_NP"/>
        </w:rPr>
      </w:r>
      <w:r>
        <w:rPr>
          <w:lang w:val="ne_NP" w:bidi="ne_NP"/>
        </w:rPr>
      </w:r>
    </w:p>
    <w:p>
      <w:pPr/>
      <w:r>
        <w:rPr>
          <w:lang w:val="ne_NP" w:bidi="ne_NP"/>
        </w:rPr>
      </w:r>
    </w:p>
    <w:p>
      <w:pPr>
        <w:pStyle w:val="Heading2"/>
      </w:pPr>
      <w:r>
        <w:rPr>
          <w:lang w:val="ne_NP" w:bidi="ne_NP"/>
        </w:rPr>
        <w:t>कुष्ठरोग</w:t>
      </w:r>
      <w:r>
        <w:rPr>
          <w:lang w:val="ne_NP" w:bidi="ne_NP"/>
        </w:rPr>
      </w:r>
    </w:p>
    <w:p>
      <w:pPr/>
      <w:r>
        <w:rPr>
          <w:lang w:val="ne_NP" w:bidi="ne_NP"/>
        </w:rPr>
      </w:r>
      <w:r>
        <w:rPr>
          <w:b/>
          <w:lang w:val="ne_NP" w:bidi="ne_NP"/>
        </w:rPr>
        <w:t>कुष्ठरोग</w:t>
      </w:r>
      <w:r>
        <w:rPr>
          <w:lang w:val="ne_NP" w:bidi="ne_NP"/>
        </w:rPr>
        <w:t xml:space="preserve"> छालाको रोग हो। आजको समयमा, कुष्ठरोग भनिने रोग छ जहाँ मानिसहरूको छालामा घाउ लागेर संक्रमित भई मानिसहरूले ओंलाहरू, वा शरीरको ठूलो अङ्गहरू गुमाउन सक्छन्। </w:t>
      </w:r>
      <w:r>
        <w:rPr>
          <w:b/>
          <w:lang w:val="ne_NP" w:bidi="ne_NP"/>
        </w:rPr>
        <w:t>कुष्ठरोगी</w:t>
      </w:r>
      <w:r>
        <w:rPr>
          <w:lang w:val="ne_NP" w:bidi="ne_NP"/>
        </w:rPr>
        <w:t xml:space="preserve"> कुष्ठरोगबाट पीडित व्यक्ति हो।</w:t>
      </w:r>
    </w:p>
    <w:p>
      <w:pPr/>
      <w:r>
        <w:rPr>
          <w:lang w:val="ne_NP" w:bidi="ne_NP"/>
        </w:rPr>
      </w:r>
      <w:r>
        <w:rPr>
          <w:lang w:val="ne_NP" w:bidi="ne_NP"/>
        </w:rPr>
        <w:t xml:space="preserve">धेरै बाइबल अनुवादहरूले कुष्ठरोग वा कुष्ठरोगी शब्द प्रयोग गरे तापनि, सायद बाइबलको समयको </w:t>
      </w:r>
      <w:r>
        <w:rPr>
          <w:lang w:val="ne_NP" w:bidi="ne_NP"/>
        </w:rPr>
        <w:t>इस्राएलमा</w:t>
      </w:r>
      <w:r>
        <w:rPr>
          <w:lang w:val="ne_NP" w:bidi="ne_NP"/>
        </w:rPr>
        <w:t xml:space="preserve"> यो रोग अस्तित्वमा थिएन। बरू, बाइबलमा प्रयोग गरिएको शब्दको अर्थ अर्को प्रकारको छाला रोग वा सायद अनेक खालका छाला रोगहरू हुन्। हामीलाई ठ्याक्कै थाहा छैन।</w:t>
      </w:r>
    </w:p>
    <w:p>
      <w:pPr/>
      <w:r>
        <w:rPr>
          <w:lang w:val="ne_NP" w:bidi="ne_NP"/>
        </w:rPr>
      </w:r>
      <w:r>
        <w:rPr>
          <w:lang w:val="ne_NP" w:bidi="ne_NP"/>
        </w:rPr>
        <w:t>यो छाला रोग जस्तो सुकै भएपनि यो हुनु धेरै खराब कुरा थियो, किनभने यो रोग भएको व्यक्ति "</w:t>
      </w:r>
      <w:r>
        <w:rPr>
          <w:lang w:val="ne_NP" w:bidi="ne_NP"/>
        </w:rPr>
        <w:t>अशुद्ध</w:t>
      </w:r>
      <w:r>
        <w:rPr>
          <w:lang w:val="ne_NP" w:bidi="ne_NP"/>
        </w:rPr>
        <w:t xml:space="preserve">" हुन्थ्यो, जसको अर्थ त्यो व्यक्ति परमेश्वरको </w:t>
      </w:r>
      <w:r>
        <w:rPr>
          <w:lang w:val="ne_NP" w:bidi="ne_NP"/>
        </w:rPr>
        <w:t>आराधना</w:t>
      </w:r>
      <w:r>
        <w:rPr>
          <w:lang w:val="ne_NP" w:bidi="ne_NP"/>
        </w:rPr>
        <w:t xml:space="preserve"> गर्न अयोग्य ठानिन्थ्यो। अशुद्ध व्यक्तिले समुदाय भित्रहुने गतिविधिहरूमा भाग लिन सक्दैनथ्यो। तिनीहरू समुदायदेखि बाहिर, मानिसहरूदेखि टाढा बस्नुपर्थ्यो। त्यस समयका मानिसहरूले मृत्युको शोक हुँदा लुगाउने लुगा जस्तै लुगा तिनीहरूले लगाउँथे। यदि कोहि मानिसहरू तिनीहरूको नजिक आएभने तिनीहरूले कराउनु पर्थ्यो: "सतर्क रहनुहोस्, हामी अशुद्ध हौ!" त्यसैले कोही नजिकै आउँदैन थिए। </w:t>
      </w:r>
    </w:p>
    <w:p>
      <w:pPr/>
      <w:r>
        <w:rPr>
          <w:lang w:val="ne_NP" w:bidi="ne_NP"/>
        </w:rPr>
      </w:r>
      <w:r>
        <w:rPr>
          <w:lang w:val="ne_NP" w:bidi="ne_NP"/>
        </w:rPr>
        <w:t xml:space="preserve">सायद रोग आफैमा संक्रामक थिएन, तर यस बिमारीले </w:t>
      </w:r>
      <w:r>
        <w:rPr>
          <w:lang w:val="ne_NP" w:bidi="ne_NP"/>
        </w:rPr>
        <w:t>पाप</w:t>
      </w:r>
      <w:r>
        <w:rPr>
          <w:lang w:val="ne_NP" w:bidi="ne_NP"/>
        </w:rPr>
        <w:t xml:space="preserve"> कसरी फैल्छ भनेर मानिसहरूलाई संझाउनु थियो। यो रोग सानो दागबाट सुरु भएर, त्यसपछि बढ्दै र सम्पूर्ण शरीर ढाक्न सक्थ्यो। त्यस्तै, पाप धेरै सानोबाट सुरु हुन सक्छ, तर चाँडै फैलिन सक्छ। यस कारणले, बिरामी व्यक्ति परमेश्वरको आराधना गर्न अयोग्य हुन्थ्यो, पापले हामीलाई परमेश्वरको सेवा गर्न अयोग्य बनाउँछ भनेर मानिसहरूलाई सम्झाउनु थियो।</w:t>
      </w:r>
    </w:p>
    <w:p>
      <w:pPr/>
      <w:r>
        <w:rPr>
          <w:lang w:val="ne_NP" w:bidi="ne_NP"/>
        </w:rPr>
      </w:r>
      <w:r>
        <w:rPr>
          <w:lang w:val="ne_NP" w:bidi="ne_NP"/>
        </w:rPr>
        <w:t>बाइबलमा कुष्ठरोग भनिने रोग भयानक रोग थियो र कहिलेकाँही परमेश्वरले मानिसहरूलाई यो रोग दण्डको रूपमा दिनुभयो।</w:t>
      </w:r>
    </w:p>
    <w:p>
      <w:pPr/>
      <w:r>
        <w:rPr>
          <w:lang w:val="ne_NP" w:bidi="ne_NP"/>
        </w:rPr>
      </w:r>
      <w:r>
        <w:rPr>
          <w:lang w:val="ne_NP" w:bidi="ne_NP"/>
        </w:rPr>
        <w:t xml:space="preserve">जब कसैले आफ्नो शरीरमा अनौठो दाग देख्थ्यो, तिनीहरू </w:t>
      </w:r>
      <w:r>
        <w:rPr>
          <w:lang w:val="ne_NP" w:bidi="ne_NP"/>
        </w:rPr>
        <w:t>पूजाहारीकहाँ</w:t>
      </w:r>
      <w:r>
        <w:rPr>
          <w:lang w:val="ne_NP" w:bidi="ne_NP"/>
        </w:rPr>
        <w:t xml:space="preserve"> जानु पर्थ्यो। पूजाहारीहरू परमेश्वरको </w:t>
      </w:r>
      <w:r>
        <w:rPr>
          <w:lang w:val="ne_NP" w:bidi="ne_NP"/>
        </w:rPr>
        <w:t>मन्दिरमा</w:t>
      </w:r>
      <w:r>
        <w:rPr>
          <w:lang w:val="ne_NP" w:bidi="ne_NP"/>
        </w:rPr>
        <w:t xml:space="preserve"> काम गर्ने मानिसहरू थिए। पूजाहारीहरूले मानिसहरूलाई धार्मिक रुपमा शुद्ध छन भनेर सुनिश्चित गर्ने जिम्मामा थिएः पूजाहारीहरूले मानिसहरूलाई परमेश्वरको आराधना गर्न योग्य बनाउने धार्मिक बिधि गर्थे। त्यसैले, पूजाहारीहरूले शरीरमा दाग भएको व्यक्ति शुद्ध हो वा होइन भनेर निर्णय गर्नुपर्थ्यो। परमेश्वरले आफ्नो </w:t>
      </w:r>
      <w:r>
        <w:rPr>
          <w:lang w:val="ne_NP" w:bidi="ne_NP"/>
        </w:rPr>
        <w:t>व्यवस्थामा</w:t>
      </w:r>
      <w:r>
        <w:rPr>
          <w:lang w:val="ne_NP" w:bidi="ne_NP"/>
        </w:rPr>
        <w:t xml:space="preserve"> निर्देशनहरू दिनु भएको थियो ताकि पूजाहारीहरूले दाग साँच्चै भयानक रोग हो वा यो केवल एउटा निर्दोष दाग मात्र हो भनेर जान्न सक्थे। यदि पूजाहारी निश्चित भएनन् भने दाग भएको व्यक्ति एक हप्तासम्म समुदाय बाहिर एक्लै बस्नुपर्थ्यो। यदि दाग बढेको थियो भने पूजाहारीले यो छालाको रोग हो भनेर घोषणा गर्थे। यदि दागमा सुधार आयो भने त्यो व्यक्तिले नुहाउनु, आफ्नो लुगा धुनु पर्थ्यो र त्यसपछि समुदायमा फर्कन सक्थ्यो। उ फेरि शुद्ध हुन्थ्यो।</w:t>
      </w:r>
      <w:r>
        <w:rPr>
          <w:lang w:val="ne_NP" w:bidi="ne_NP"/>
        </w:rPr>
      </w:r>
      <w:r>
        <w:rPr>
          <w:lang w:val="ne_NP" w:bidi="ne_NP"/>
        </w:rPr>
      </w:r>
    </w:p>
    <w:p>
      <w:pPr/>
      <w:r>
        <w:rPr>
          <w:lang w:val="ne_NP" w:bidi="ne_NP"/>
        </w:rPr>
      </w:r>
    </w:p>
    <w:p>
      <w:pPr>
        <w:pStyle w:val="Heading2"/>
      </w:pPr>
      <w:r>
        <w:rPr>
          <w:lang w:val="ne_NP" w:bidi="ne_NP"/>
        </w:rPr>
        <w:t>कैसर</w:t>
      </w:r>
      <w:r>
        <w:rPr>
          <w:lang w:val="ne_NP" w:bidi="ne_NP"/>
        </w:rPr>
      </w:r>
    </w:p>
    <w:p>
      <w:pPr/>
      <w:r>
        <w:rPr>
          <w:lang w:val="ne_NP" w:bidi="ne_NP"/>
        </w:rPr>
      </w:r>
      <w:r>
        <w:rPr>
          <w:b/>
          <w:lang w:val="ne_NP" w:bidi="ne_NP"/>
        </w:rPr>
        <w:t>कैसर</w:t>
      </w:r>
      <w:r>
        <w:rPr>
          <w:lang w:val="ne_NP" w:bidi="ne_NP"/>
        </w:rPr>
        <w:t xml:space="preserve"> रोमी सम्राटकोलागि जनाउने उपाधि हो। रोम इटाली नाम गरेको देशको शहर हो। नयाँ नियमको समयमा, रोमी साम्राज्यको राजधानी रोम थियो।</w:t>
      </w:r>
    </w:p>
    <w:p>
      <w:pPr/>
      <w:r>
        <w:rPr>
          <w:lang w:val="ne_NP" w:bidi="ne_NP"/>
        </w:rPr>
      </w:r>
      <w:r>
        <w:rPr>
          <w:lang w:val="ne_NP" w:bidi="ne_NP"/>
        </w:rPr>
        <w:t xml:space="preserve">साम्राज्य भनेको </w:t>
      </w:r>
      <w:r>
        <w:rPr>
          <w:lang w:val="ne_NP" w:bidi="ne_NP"/>
        </w:rPr>
        <w:t>राष्ट्रहरू</w:t>
      </w:r>
      <w:r>
        <w:rPr>
          <w:lang w:val="ne_NP" w:bidi="ne_NP"/>
        </w:rPr>
        <w:t xml:space="preserve"> वा देशहरूको समूह हो जुन एउटा व्यक्ति वा एउटा सरकारले शासन गरेको हुन्छ। साम्राज्यको अगुवालाई सम्राट भनिन्छ। रोमीहरूको सम्राटलाई कैसर भनिन्थ्यो।</w:t>
      </w:r>
    </w:p>
    <w:p>
      <w:pPr/>
      <w:r>
        <w:rPr>
          <w:lang w:val="ne_NP" w:bidi="ne_NP"/>
        </w:rPr>
      </w:r>
      <w:r>
        <w:rPr>
          <w:lang w:val="ne_NP" w:bidi="ne_NP"/>
        </w:rPr>
        <w:t xml:space="preserve">रोमी साम्राज्यमा धेरै देशहरू र मानिसहरूका समूहहरू समावेश थिए। यो धेरै ठुलो थियो। ती सबै देशहरूका मानिसहरूले कैसरलाई कर तिर्नुपर्ने थियो। कैसर यति शक्तिशाली थिए कि धेरै मानिसहरूले उसलाई देवता जस्तै व्यवहार गर्थे। केही शहरहरूमा मानिसहरूले </w:t>
      </w:r>
      <w:r>
        <w:rPr>
          <w:lang w:val="ne_NP" w:bidi="ne_NP"/>
        </w:rPr>
        <w:t>मन्दिरहरू</w:t>
      </w:r>
      <w:r>
        <w:rPr>
          <w:lang w:val="ne_NP" w:bidi="ne_NP"/>
        </w:rPr>
        <w:t xml:space="preserve"> बनाए जहाँ तिनीहरूले कैसरको मूर्तिहरूको </w:t>
      </w:r>
      <w:r>
        <w:rPr>
          <w:lang w:val="ne_NP" w:bidi="ne_NP"/>
        </w:rPr>
        <w:t>आराधना</w:t>
      </w:r>
      <w:r>
        <w:rPr>
          <w:lang w:val="ne_NP" w:bidi="ne_NP"/>
        </w:rPr>
        <w:t xml:space="preserve"> गर्थे।</w:t>
      </w:r>
      <w:r>
        <w:rPr>
          <w:lang w:val="ne_NP" w:bidi="ne_NP"/>
        </w:rPr>
      </w:r>
      <w:r>
        <w:rPr>
          <w:lang w:val="ne_NP" w:bidi="ne_NP"/>
        </w:rPr>
      </w:r>
    </w:p>
    <w:p>
      <w:pPr/>
      <w:r>
        <w:rPr>
          <w:lang w:val="ne_NP" w:bidi="ne_NP"/>
        </w:rPr>
      </w:r>
    </w:p>
    <w:p>
      <w:pPr>
        <w:pStyle w:val="Heading2"/>
      </w:pPr>
      <w:r>
        <w:rPr>
          <w:lang w:val="ne_NP" w:bidi="ne_NP"/>
        </w:rPr>
        <w:t>कैसरिया फिलिप्पी</w:t>
      </w:r>
      <w:r>
        <w:rPr>
          <w:lang w:val="ne_NP" w:bidi="ne_NP"/>
        </w:rPr>
      </w:r>
    </w:p>
    <w:p>
      <w:pPr/>
      <w:r>
        <w:rPr>
          <w:lang w:val="ne_NP" w:bidi="ne_NP"/>
        </w:rPr>
      </w:r>
      <w:r>
        <w:rPr>
          <w:b/>
          <w:lang w:val="ne_NP" w:bidi="ne_NP"/>
        </w:rPr>
        <w:t>कैसरिया फिलिप्पी</w:t>
      </w:r>
      <w:r>
        <w:rPr>
          <w:lang w:val="ne_NP" w:bidi="ne_NP"/>
        </w:rPr>
        <w:t xml:space="preserve"> </w:t>
      </w:r>
      <w:r>
        <w:rPr>
          <w:lang w:val="ne_NP" w:bidi="ne_NP"/>
        </w:rPr>
        <w:t>गालीलको समुद्रबाट</w:t>
      </w:r>
      <w:r>
        <w:rPr>
          <w:lang w:val="ne_NP" w:bidi="ne_NP"/>
        </w:rPr>
        <w:t xml:space="preserve"> लगभग ४० किलोमिटर उत्तरमा अवस्थित शहर थियो। यस क्षेत्रमा बसोबास गर्ने मानिसहरू </w:t>
      </w:r>
      <w:r>
        <w:rPr>
          <w:lang w:val="ne_NP" w:bidi="ne_NP"/>
        </w:rPr>
        <w:t>यहूदी</w:t>
      </w:r>
      <w:r>
        <w:rPr>
          <w:lang w:val="ne_NP" w:bidi="ne_NP"/>
        </w:rPr>
        <w:t xml:space="preserve"> थिएनन्। यस शहर भित्र मानिसहरूले रोमी सम्राट </w:t>
      </w:r>
      <w:r>
        <w:rPr>
          <w:lang w:val="ne_NP" w:bidi="ne_NP"/>
        </w:rPr>
        <w:t>कैसरको</w:t>
      </w:r>
      <w:r>
        <w:rPr>
          <w:lang w:val="ne_NP" w:bidi="ne_NP"/>
        </w:rPr>
        <w:t xml:space="preserve"> </w:t>
      </w:r>
      <w:r>
        <w:rPr>
          <w:lang w:val="ne_NP" w:bidi="ne_NP"/>
        </w:rPr>
        <w:t>आराधना</w:t>
      </w:r>
      <w:r>
        <w:rPr>
          <w:lang w:val="ne_NP" w:bidi="ne_NP"/>
        </w:rPr>
        <w:t xml:space="preserve"> गर्न बनाएको मन्दिर थियो।</w:t>
      </w:r>
      <w:r>
        <w:rPr>
          <w:lang w:val="ne_NP" w:bidi="ne_NP"/>
        </w:rPr>
      </w:r>
      <w:r>
        <w:rPr>
          <w:lang w:val="ne_NP" w:bidi="ne_NP"/>
        </w:rPr>
      </w:r>
    </w:p>
    <w:p>
      <w:pPr/>
      <w:r>
        <w:rPr>
          <w:lang w:val="ne_NP" w:bidi="ne_NP"/>
        </w:rPr>
      </w:r>
    </w:p>
    <w:p>
      <w:pPr>
        <w:pStyle w:val="Heading2"/>
      </w:pPr>
      <w:r>
        <w:rPr>
          <w:lang w:val="ne_NP" w:bidi="ne_NP"/>
        </w:rPr>
        <w:t>क्रूस</w:t>
      </w:r>
      <w:r>
        <w:rPr>
          <w:lang w:val="ne_NP" w:bidi="ne_NP"/>
        </w:rPr>
      </w:r>
    </w:p>
    <w:p>
      <w:pPr/>
      <w:r>
        <w:rPr>
          <w:lang w:val="ne_NP" w:bidi="ne_NP"/>
        </w:rPr>
      </w:r>
      <w:r>
        <w:rPr>
          <w:b/>
          <w:lang w:val="ne_NP" w:bidi="ne_NP"/>
        </w:rPr>
        <w:t>क्रूस</w:t>
      </w:r>
      <w:r>
        <w:rPr>
          <w:lang w:val="ne_NP" w:bidi="ne_NP"/>
        </w:rPr>
        <w:t xml:space="preserve"> भनेको काठको ठाडो टुक्रा हो जसको माथिको नजिकै अर्को "क्रस बिम" भनिने काठको एक टुक्रा जोडिएको हुन्छ। रोमी मानिसहरूले यसलाई खराब अपराधीहरू भनेर सोचेका मानिसहरूलाई यातना दिन र मार्ने उपकरणको रूपमा प्रयोग गर्थे। मानिसले यसलाई "</w:t>
      </w:r>
      <w:r>
        <w:rPr>
          <w:lang w:val="ne_NP" w:bidi="ne_NP"/>
        </w:rPr>
        <w:t>क्रूसमा टाँगेको</w:t>
      </w:r>
      <w:r>
        <w:rPr>
          <w:lang w:val="ne_NP" w:bidi="ne_NP"/>
        </w:rPr>
        <w:t>"भने। क्रूसमा टाँग्नु भनेको मर्ने सबैभन्दा पीडादायी र लज्जित तरिका थियो। क्रूसमा टाँगिने व्यक्तिलाई पहिले कडा कोर्रा लगाउँथे त्यसपछि उसले क्रूस बोकेर मृत्युदण्डको ठाउँमा लानु पर्थ्यो। त्यसपछि सिपाहीहरूले पीडितलाई पाखुराहरू फैलिएर काठको क्रूसको माथि राख्थे। त्यसपछि सिपाहीहरूले त्यस ब्यक्तिको नाडी वा हातमा ठूला फलामको किलाहरू हान्थे र त्यसपछि पिडितको खुट्टामा पनि हान्थे तकि उ क्रूसमा अड्कियोस। त्यसपछि तिनीहरूले क्रूसलाई ठाडो ताने र अरू मानिसहरूले पुरै देख्न सक्नेगरी नाङ्गो पीडितलाई नमरेसम्म झुण्ड्याएर छोडे। क्रूस गहिरो लज्जा र अपमानको प्रतीक थियो।</w:t>
      </w:r>
      <w:r>
        <w:rPr>
          <w:lang w:val="ne_NP" w:bidi="ne_NP"/>
        </w:rPr>
      </w:r>
      <w:r>
        <w:rPr>
          <w:lang w:val="ne_NP" w:bidi="ne_NP"/>
        </w:rPr>
      </w:r>
    </w:p>
    <w:p>
      <w:pPr/>
      <w:r>
        <w:rPr>
          <w:lang w:val="ne_NP" w:bidi="ne_NP"/>
        </w:rPr>
      </w:r>
    </w:p>
    <w:p>
      <w:pPr>
        <w:pStyle w:val="Heading2"/>
      </w:pPr>
      <w:r>
        <w:rPr>
          <w:lang w:val="ne_NP" w:bidi="ne_NP"/>
        </w:rPr>
        <w:t>क्रूसमा टाँग्नु</w:t>
      </w:r>
      <w:r>
        <w:rPr>
          <w:lang w:val="ne_NP" w:bidi="ne_NP"/>
        </w:rPr>
      </w:r>
    </w:p>
    <w:p>
      <w:pPr/>
      <w:r>
        <w:rPr>
          <w:lang w:val="ne_NP" w:bidi="ne_NP"/>
        </w:rPr>
      </w:r>
      <w:r>
        <w:rPr>
          <w:b/>
          <w:lang w:val="ne_NP" w:bidi="ne_NP"/>
        </w:rPr>
        <w:t>क्रूसमा टाँग्नु</w:t>
      </w:r>
      <w:r>
        <w:rPr>
          <w:lang w:val="ne_NP" w:bidi="ne_NP"/>
        </w:rPr>
        <w:t xml:space="preserve"> मानिसहरूलाई मार्ने रोमी तरिका थियो। यो </w:t>
      </w:r>
      <w:r>
        <w:rPr>
          <w:lang w:val="ne_NP" w:bidi="ne_NP"/>
        </w:rPr>
        <w:t>दासहरू</w:t>
      </w:r>
      <w:r>
        <w:rPr>
          <w:lang w:val="ne_NP" w:bidi="ne_NP"/>
        </w:rPr>
        <w:t xml:space="preserve"> र सबै भन्दा खराब अपराधीहरूको लागि मात्र प्रयोग गरिन्थ्यो। क्रूसमा टाँग्नु भनेको मर्ने सबैभन्दा पीडादायी र लज्जित तरिका थियो। क्रूसमा टाँग्नु अर्थ कसैलाई किला ठोकेर </w:t>
      </w:r>
      <w:r>
        <w:rPr>
          <w:lang w:val="ne_NP" w:bidi="ne_NP"/>
        </w:rPr>
        <w:t>क्रूसमा</w:t>
      </w:r>
      <w:r>
        <w:rPr>
          <w:lang w:val="ne_NP" w:bidi="ne_NP"/>
        </w:rPr>
        <w:t xml:space="preserve"> टाँग्नु र त्यसपछि मर्नका लागि छोड्नु हो।</w:t>
      </w:r>
    </w:p>
    <w:p>
      <w:pPr/>
      <w:r>
        <w:rPr>
          <w:lang w:val="ne_NP" w:bidi="ne_NP"/>
        </w:rPr>
      </w:r>
      <w:r>
        <w:rPr>
          <w:lang w:val="ne_NP" w:bidi="ne_NP"/>
        </w:rPr>
        <w:t>क्रूस भनेको काठको ठाडो टुक्रा हो जसको माथिको नजिकै अर्को "क्रस बिम" भनिने काठको एक टुक्रा जोडिएको हुन्छ। क्रूसमा टाँगिने व्यक्तिलाई पहिले कडा कोर्रा लगाउँथे र त्यसपछि आफैले क्रूस बोकेर मृत्युदण्ड दिने ठाउँमा बोकेर लैजानु पर्थ्यो। त्यसपछि सिपाहीहरूले पीडितलाई पाखुराहरू फिजाएर काठको क्रूसको माथि राख्थे। त्यसपछि सिपाहीहरूले पीडितको नाडीमा वा हातमा र गोडामा ठूला फलामका कीलाहरू ठोक्थे ताकि उ क्रूसमा टाँसियोस। कहिलेकाँही सिपाहीहरूले उक्त व्यक्तिलाई डोरीले मात्र बाँध्थे र किला प्रयोग गर्दैनथे। त्यसपछि सिपाहीहरूले क्रूसलाई ठाडो तान्थे र अरू मानिसहरूले पुरै देख्न सक्नेगरी नाङ्गो पीडितलाई नमरेसम्म झुण्ड्याएर छोड्थे। पीडित व्यक्ति चल्न सक्दैन र निरन्तर पीडामा हुन्थ्यो। पीडा, भोक र तिर्खाको कारणले वा राम्रोसँग सास फेर्न नसक्ने भएकाले अन्ततः उसको मृत्यु हुन्थ्यो। यसले धेरै घण्टा वा दिन पनि लिन सक्थ्यो। कहिलेकाँही सिपाहीहरूले पीडितलाई सास फेर्न नसकोस भनेर खुट्टा भाँचेर छिटो मर्न लगाउँथे।</w:t>
      </w:r>
      <w:r>
        <w:rPr>
          <w:lang w:val="ne_NP" w:bidi="ne_NP"/>
        </w:rPr>
      </w:r>
      <w:r>
        <w:rPr>
          <w:lang w:val="ne_NP" w:bidi="ne_NP"/>
        </w:rPr>
      </w:r>
    </w:p>
    <w:p>
      <w:pPr/>
      <w:r>
        <w:rPr>
          <w:lang w:val="ne_NP" w:bidi="ne_NP"/>
        </w:rPr>
      </w:r>
    </w:p>
    <w:p>
      <w:pPr>
        <w:pStyle w:val="Heading2"/>
      </w:pPr>
      <w:r>
        <w:rPr>
          <w:lang w:val="ne_NP" w:bidi="ne_NP"/>
        </w:rPr>
        <w:t>क्षमा</w:t>
      </w:r>
      <w:r>
        <w:rPr>
          <w:lang w:val="ne_NP" w:bidi="ne_NP"/>
        </w:rPr>
      </w:r>
    </w:p>
    <w:p>
      <w:pPr/>
      <w:r>
        <w:rPr>
          <w:lang w:val="ne_NP" w:bidi="ne_NP"/>
        </w:rPr>
      </w:r>
      <w:r>
        <w:rPr>
          <w:lang w:val="ne_NP" w:bidi="ne_NP"/>
        </w:rPr>
        <w:t xml:space="preserve"> तपाईंले तपाईंलाई केही नराम्रो गर्ने व्यक्तिलाई </w:t>
      </w:r>
      <w:r>
        <w:rPr>
          <w:b/>
          <w:lang w:val="ne_NP" w:bidi="ne_NP"/>
        </w:rPr>
        <w:t>क्षमा</w:t>
      </w:r>
      <w:r>
        <w:rPr>
          <w:lang w:val="ne_NP" w:bidi="ne_NP"/>
        </w:rPr>
        <w:t xml:space="preserve"> गर्नुहुन्छ भने तपाईं त्यो व्यक्तिसँग रिसाउन छोड्नुहुन्छ। तपाईं अब बदला लिन वा दण्ड दिन चाहनुहुन्न। त्यसपछि गलत गर्ने व्यक्तिलाई </w:t>
      </w:r>
      <w:r>
        <w:rPr>
          <w:b/>
          <w:lang w:val="ne_NP" w:bidi="ne_NP"/>
        </w:rPr>
        <w:t>क्षमा</w:t>
      </w:r>
      <w:r>
        <w:rPr>
          <w:lang w:val="ne_NP" w:bidi="ne_NP"/>
        </w:rPr>
        <w:t xml:space="preserve"> गरिन्छ वा </w:t>
      </w:r>
      <w:r>
        <w:rPr>
          <w:b/>
          <w:lang w:val="ne_NP" w:bidi="ne_NP"/>
        </w:rPr>
        <w:t>क्षमा</w:t>
      </w:r>
      <w:r>
        <w:rPr>
          <w:lang w:val="ne_NP" w:bidi="ne_NP"/>
        </w:rPr>
        <w:t xml:space="preserve"> प्राप्त भएको हुन्छ।</w:t>
      </w:r>
    </w:p>
    <w:p>
      <w:pPr/>
      <w:r>
        <w:rPr>
          <w:lang w:val="ne_NP" w:bidi="ne_NP"/>
        </w:rPr>
      </w:r>
      <w:r>
        <w:rPr>
          <w:lang w:val="ne_NP" w:bidi="ne_NP"/>
        </w:rPr>
        <w:t xml:space="preserve">क्षमा महँगो हुन्छ। उदाहरणको लागि, एउटा भाइले लापरवाहीको कारणले गर्दा आफ्नो बहिनीको महँगो वस्तु भाँच्छ। बहिनीले दाजुलाई क्षमा गर्न सक्छिन् र उनिले पैसा फिर्ताको माग गर्दिनन्। यो दाजुको लागि राम्रो खबर हो। तर अब बहिनीले भाँचेको सामान फेर्ने खर्च आफै बेहोर्छिन। </w:t>
      </w:r>
    </w:p>
    <w:p>
      <w:pPr/>
      <w:r>
        <w:rPr>
          <w:lang w:val="ne_NP" w:bidi="ne_NP"/>
        </w:rPr>
      </w:r>
      <w:r>
        <w:rPr>
          <w:lang w:val="ne_NP" w:bidi="ne_NP"/>
        </w:rPr>
        <w:t xml:space="preserve"> परमेश्वरको क्षमाले पनि यसरी नै काम गर्दछ। मानिसहरूले परमेश्वरको विरुद्धमा </w:t>
      </w:r>
      <w:r>
        <w:rPr>
          <w:lang w:val="ne_NP" w:bidi="ne_NP"/>
        </w:rPr>
        <w:t>पाप</w:t>
      </w:r>
      <w:r>
        <w:rPr>
          <w:lang w:val="ne_NP" w:bidi="ne_NP"/>
        </w:rPr>
        <w:t xml:space="preserve"> गरेका छन् र दण्डित हुन योग्य छन्। मानिसहरूले गरेको क्षतिको निम्ति परमेश्वरलाई तिनिहरूले तिर्नुपर्छ। तापनि परमेश्वरले मानिसलाई तिनीहरूले तिर्न नपरोस भनेर क्षमा गर्न चाहनुहुन्छ, किनभने तिनीहरूले त्यसो गर्न सक्दैनन् भनेर उहाँलाई थाहा छ! परमेश्वरले मानिसहरूलाई क्षमा गर्नुहुन्छ किनभने उहाँ तिनीहरूलाई </w:t>
      </w:r>
      <w:r>
        <w:rPr>
          <w:lang w:val="ne_NP" w:bidi="ne_NP"/>
        </w:rPr>
        <w:t>दया</w:t>
      </w:r>
      <w:r>
        <w:rPr>
          <w:lang w:val="ne_NP" w:bidi="ne_NP"/>
        </w:rPr>
        <w:t xml:space="preserve"> गर्नुहुन्छ। यो मानिसहरूको लागि राम्रो खबर हो। किनभने परमेश्वर आफैले भन्नुको अर्थ परमेश्वर आफैले क्षतिको मूल्य चुकाउनु भयो। परमेश्वरले आफ्नो छोरा येशूको मृत्यु मार्फत यो गर्नुभयो। जब मानिसहरूले येशूलाई </w:t>
      </w:r>
      <w:r>
        <w:rPr>
          <w:lang w:val="ne_NP" w:bidi="ne_NP"/>
        </w:rPr>
        <w:t>विश्वास</w:t>
      </w:r>
      <w:r>
        <w:rPr>
          <w:lang w:val="ne_NP" w:bidi="ne_NP"/>
        </w:rPr>
        <w:t xml:space="preserve"> गर्छन् र येशूको मृत्युले परमेश्वरलाई तिनीहरूको आफ्नै पापको मुल्य चुकाएको छ भनेर विश्वास गर्छन् तब परमेश्वरले तिनीहरूलाई क्षमा गर्नुहुन्छ। परमेश्वर अब तिनीहरूसँग रिसाउनुहुन्न।</w:t>
      </w:r>
    </w:p>
    <w:p>
      <w:pPr/>
      <w:r>
        <w:rPr>
          <w:lang w:val="ne_NP" w:bidi="ne_NP"/>
        </w:rPr>
      </w:r>
      <w:r>
        <w:rPr>
          <w:lang w:val="ne_NP" w:bidi="ne_NP"/>
        </w:rPr>
        <w:t>बाइबलले प्राय: क्षमालाई वर्णन गर्न चित्रको भाषा प्रयोग गर्दछ। उदाहरणको लागि, तपाईंले कसैलाई क्षमा गर्नुभयो भने तपाईं:</w:t>
      </w:r>
    </w:p>
    <w:p>
      <w:pPr/>
      <w:r>
        <w:rPr>
          <w:lang w:val="ne_NP" w:bidi="ne_NP"/>
        </w:rPr>
      </w:r>
      <w:r>
        <w:rPr>
          <w:b/>
          <w:lang w:val="ne_NP" w:bidi="ne_NP"/>
        </w:rPr>
        <w:t>तपाईं "क्षमा" वा "क्षमा गर्नु" लाई अनुवाद गर्दै हुनुहुन्छ, भने निम्न कुराहरूमा सावधान रहनुहोस्:</w:t>
      </w:r>
    </w:p>
    <w:p>
      <w:pPr/>
      <w:r>
        <w:rPr>
          <w:lang w:val="ne_NP" w:bidi="ne_NP"/>
        </w:rPr>
      </w:r>
      <w:r>
        <w:rPr>
          <w:lang w:val="ne_NP" w:bidi="ne_NP"/>
        </w:rPr>
        <w:t>क्षमाको लागि तपाईंसँग आफ्नो भाषामा चित्रको भाषा हुन सक्छ। तपाईंको भाषामा भएको वाक्यांशको अर्थ बाइबलमा भएको "क्षमा गर्नु" सँग उहि अर्थ लाग्छ वा लाग्दैन भनेर ध्यानपूर्वक सोच्नुहोस्।</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