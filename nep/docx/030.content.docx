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श</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शक्ति</w:t>
      </w:r>
      <w:r>
        <w:rPr>
          <w:lang w:val="ne_NP" w:bidi="ne_NP"/>
        </w:rPr>
      </w:r>
    </w:p>
    <w:p>
      <w:pPr/>
      <w:r>
        <w:rPr>
          <w:lang w:val="ne_NP" w:bidi="ne_NP"/>
        </w:rPr>
      </w:r>
      <w:r>
        <w:rPr>
          <w:b/>
          <w:lang w:val="ne_NP" w:bidi="ne_NP"/>
        </w:rPr>
        <w:t>शक्तिले</w:t>
      </w:r>
      <w:r>
        <w:rPr>
          <w:lang w:val="ne_NP" w:bidi="ne_NP"/>
        </w:rPr>
        <w:t xml:space="preserve"> कसैले केही गर्न सक्ने क्षमता वा तिनीहरूको शारीरिक शक्तिलाई जनाउँछ। </w:t>
      </w:r>
      <w:r>
        <w:rPr>
          <w:b/>
          <w:lang w:val="ne_NP" w:bidi="ne_NP"/>
        </w:rPr>
        <w:t>"हृदय,</w:t>
      </w:r>
      <w:r>
        <w:rPr>
          <w:lang w:val="ne_NP" w:bidi="ne_NP"/>
        </w:rPr>
        <w:t xml:space="preserve"> </w:t>
      </w:r>
      <w:r>
        <w:rPr>
          <w:b/>
          <w:lang w:val="ne_NP" w:bidi="ne_NP"/>
        </w:rPr>
        <w:t>प्राण,</w:t>
      </w:r>
      <w:r>
        <w:rPr>
          <w:lang w:val="ne_NP" w:bidi="ne_NP"/>
        </w:rPr>
        <w:t xml:space="preserve"> </w:t>
      </w:r>
      <w:r>
        <w:rPr>
          <w:b/>
          <w:lang w:val="ne_NP" w:bidi="ne_NP"/>
        </w:rPr>
        <w:t>मन</w:t>
      </w:r>
      <w:r>
        <w:rPr>
          <w:lang w:val="ne_NP" w:bidi="ne_NP"/>
        </w:rPr>
        <w:t xml:space="preserve">र </w:t>
      </w:r>
      <w:r>
        <w:rPr>
          <w:b/>
          <w:lang w:val="ne_NP" w:bidi="ne_NP"/>
        </w:rPr>
        <w:t>शक्ति"</w:t>
      </w:r>
      <w:r>
        <w:rPr>
          <w:lang w:val="ne_NP" w:bidi="ne_NP"/>
        </w:rPr>
        <w:t xml:space="preserve"> शब्दहरू सबै व्यक्तिको व्यक्तित्व र क्षमताहरूको वर्णन गर्न एकसाथ काम गर्छन्।</w:t>
      </w:r>
      <w:r>
        <w:rPr>
          <w:lang w:val="ne_NP" w:bidi="ne_NP"/>
        </w:rPr>
      </w:r>
      <w:r>
        <w:rPr>
          <w:lang w:val="ne_NP" w:bidi="ne_NP"/>
        </w:rPr>
      </w:r>
    </w:p>
    <w:p>
      <w:pPr/>
      <w:r>
        <w:rPr>
          <w:lang w:val="ne_NP" w:bidi="ne_NP"/>
        </w:rPr>
      </w:r>
    </w:p>
    <w:p>
      <w:pPr>
        <w:pStyle w:val="Heading2"/>
      </w:pPr>
      <w:r>
        <w:rPr>
          <w:lang w:val="ne_NP" w:bidi="ne_NP"/>
        </w:rPr>
        <w:t>शपथ</w:t>
      </w:r>
      <w:r>
        <w:rPr>
          <w:lang w:val="ne_NP" w:bidi="ne_NP"/>
        </w:rPr>
      </w:r>
    </w:p>
    <w:p>
      <w:pPr/>
      <w:r>
        <w:rPr>
          <w:lang w:val="ne_NP" w:bidi="ne_NP"/>
        </w:rPr>
      </w:r>
      <w:r>
        <w:rPr>
          <w:lang w:val="ne_NP" w:bidi="ne_NP"/>
        </w:rPr>
        <w:t xml:space="preserve">जब मानिसहरूले एक अर्कालाई प्रतिज्ञा गर्छन्, तिनीहरूले प्रतिज्ञालाई अझ गम्भीर बनाउन </w:t>
      </w:r>
      <w:r>
        <w:rPr>
          <w:b/>
          <w:lang w:val="ne_NP" w:bidi="ne_NP"/>
        </w:rPr>
        <w:t>शपथ</w:t>
      </w:r>
      <w:r>
        <w:rPr>
          <w:lang w:val="ne_NP" w:bidi="ne_NP"/>
        </w:rPr>
        <w:t xml:space="preserve"> लिन सक्छन्। जब कसैले शपथ खान्छ, तिनीहरूले भन्छन्: "म मेरो प्रतिज्ञा बिल्कुल पूरा गर्नेछु। यदि मैले त्यसो गरिन भने परमेश्वरले मलाई दण्ड दिउन।" </w:t>
      </w:r>
    </w:p>
    <w:p>
      <w:pPr/>
      <w:r>
        <w:rPr>
          <w:lang w:val="ne_NP" w:bidi="ne_NP"/>
        </w:rPr>
      </w:r>
      <w:r>
        <w:rPr>
          <w:lang w:val="ne_NP" w:bidi="ne_NP"/>
        </w:rPr>
        <w:t>यदि कसैले शपथ लिएपछि आफ्नो प्रतिज्ञा पूरा गरेन भने हामी उसले आफ्नो शपथ भङ्ग गरेको छ भनेर भन्छौ। शपथ तोड्नु एकदम लज्जास्पद र खतरनाक कुरा थियो।</w:t>
      </w:r>
    </w:p>
    <w:p>
      <w:pPr/>
      <w:r>
        <w:rPr>
          <w:lang w:val="ne_NP" w:bidi="ne_NP"/>
        </w:rPr>
      </w:r>
      <w:r>
        <w:rPr>
          <w:lang w:val="ne_NP" w:bidi="ne_NP"/>
        </w:rPr>
        <w:t>जब परमेश्वरले मानिसहरूलाई प्रतिज्ञा गर्नुभयो, उहाँले प्राय: शपथ पनि खानुभयो। यदि शपथ भङ्ग गरे भने परमेश्वरलाई दण्ड दिन सक्ने परमेश्वर भन्दा ठूलो व्यक्ति छैन, त्यसैले परमेश्वरले यी शपथ आफ्नो नाममा शपथ लिनु भयो, यसको अर्थ उहाँले आफ्नो प्रतिज्ञा भङ्ग गरे भने आफैलाई दण्ड दिनुहुने थियो।</w:t>
      </w:r>
      <w:r>
        <w:rPr>
          <w:lang w:val="ne_NP" w:bidi="ne_NP"/>
        </w:rPr>
      </w:r>
      <w:r>
        <w:rPr>
          <w:lang w:val="ne_NP" w:bidi="ne_NP"/>
        </w:rPr>
      </w:r>
    </w:p>
    <w:p>
      <w:pPr/>
      <w:r>
        <w:rPr>
          <w:lang w:val="ne_NP" w:bidi="ne_NP"/>
        </w:rPr>
      </w:r>
    </w:p>
    <w:p>
      <w:pPr>
        <w:pStyle w:val="Heading2"/>
      </w:pPr>
      <w:r>
        <w:rPr>
          <w:lang w:val="ne_NP" w:bidi="ne_NP"/>
        </w:rPr>
        <w:t>शान्ति</w:t>
      </w:r>
      <w:r>
        <w:rPr>
          <w:lang w:val="ne_NP" w:bidi="ne_NP"/>
        </w:rPr>
      </w:r>
    </w:p>
    <w:p>
      <w:pPr/>
      <w:r>
        <w:rPr>
          <w:lang w:val="ne_NP" w:bidi="ne_NP"/>
        </w:rPr>
      </w:r>
      <w:r>
        <w:rPr>
          <w:lang w:val="ne_NP" w:bidi="ne_NP"/>
        </w:rPr>
        <w:t xml:space="preserve">जब मानिसहरू लडाई नगरी एक अर्कासँग सद्भावसाथ मिलेर बस्छन्, तब तिनीहरू </w:t>
      </w:r>
      <w:r>
        <w:rPr>
          <w:b/>
          <w:lang w:val="ne_NP" w:bidi="ne_NP"/>
        </w:rPr>
        <w:t>शान्तिमा</w:t>
      </w:r>
      <w:r>
        <w:rPr>
          <w:lang w:val="ne_NP" w:bidi="ne_NP"/>
        </w:rPr>
        <w:t xml:space="preserve"> बाँचिरहेका हुन्छन्। तर बाइबलले बताएको शान्तिको अर्थ लडाई मात्र नभएर अरु धेरै कुरा छन्। यसको अर्थ त्यहाँ धेरै असल कुराहरू छन् भन्ने हो!</w:t>
      </w:r>
    </w:p>
    <w:p>
      <w:pPr/>
      <w:r>
        <w:rPr>
          <w:lang w:val="ne_NP" w:bidi="ne_NP"/>
        </w:rPr>
      </w:r>
      <w:r>
        <w:rPr>
          <w:lang w:val="ne_NP" w:bidi="ne_NP"/>
        </w:rPr>
        <w:t>जब मानिसहरू शान्तिमा जिउँछन, तिनीहरू पूर्ण रूपमा स्वस्थ हुन्छन्। तिनीहरूमा पूर्ण जीवन हुन्छ र एक अर्कासँग, प्रकृतिसँग र सबैभन्दा महत्त्वपूर्ण परमेश्वरसँग सद्भावसाथ बसोबास गरिरहेका हुन्छन्! शान्तिमा बस्ने व्यक्ति सन्तुष्ट हुन्छ।</w:t>
      </w:r>
    </w:p>
    <w:p>
      <w:pPr/>
      <w:r>
        <w:rPr>
          <w:lang w:val="ne_NP" w:bidi="ne_NP"/>
        </w:rPr>
      </w:r>
      <w:r>
        <w:rPr>
          <w:lang w:val="ne_NP" w:bidi="ne_NP"/>
        </w:rPr>
        <w:t>शान्तिपूर्ण समुदाय भनेको समुदायका सबै मानिसहरू सन्तुष्ट र एक अर्कासँग र परमेश्वरसँग सद्भावसाथ बस्ने कुराहरू हो।</w:t>
      </w:r>
    </w:p>
    <w:p>
      <w:pPr/>
      <w:r>
        <w:rPr>
          <w:lang w:val="ne_NP" w:bidi="ne_NP"/>
        </w:rPr>
      </w:r>
      <w:r>
        <w:rPr>
          <w:lang w:val="ne_NP" w:bidi="ne_NP"/>
        </w:rPr>
        <w:t xml:space="preserve">किनभने मानिसहरू परमेश्वरको अनाज्ञाकारी छन्, त्यसैले तिनीहरू परमेश्वरसँग शान्तिमा जिउन सकेनन्। तिनीहरू परमेश्वरको शत्रुहरू भए। यसको फलस्वरूप, मानिसहरूले धेरै कठिनाई र समस्याहरूको सामना गर्नुपर्यो। तर येशूको बलिदानको कारणले, परमेश्वरले मानिसहरूलाई पुनः परमेश्वरको शान्ति प्राप्त गर्न सम्भव बनाउनु भयो। जब येशू फर्केर आउनुहुनेछ, परमेश्वरको </w:t>
      </w:r>
      <w:r>
        <w:rPr>
          <w:lang w:val="ne_NP" w:bidi="ne_NP"/>
        </w:rPr>
        <w:t>राज्य</w:t>
      </w:r>
      <w:r>
        <w:rPr>
          <w:lang w:val="ne_NP" w:bidi="ne_NP"/>
        </w:rPr>
        <w:t xml:space="preserve"> स्थापित हुनेछ र शान्ति हुनेछ। परमेश्वर र मानिसहरूको बीच, मानिसहरू र मानिसहरूको बीचमा र मानिसहरू र प्रकृतिको बीचमा पूर्ण सद्भाव हुनेछ। त्यो समयसम्म परमेश्वरका मानिसहरूले पीडा र कठिनाईहरू सहन सक्छन्, किनभने तिनीहरूलाई परमेश्वरमा शान्ति छ भनेर थाहा छ।</w:t>
      </w:r>
      <w:r>
        <w:rPr>
          <w:lang w:val="ne_NP" w:bidi="ne_NP"/>
        </w:rPr>
      </w:r>
      <w:r>
        <w:rPr>
          <w:lang w:val="ne_NP" w:bidi="ne_NP"/>
        </w:rPr>
      </w:r>
    </w:p>
    <w:p>
      <w:pPr/>
      <w:r>
        <w:rPr>
          <w:lang w:val="ne_NP" w:bidi="ne_NP"/>
        </w:rPr>
      </w:r>
    </w:p>
    <w:p>
      <w:pPr>
        <w:pStyle w:val="Heading2"/>
      </w:pPr>
      <w:r>
        <w:rPr>
          <w:lang w:val="ne_NP" w:bidi="ne_NP"/>
        </w:rPr>
        <w:t>शास्त्री</w:t>
      </w:r>
      <w:r>
        <w:rPr>
          <w:lang w:val="ne_NP" w:bidi="ne_NP"/>
        </w:rPr>
      </w:r>
    </w:p>
    <w:p>
      <w:pPr/>
      <w:r>
        <w:rPr>
          <w:lang w:val="ne_NP" w:bidi="ne_NP"/>
        </w:rPr>
      </w:r>
      <w:r>
        <w:rPr>
          <w:lang w:val="ne_NP" w:bidi="ne_NP"/>
        </w:rPr>
        <w:t>व्यवस्थाका गुरुहरू</w:t>
      </w:r>
      <w:r>
        <w:rPr>
          <w:lang w:val="ne_NP" w:bidi="ne_NP"/>
        </w:rPr>
        <w:t xml:space="preserve"> परमेश्वरको </w:t>
      </w:r>
      <w:r>
        <w:rPr>
          <w:lang w:val="ne_NP" w:bidi="ne_NP"/>
        </w:rPr>
        <w:t>व्यवस्थामा</w:t>
      </w:r>
      <w:r>
        <w:rPr>
          <w:lang w:val="ne_NP" w:bidi="ne_NP"/>
        </w:rPr>
        <w:t xml:space="preserve"> विज्ञ धार्मिक नेताहरूको समूह थिए।</w:t>
      </w:r>
    </w:p>
    <w:p>
      <w:pPr/>
      <w:r>
        <w:rPr>
          <w:lang w:val="ne_NP" w:bidi="ne_NP"/>
        </w:rPr>
      </w:r>
      <w:r>
        <w:rPr>
          <w:lang w:val="ne_NP" w:bidi="ne_NP"/>
        </w:rPr>
        <w:t xml:space="preserve">व्यवस्थाको अर्थ पुरानो नियमको पहिलो पाँच पुस्तकहरूमा परमेश्वरले </w:t>
      </w:r>
      <w:r>
        <w:rPr>
          <w:lang w:val="ne_NP" w:bidi="ne_NP"/>
        </w:rPr>
        <w:t>इस्राएलका</w:t>
      </w:r>
      <w:r>
        <w:rPr>
          <w:lang w:val="ne_NP" w:bidi="ne_NP"/>
        </w:rPr>
        <w:t xml:space="preserve"> मानिसहरूलाई दिनु भएको निर्देशनहरूको सेट हो, तर व्यवस्थाका शिक्षकहरूले व्यवस्थाको बारेमा बताउँदा </w:t>
      </w:r>
      <w:r>
        <w:rPr>
          <w:lang w:val="ne_NP" w:bidi="ne_NP"/>
        </w:rPr>
        <w:t>धर्मशास्त्रको</w:t>
      </w:r>
      <w:r>
        <w:rPr>
          <w:lang w:val="ne_NP" w:bidi="ne_NP"/>
        </w:rPr>
        <w:t xml:space="preserve"> एउटा खण्ड मात्र होइन, सबै धर्मशास्त्रहरू पनि सिकाउँथे। धर्मशास्त्रहरूले बाइबलको त्यो भागलाई जनाउँछन् जसलाई अब हामी पुरानो नियम भन्छौ।</w:t>
      </w:r>
    </w:p>
    <w:p>
      <w:pPr/>
      <w:r>
        <w:rPr>
          <w:lang w:val="ne_NP" w:bidi="ne_NP"/>
        </w:rPr>
      </w:r>
      <w:r>
        <w:rPr>
          <w:lang w:val="ne_NP" w:bidi="ne_NP"/>
        </w:rPr>
        <w:t>व्यवस्थाका गुरुहरूले मानिसहरूलाई धर्मशास्त्रको ब्याख्या गरे। उनीहरूले आफ्नो ब्याख्या लेखेनन् तर आफ्ना विद्यार्थीहरूलाई भने। तिनीहरूका विद्यार्थीहरूले तिनीहरूको व्याख्याहरू याद गरे, र अर्को पुस्तालाई यी व्याख्याहरू सिकाए। मानिसहरूले व्याख्याहरूको बारेमा थप ब्याख्या र छलफलहरू थप्दै गए। नयाँ नियमको समयमा, यी कण्ठ गरिएको व्याख्याहरू मानिसहरूको लागि धेरै महत्त्वपूर्ण भएका थिए र सायद धर्मशास्त्रहरू भन्दा पनि बढी महत्त्वपूर्ण थिए।</w:t>
      </w:r>
    </w:p>
    <w:p>
      <w:pPr/>
      <w:r>
        <w:rPr>
          <w:lang w:val="ne_NP" w:bidi="ne_NP"/>
        </w:rPr>
      </w:r>
      <w:r>
        <w:rPr>
          <w:lang w:val="ne_NP" w:bidi="ne_NP"/>
        </w:rPr>
        <w:t>नयाँ नियमको समयमा, व्यवस्थाका शिक्षकहरू समुदाय धेरै महत्त्वपूर्ण मानिसहरू थिए। मानिसहरूले तिनीहरूलाई ठूलो आदर गर्थे र प्राय: तिनीहरूलाई महत्त्वपूर्ण धार्मिक गुरुहरूको लागि प्रयोग गरिने उपाधि "</w:t>
      </w:r>
      <w:r>
        <w:rPr>
          <w:lang w:val="ne_NP" w:bidi="ne_NP"/>
        </w:rPr>
        <w:t>रब्बी</w:t>
      </w:r>
      <w:r>
        <w:rPr>
          <w:lang w:val="ne_NP" w:bidi="ne_NP"/>
        </w:rPr>
        <w:t xml:space="preserve">" भनेर बोलाउँथे। </w:t>
      </w:r>
      <w:r>
        <w:rPr>
          <w:lang w:val="ne_NP" w:bidi="ne_NP"/>
        </w:rPr>
        <w:t>यहूदी</w:t>
      </w:r>
      <w:r>
        <w:rPr>
          <w:lang w:val="ne_NP" w:bidi="ne_NP"/>
        </w:rPr>
        <w:t xml:space="preserve"> धार्मिक अदालत, </w:t>
      </w:r>
      <w:r>
        <w:rPr>
          <w:lang w:val="ne_NP" w:bidi="ne_NP"/>
        </w:rPr>
        <w:t>महासभामा</w:t>
      </w:r>
      <w:r>
        <w:rPr>
          <w:lang w:val="ne_NP" w:bidi="ne_NP"/>
        </w:rPr>
        <w:t xml:space="preserve"> व्यवस्थाका शिक्षकहरू पनि थिए।</w:t>
      </w:r>
    </w:p>
    <w:p>
      <w:pPr/>
      <w:r>
        <w:rPr>
          <w:lang w:val="ne_NP" w:bidi="ne_NP"/>
        </w:rPr>
      </w:r>
      <w:r>
        <w:rPr>
          <w:lang w:val="ne_NP" w:bidi="ne_NP"/>
        </w:rPr>
        <w:t xml:space="preserve">कहिलेकाँही व्यवस्थाका शिक्षकहरूलाई </w:t>
      </w:r>
      <w:r>
        <w:rPr>
          <w:b/>
          <w:lang w:val="ne_NP" w:bidi="ne_NP"/>
        </w:rPr>
        <w:t>शास्त्रीहरू</w:t>
      </w:r>
      <w:r>
        <w:rPr>
          <w:lang w:val="ne_NP" w:bidi="ne_NP"/>
        </w:rPr>
        <w:t xml:space="preserve"> भनिन्छ। शास्त्री भनेको लेख्न सक्ने व्यक्ति हो। बाइबलको समयमा धेरै मानिसहरूले आफूलाई पढ्न वा लेख्न सक्दैनथे। यदि मानिसहरूले चिट्ठी जस्तै केही लेख्नु पर्यो भने तिनीहरूले लेख्नकालागि शास्त्रीलाई काममा लगाउँथे। धर्मशास्त्रको पाठ नहराओस भनेर शास्त्रीहरूले धर्मशास्त्रलाई पनि प्रतिलिपि गरे। अहिलेको मानिसहरूले जस्तै धर्मशास्त्रहरू कागजमा लेखिएका थिएनन्। पुस्तकहरू र कागज अझै आइसकेको थिएन। यसको सट्टा, मानिसहरूले पपाईरस वा चर्मपत्रको लामो पट्टीहरूमा धर्मशास्त्र लेखे। पपाइरस एउटा पातलो पाना हो जुन एक किसिमको बोटको रेशाबाट बनेको हुन्छ, र चर्मपत्र पशुको छालाबाट बनाईन्छ। किनभने ती पानाहरू धेरै लामा थिए, त्यसैले मानिसहरूले तिनीहरूलाई बेर्थे। यस्तो पानाको नाम धर्मशास्त्रको मुठो हो। विशेष गरी पपाइरसबाट बनेको धर्मशास्त्रको मुठो चाँडै बिग्रन सक्थ्यो। त्यसैले पाठ नहराओस भनेर शास्त्रीहरू एउटा धर्मशास्त्रको मुठोबाट अर्को नयाँ धर्मशास्त्रको मुठोमा पाठलाई सार्ने काममा सधैं व्यस्त थिए।</w:t>
      </w:r>
    </w:p>
    <w:p>
      <w:pPr/>
      <w:r>
        <w:rPr>
          <w:lang w:val="ne_NP" w:bidi="ne_NP"/>
        </w:rPr>
      </w:r>
      <w:r>
        <w:rPr>
          <w:lang w:val="ne_NP" w:bidi="ne_NP"/>
        </w:rPr>
        <w:t xml:space="preserve">तापनि, बाइबलले व्यवस्थाका शिक्षकहरूको बारेमा कुरा गर्दा, तिनीहरूले लेख्ने सीपमा होइन, धार्मिक व्यवस्थाको ज्ञानमा ध्यान केन्द्रित गरे। </w:t>
      </w:r>
    </w:p>
    <w:p>
      <w:pPr/>
      <w:r>
        <w:rPr>
          <w:lang w:val="ne_NP" w:bidi="ne_NP"/>
        </w:rPr>
      </w:r>
      <w:r>
        <w:rPr>
          <w:b/>
          <w:lang w:val="ne_NP" w:bidi="ne_NP"/>
        </w:rPr>
        <w:t>जब तपाईं "व्यवस्थाका शिक्षकहरू" अनुवाद गर्दै हुनुहुन्छ, भने निम्न कुराहरूमा सावधान रहनुहोस्:</w:t>
      </w:r>
    </w:p>
    <w:p>
      <w:pPr/>
      <w:r>
        <w:rPr>
          <w:lang w:val="ne_NP" w:bidi="ne_NP"/>
        </w:rPr>
      </w:r>
      <w:r>
        <w:rPr>
          <w:lang w:val="ne_NP" w:bidi="ne_NP"/>
        </w:rPr>
        <w:t>तपाईंले यस्तो वाक्यांश प्रयोग गर्नु हुदैन जसले तपाईंका श्रोताहरूलाई यी मानिसहरूले कुनै देशको व्यवस्था सिकाउँछन् भनेर सोच्न लगाउँछ। सायद तपाईंले "धार्मिक व्यवस्थाका शिक्षकहरू" वा "धार्मिक व्यवस्थाका विज्ञहरू" वा "धर्मशास्त्रका विज्ञहरू" जस्तै वाक्यांश प्रयोग गर्न सक्नुहुन्छ।</w:t>
      </w:r>
      <w:r>
        <w:rPr>
          <w:lang w:val="ne_NP" w:bidi="ne_NP"/>
        </w:rPr>
      </w:r>
      <w:r>
        <w:rPr>
          <w:lang w:val="ne_NP" w:bidi="ne_NP"/>
        </w:rPr>
      </w:r>
    </w:p>
    <w:p>
      <w:pPr/>
      <w:r>
        <w:rPr>
          <w:lang w:val="ne_NP" w:bidi="ne_NP"/>
        </w:rPr>
      </w:r>
    </w:p>
    <w:p>
      <w:pPr>
        <w:pStyle w:val="Heading2"/>
      </w:pPr>
      <w:r>
        <w:rPr>
          <w:lang w:val="ne_NP" w:bidi="ne_NP"/>
        </w:rPr>
        <w:t>शिक्षक</w:t>
      </w:r>
      <w:r>
        <w:rPr>
          <w:lang w:val="ne_NP" w:bidi="ne_NP"/>
        </w:rPr>
      </w:r>
    </w:p>
    <w:p>
      <w:pPr/>
      <w:r>
        <w:rPr>
          <w:lang w:val="ne_NP" w:bidi="ne_NP"/>
        </w:rPr>
      </w:r>
      <w:r>
        <w:rPr>
          <w:lang w:val="ne_NP" w:bidi="ne_NP"/>
        </w:rPr>
        <w:t xml:space="preserve">बाइबलमा </w:t>
      </w:r>
      <w:r>
        <w:rPr>
          <w:b/>
          <w:lang w:val="ne_NP" w:bidi="ne_NP"/>
        </w:rPr>
        <w:t>शिक्षक</w:t>
      </w:r>
      <w:r>
        <w:rPr>
          <w:lang w:val="ne_NP" w:bidi="ne_NP"/>
        </w:rPr>
        <w:t xml:space="preserve"> भन्नाले सधैं </w:t>
      </w:r>
      <w:r>
        <w:rPr>
          <w:b/>
          <w:lang w:val="ne_NP" w:bidi="ne_NP"/>
        </w:rPr>
        <w:t>धार्मिक शिक्षकलाई</w:t>
      </w:r>
      <w:r>
        <w:rPr>
          <w:lang w:val="ne_NP" w:bidi="ne_NP"/>
        </w:rPr>
        <w:t xml:space="preserve"> जनाउँछ र तिनले मानिसहरूलाई </w:t>
      </w:r>
      <w:r>
        <w:rPr>
          <w:lang w:val="ne_NP" w:bidi="ne_NP"/>
        </w:rPr>
        <w:t>धर्मशास्त्र</w:t>
      </w:r>
      <w:r>
        <w:rPr>
          <w:lang w:val="ne_NP" w:bidi="ne_NP"/>
        </w:rPr>
        <w:t>को व्याख्या गर्छन्। मानिसहरूले यस्तै शिक्षकको लागि प्रयोग गर्ने शब्द तिनीहरूको भाषामा "</w:t>
      </w:r>
      <w:r>
        <w:rPr>
          <w:lang w:val="ne_NP" w:bidi="ne_NP"/>
        </w:rPr>
        <w:t>रब्बी</w:t>
      </w:r>
      <w:r>
        <w:rPr>
          <w:lang w:val="ne_NP" w:bidi="ne_NP"/>
        </w:rPr>
        <w:t>" हो, त्यसैले केही अनुवादहरूमा "गुरू" र अरूले "रब्बी" भनेर भन्छन्।</w:t>
      </w:r>
    </w:p>
    <w:p>
      <w:pPr/>
      <w:r>
        <w:rPr>
          <w:lang w:val="ne_NP" w:bidi="ne_NP"/>
        </w:rPr>
      </w:r>
      <w:r>
        <w:rPr>
          <w:b/>
          <w:lang w:val="ne_NP" w:bidi="ne_NP"/>
        </w:rPr>
        <w:t>जब तपाईं "शिक्षक" अनुवाद गर्दै हुनुहुन्छ भने निम्न कुराहरूमा सावधान रहनुहोस्:</w:t>
      </w:r>
    </w:p>
    <w:p>
      <w:pPr/>
      <w:r>
        <w:rPr>
          <w:lang w:val="ne_NP" w:bidi="ne_NP"/>
        </w:rPr>
      </w:r>
      <w:r>
        <w:rPr>
          <w:lang w:val="ne_NP" w:bidi="ne_NP"/>
        </w:rPr>
        <w:t>तपाईंले आफ्नो भाषामा "गुरू" भन्ने शब्द वा वाक्यांश प्रयोग गर्न सक्नुहुन्छ। ु तर यो शब्द स्कुलमा बच्चाहरूको शिक्षकको लागि मात्र प्रयोग गर्ने शब्द हुनुहुन्न।</w:t>
      </w:r>
      <w:r>
        <w:rPr>
          <w:lang w:val="ne_NP" w:bidi="ne_NP"/>
        </w:rPr>
      </w:r>
      <w:r>
        <w:rPr>
          <w:lang w:val="ne_NP" w:bidi="ne_NP"/>
        </w:rPr>
      </w:r>
    </w:p>
    <w:p>
      <w:pPr/>
      <w:r>
        <w:rPr>
          <w:lang w:val="ne_NP" w:bidi="ne_NP"/>
        </w:rPr>
      </w:r>
    </w:p>
    <w:p>
      <w:pPr>
        <w:pStyle w:val="Heading2"/>
      </w:pPr>
      <w:r>
        <w:rPr>
          <w:lang w:val="ne_NP" w:bidi="ne_NP"/>
        </w:rPr>
        <w:t>शुद्ध पार्नु</w:t>
      </w:r>
      <w:r>
        <w:rPr>
          <w:lang w:val="ne_NP" w:bidi="ne_NP"/>
        </w:rPr>
      </w:r>
    </w:p>
    <w:p>
      <w:pPr/>
      <w:r>
        <w:rPr>
          <w:lang w:val="ne_NP" w:bidi="ne_NP"/>
        </w:rPr>
      </w:r>
      <w:r>
        <w:rPr>
          <w:lang w:val="ne_NP" w:bidi="ne_NP"/>
        </w:rPr>
        <w:t xml:space="preserve">कसैलाई </w:t>
      </w:r>
      <w:r>
        <w:rPr>
          <w:b/>
          <w:lang w:val="ne_NP" w:bidi="ne_NP"/>
        </w:rPr>
        <w:t>शुद्ध</w:t>
      </w:r>
      <w:r>
        <w:rPr>
          <w:lang w:val="ne_NP" w:bidi="ne_NP"/>
        </w:rPr>
        <w:t xml:space="preserve"> पार्नु भनेको व्यक्तिलाई सफा वा शुद्ध बनाउनु हो। बाइबलमा भएको "शुद्ध" र "अशुद्ध" शब्दहरूले कुनै कुरा बाहिरबाट सफा छ कि फोहोर छ भन्ने कुरा गरेको होइन। बाइबलमा </w:t>
      </w:r>
      <w:r>
        <w:rPr>
          <w:lang w:val="ne_NP" w:bidi="ne_NP"/>
        </w:rPr>
        <w:t>शुद्ध</w:t>
      </w:r>
      <w:r>
        <w:rPr>
          <w:lang w:val="ne_NP" w:bidi="ne_NP"/>
        </w:rPr>
        <w:t xml:space="preserve"> व्यक्तिको अर्थ </w:t>
      </w:r>
      <w:r>
        <w:rPr>
          <w:lang w:val="ne_NP" w:bidi="ne_NP"/>
        </w:rPr>
        <w:t>परमेश्वरक</w:t>
      </w:r>
      <w:r>
        <w:rPr>
          <w:lang w:val="ne_NP" w:bidi="ne_NP"/>
        </w:rPr>
        <w:t xml:space="preserve">ो सेवाको लागि योग्य व्यक्ति हो जो परमेश्वरको </w:t>
      </w:r>
      <w:r>
        <w:rPr>
          <w:lang w:val="ne_NP" w:bidi="ne_NP"/>
        </w:rPr>
        <w:t>आर</w:t>
      </w:r>
      <w:r>
        <w:rPr>
          <w:lang w:val="ne_NP" w:bidi="ne_NP"/>
        </w:rPr>
        <w:t>ाधनामा भाग लिन स्वीकार्य व्यक्ति हो। अशुद्ध व्यक्ति परमेश्वरको सेवाको लागि अयोग्य हुन्छ। जब एउटा व्यक्तिले यौन पाप गर्छ, वा अजानमा फोहर वा अशुद्ध कुराहरू छुन्छ वा खान्छ भने परमेश्वरको विरुद्धमा पाप गर्छ र फहोरी वा अशुध्द हुन्छ। पशु र वस्तुहरू पनि शुद्ध वा अशुद्ध हुन सक्छन्।</w:t>
      </w:r>
    </w:p>
    <w:p>
      <w:pPr/>
      <w:r>
        <w:rPr>
          <w:lang w:val="ne_NP" w:bidi="ne_NP"/>
        </w:rPr>
      </w:r>
      <w:r>
        <w:rPr>
          <w:lang w:val="ne_NP" w:bidi="ne_NP"/>
        </w:rPr>
        <w:t xml:space="preserve">जब व्यक्ति अशुद्ध हुन्छ, तिनीहरूले फेरि शुद्ध हुन केही निश्चित धार्मिक विधि गर्नुपर्थ्यो। परमेश्वरले आफ्ना मानिसहरूलाई फेरि शुद्ध बनाउन विशेष व्यवस्थाहरू र धार्मिक विधिहरू दिनुभयो। प्राय: यी धार्मिक विधिहरूमा विशेष प्रकारले नुहाउनेकुरा पनि समावेश थियो। कहिलेकाँही मानिसहरूले आफ्नो शरीरको एउटा भाग मात्र धुन्थे, र कहिलेकाँही तिनीहरूलाई पुरै रूपमा पानीको मुनि जान पर्थ्यो। त्यसपछि तिनीहरूले आफ्नो लुगाहरू फेर्नु पर्थ्यो। कहिलेकाँही मानिसहरूले </w:t>
      </w:r>
      <w:r>
        <w:rPr>
          <w:lang w:val="ne_NP" w:bidi="ne_NP"/>
        </w:rPr>
        <w:t>बलिदान</w:t>
      </w:r>
      <w:r>
        <w:rPr>
          <w:lang w:val="ne_NP" w:bidi="ne_NP"/>
        </w:rPr>
        <w:t xml:space="preserve"> पनि चढाउनु पर्थ्यो। यो प्रक्रिया परमेश्वरबाट मानिसहरूलाई अलग पार्ने फोहोर वा अशुद्ध कुरालाई मानिसहरूले हटाउँदै छन् भनेर देखाउने एउटा चिन्ह थियो। परमेश्वरको सेवक </w:t>
      </w:r>
      <w:r>
        <w:rPr>
          <w:lang w:val="ne_NP" w:bidi="ne_NP"/>
        </w:rPr>
        <w:t>पूजाहारीको</w:t>
      </w:r>
      <w:r>
        <w:rPr>
          <w:lang w:val="ne_NP" w:bidi="ne_NP"/>
        </w:rPr>
        <w:t xml:space="preserve"> काम मन्दिरमा मानिसहरूलाई शुद्ध बनाउने धार्मिक विधिहरू गर्न मद्दत गर्नु थियो।</w:t>
      </w:r>
      <w:r>
        <w:rPr>
          <w:lang w:val="ne_NP" w:bidi="ne_NP"/>
        </w:rPr>
      </w:r>
      <w:r>
        <w:rPr>
          <w:lang w:val="ne_NP" w:bidi="ne_NP"/>
        </w:rPr>
      </w:r>
    </w:p>
    <w:p>
      <w:pPr/>
      <w:r>
        <w:rPr>
          <w:lang w:val="ne_NP" w:bidi="ne_NP"/>
        </w:rPr>
      </w:r>
    </w:p>
    <w:p>
      <w:pPr>
        <w:pStyle w:val="Heading2"/>
      </w:pPr>
      <w:r>
        <w:rPr>
          <w:lang w:val="ne_NP" w:bidi="ne_NP"/>
        </w:rPr>
        <w:t>शुद्ध/अशुद्ध</w:t>
      </w:r>
      <w:r>
        <w:rPr>
          <w:lang w:val="ne_NP" w:bidi="ne_NP"/>
        </w:rPr>
      </w:r>
    </w:p>
    <w:p>
      <w:pPr/>
      <w:r>
        <w:rPr>
          <w:lang w:val="ne_NP" w:bidi="ne_NP"/>
        </w:rPr>
      </w:r>
      <w:r>
        <w:rPr>
          <w:lang w:val="ne_NP" w:bidi="ne_NP"/>
        </w:rPr>
        <w:t xml:space="preserve">बाइबलमा भएको "शुद्ध" र "अशुद्ध" शब्दहरूले कुनै कुरा बाहिरबाट सफा छ वा फोहोर छ भन्ने बारेमा कुरा गर्दैन। बाइबलमा </w:t>
      </w:r>
      <w:r>
        <w:rPr>
          <w:b/>
          <w:lang w:val="ne_NP" w:bidi="ne_NP"/>
        </w:rPr>
        <w:t>शुद्ध</w:t>
      </w:r>
      <w:r>
        <w:rPr>
          <w:lang w:val="ne_NP" w:bidi="ne_NP"/>
        </w:rPr>
        <w:t xml:space="preserve"> व्यक्तिको अर्थ परमेश्वरको सेवाको लागि योग्य व्यक्ति हो जो परमेश्वरको आराधनामा भाग लिन स्वीकार्य व्यक्ति हो। </w:t>
      </w:r>
      <w:r>
        <w:rPr>
          <w:b/>
          <w:lang w:val="ne_NP" w:bidi="ne_NP"/>
        </w:rPr>
        <w:t>अशुद्ध</w:t>
      </w:r>
      <w:r>
        <w:rPr>
          <w:lang w:val="ne_NP" w:bidi="ne_NP"/>
        </w:rPr>
        <w:t xml:space="preserve"> व्यक्ति परमेश्वरको सेवाको लागि अयोग्य हुन्छ। पशु र वस्तुहरू पनि शुद्ध वा अशुद्ध हुन सक्छन्।</w:t>
      </w:r>
    </w:p>
    <w:p>
      <w:pPr/>
      <w:r>
        <w:rPr>
          <w:lang w:val="ne_NP" w:bidi="ne_NP"/>
        </w:rPr>
      </w:r>
      <w:r>
        <w:rPr>
          <w:lang w:val="ne_NP" w:bidi="ne_NP"/>
        </w:rPr>
        <w:t xml:space="preserve">शुद्ध हुनु भनेको व्यक्तिको सामान्य अवस्था हो, तर यदि तिनीहरूले शुद्धताका नियमहरू पालन गरेनन् भने व्यक्ति अशुद्ध हुन सक्छ। शुद्ध वा अशुद्ध कुराहरू सम्बन्धी नियमहरूले </w:t>
      </w:r>
      <w:r>
        <w:rPr>
          <w:lang w:val="ne_NP" w:bidi="ne_NP"/>
        </w:rPr>
        <w:t>इस्राएलीहरू</w:t>
      </w:r>
      <w:r>
        <w:rPr>
          <w:lang w:val="ne_NP" w:bidi="ne_NP"/>
        </w:rPr>
        <w:t>लाई तिनीहरू परमेश्वरका विशेष मानिसहरू थिए भनेर सम्झन मद्दत गर्यो। जसरी शुद्ध वस्तुलाई अशुद्ध वस्तुबाट टाढा राख्नुपर्छ, त्यसरी नै इस्राएलीहरूले अशुद्ध वस्तुहरूबाट टाढा रहनुपर्थ्यो। यी कुराहरू अशुद्ध पशुहरू वा वस्तुहरू वा अशुद्ध कार्यहरू जस्तै पाप हुन सक्छन्।</w:t>
      </w:r>
    </w:p>
    <w:p>
      <w:pPr/>
      <w:r>
        <w:rPr>
          <w:lang w:val="ne_NP" w:bidi="ne_NP"/>
        </w:rPr>
      </w:r>
      <w:r>
        <w:rPr>
          <w:lang w:val="ne_NP" w:bidi="ne_NP"/>
        </w:rPr>
        <w:t>शुद्ध र अशुद्ध सम्बन्धी नियमहरूले मानिसहरूलाई परमेश्वरले जीवन दिनुहुन्छ र परमेश्वर बिना मृत्यु हुन्छ भनेर सम्झन पनि मद्दत गर्यो। रगत र रोग मृत्युसँग सम्बन्धित छन्। त्यसैले बिरामी वा रक्तबग्ने व्यक्ति अशुद्ध थियो। मृत शरीर सबै अशुद्ध चीज भन्दा बढी अशुद्ध थियो।</w:t>
      </w:r>
    </w:p>
    <w:p>
      <w:pPr/>
      <w:r>
        <w:rPr>
          <w:lang w:val="ne_NP" w:bidi="ne_NP"/>
        </w:rPr>
      </w:r>
      <w:r>
        <w:rPr>
          <w:lang w:val="ne_NP" w:bidi="ne_NP"/>
        </w:rPr>
        <w:t>अशुद्धता पनि संक्रामक थियो। यदि अशुद्ध व्यक्तिले शुद्ध व्यक्तिलाई छुन्छ भने शुद्ध व्यक्ति अशुद्ध हुन्छ। यदि शुद्ध व्यक्तिले अशुद्ध वस्तुलाई छुन्छ भने जस्तैः रगत लागेको कपडाको टुक्राले शुद्ध व्यक्ति अशुद्ध हुन्छ यदि शुद्ध व्यक्तिले मृत शरीरलाई छुन्छ भने शुद्ध व्यक्ति पनि अशुद्ध हुन्छ।</w:t>
      </w:r>
    </w:p>
    <w:p>
      <w:pPr/>
      <w:r>
        <w:rPr>
          <w:lang w:val="ne_NP" w:bidi="ne_NP"/>
        </w:rPr>
      </w:r>
      <w:r>
        <w:rPr>
          <w:lang w:val="ne_NP" w:bidi="ne_NP"/>
        </w:rPr>
        <w:t xml:space="preserve">परमेश्वरको </w:t>
      </w:r>
      <w:r>
        <w:rPr>
          <w:lang w:val="ne_NP" w:bidi="ne_NP"/>
        </w:rPr>
        <w:t>आराधना</w:t>
      </w:r>
      <w:r>
        <w:rPr>
          <w:lang w:val="ne_NP" w:bidi="ne_NP"/>
        </w:rPr>
        <w:t xml:space="preserve">मा शुद्ध र अशुद्ध बीचको भिन्नता धेरै महत्त्वपूर्ण थियो। अशुद्ध भएको कुनै वस्तुले </w:t>
      </w:r>
      <w:r>
        <w:rPr>
          <w:lang w:val="ne_NP" w:bidi="ne_NP"/>
        </w:rPr>
        <w:t>मन्दिर</w:t>
      </w:r>
      <w:r>
        <w:rPr>
          <w:lang w:val="ne_NP" w:bidi="ne_NP"/>
        </w:rPr>
        <w:t xml:space="preserve">मा प्रवेश गर्न सक्दैन थियो। परमेश्वरले मन्दिरको हेरचाह गर्न </w:t>
      </w:r>
      <w:r>
        <w:rPr>
          <w:lang w:val="ne_NP" w:bidi="ne_NP"/>
        </w:rPr>
        <w:t>पूजाहारी</w:t>
      </w:r>
      <w:r>
        <w:rPr>
          <w:lang w:val="ne_NP" w:bidi="ne_NP"/>
        </w:rPr>
        <w:t xml:space="preserve">हरूलाई </w:t>
      </w:r>
      <w:r>
        <w:rPr>
          <w:lang w:val="ne_NP" w:bidi="ne_NP"/>
        </w:rPr>
        <w:t>नियुक्त गर्नुभएको</w:t>
      </w:r>
      <w:r>
        <w:rPr>
          <w:lang w:val="ne_NP" w:bidi="ne_NP"/>
        </w:rPr>
        <w:t xml:space="preserve"> थियो। पूजाहारीहरू शुद्ध रहन धेरै सावधान हुनुपर्थ्यो।</w:t>
      </w:r>
    </w:p>
    <w:p>
      <w:pPr/>
      <w:r>
        <w:rPr>
          <w:lang w:val="ne_NP" w:bidi="ne_NP"/>
        </w:rPr>
      </w:r>
      <w:r>
        <w:rPr>
          <w:lang w:val="ne_NP" w:bidi="ne_NP"/>
        </w:rPr>
        <w:t>यदि कुनै व्यक्ति मासिक धर्म भएको, यौन सम्बन्ध भएको, वा मृत शरीरलाई छोएको थियो भने तिनीहरूले केही समय पर्खेर र त्यसपछि नुहाउनु आवस्यक थियो। त्यसपछि तिनीहरू फेरि शुद्ध हुन्थे।</w:t>
      </w:r>
    </w:p>
    <w:p>
      <w:pPr/>
      <w:r>
        <w:rPr>
          <w:lang w:val="ne_NP" w:bidi="ne_NP"/>
        </w:rPr>
      </w:r>
      <w:r>
        <w:rPr>
          <w:lang w:val="ne_NP" w:bidi="ne_NP"/>
        </w:rPr>
        <w:t>यदि कसैलाई छालाको रोग भयो भने तिनीहरू निको भएका छन् भनेर पूजाहारीले पुष्टि नगरेसम्म तिनीहरू अशुद्ध रहन्थे। त्यसपछि निको भएको व्यक्तिले परमेश्वरलाई पशु बलिदान चढाउनुपर्थ्यो। त्यसपछि उ फेरि शुद्ध भएको मानिन्थ्यो।</w:t>
      </w:r>
    </w:p>
    <w:p>
      <w:pPr/>
      <w:r>
        <w:rPr>
          <w:lang w:val="ne_NP" w:bidi="ne_NP"/>
        </w:rPr>
      </w:r>
      <w:r>
        <w:rPr>
          <w:lang w:val="ne_NP" w:bidi="ne_NP"/>
        </w:rPr>
        <w:t>परमेश्वरले इस्राएलीहरूलाई कुन पशुहरू खान सकिन्छ र कुन खान सकिँदैन भनेर भन्नुभयो। उदाहरणको लागि, तिनीहरूले बाख्रा भेडा, गाई र केही चराहरू खान सक्थे। यी पशुहरू शुद्ध थिए। तिनीहरूले खान नसक्ने पशुहरूमा सुँगुरहरू, जंगली पशुहरू र घस्रने प्राणीहरू समावेश थिए। यदि कुनै व्यक्तिले अशुद्ध पशु खान्छ भने त्यो व्यक्ति अशुद्ध हुन्छ।</w:t>
      </w:r>
    </w:p>
    <w:p>
      <w:pPr/>
      <w:r>
        <w:rPr>
          <w:lang w:val="ne_NP" w:bidi="ne_NP"/>
        </w:rPr>
      </w:r>
      <w:r>
        <w:rPr>
          <w:lang w:val="ne_NP" w:bidi="ne_NP"/>
        </w:rPr>
        <w:t xml:space="preserve">जब मानिसहरूले परमेश्वरलाई </w:t>
      </w:r>
      <w:r>
        <w:rPr>
          <w:lang w:val="ne_NP" w:bidi="ne_NP"/>
        </w:rPr>
        <w:t>बलिदान</w:t>
      </w:r>
      <w:r>
        <w:rPr>
          <w:lang w:val="ne_NP" w:bidi="ne_NP"/>
        </w:rPr>
        <w:t xml:space="preserve"> ल्याउँथे, तिनीहरूले शुद्ध पशु मात्र चढाउन सक्थे। पशु पनि पूर्ण रूपमा स्वस्थ हुनुपर्थ्यो। अन्यथा, यो अझै पनि अशुद्ध र बलिदानको लागि अयोग्य हुन्थ्यो।</w:t>
      </w:r>
    </w:p>
    <w:p>
      <w:pPr/>
      <w:r>
        <w:rPr>
          <w:lang w:val="ne_NP" w:bidi="ne_NP"/>
        </w:rPr>
      </w:r>
      <w:r>
        <w:rPr>
          <w:lang w:val="ne_NP" w:bidi="ne_NP"/>
        </w:rPr>
        <w:t>पुरानो नियममा, मानिसहरू या त पापले वा अशुद्ध वस्तुलाई छुएर अशुद्ध हुन सक्थे। एउटा पशु स्वभावैले अशुद्ध हुन सक्छ।</w:t>
      </w:r>
    </w:p>
    <w:p>
      <w:pPr/>
      <w:r>
        <w:rPr>
          <w:lang w:val="ne_NP" w:bidi="ne_NP"/>
        </w:rPr>
      </w:r>
      <w:r>
        <w:rPr>
          <w:lang w:val="ne_NP" w:bidi="ne_NP"/>
        </w:rPr>
        <w:t xml:space="preserve">यद्यपि, नयाँ नियममा, येशूले मानिसहरूलाई शुद्ध हुनु भनेको केही खानाहरूबाट टाढा रहनु वा नुहाउने धार्मिक बिधिको कुरा मात्र होइन, भनेर सिकाउँनुहुन्छ। यदि हामीले </w:t>
      </w:r>
      <w:r>
        <w:rPr>
          <w:lang w:val="ne_NP" w:bidi="ne_NP"/>
        </w:rPr>
        <w:t>खराब</w:t>
      </w:r>
      <w:r>
        <w:rPr>
          <w:lang w:val="ne_NP" w:bidi="ne_NP"/>
        </w:rPr>
        <w:t xml:space="preserve"> विचारहरू सोच्छौ र गलत कामहरू गर्छौं भने हामी अशुद्ध हुन्छौं भनेर येशूले हामीलाई सिकाउनुहुन्छ यी कुराहरूले हामीलाई परमेश्वरको सेवा गर्न वा आराधना गर्न अयोग्य बनाउँछन्। यदि हामीले परमेश्वरको आज्ञा पालन गर्दैनौ भने हामी अशुद्ध हुन्छौ। त्यसैले </w:t>
      </w:r>
      <w:r>
        <w:rPr>
          <w:lang w:val="ne_NP" w:bidi="ne_NP"/>
        </w:rPr>
        <w:t>दुष्ट आत्माहरू</w:t>
      </w:r>
      <w:r>
        <w:rPr>
          <w:lang w:val="ne_NP" w:bidi="ne_NP"/>
        </w:rPr>
        <w:t>लाई प्राय: "</w:t>
      </w:r>
      <w:r>
        <w:rPr>
          <w:b/>
          <w:lang w:val="ne_NP" w:bidi="ne_NP"/>
        </w:rPr>
        <w:t>अशुद्ध आत्माहरू</w:t>
      </w:r>
      <w:r>
        <w:rPr>
          <w:lang w:val="ne_NP" w:bidi="ne_NP"/>
        </w:rPr>
        <w:t>" भनिन्छ, किनभने तिनीहरूले परमेश्वरको विरुद्धमा विद्रोह गर्छन्।</w:t>
      </w:r>
    </w:p>
    <w:p>
      <w:pPr/>
      <w:r>
        <w:rPr>
          <w:lang w:val="ne_NP" w:bidi="ne_NP"/>
        </w:rPr>
      </w:r>
      <w:r>
        <w:rPr>
          <w:lang w:val="ne_NP" w:bidi="ne_NP"/>
        </w:rPr>
        <w:t xml:space="preserve">येशू </w:t>
      </w:r>
      <w:r>
        <w:rPr>
          <w:lang w:val="ne_NP" w:bidi="ne_NP"/>
        </w:rPr>
        <w:t>स्वर्ग</w:t>
      </w:r>
      <w:r>
        <w:rPr>
          <w:lang w:val="ne_NP" w:bidi="ne_NP"/>
        </w:rPr>
        <w:t>मा फर्केर जानुभएपछि धेरै भन्दा धेरै मानिसहरू उहाँका अनुयायीहरू भए। तिनीहरू मध्ये अ</w:t>
      </w:r>
      <w:r>
        <w:rPr>
          <w:lang w:val="ne_NP" w:bidi="ne_NP"/>
        </w:rPr>
        <w:t>यहुदी</w:t>
      </w:r>
      <w:r>
        <w:rPr>
          <w:lang w:val="ne_NP" w:bidi="ne_NP"/>
        </w:rPr>
        <w:t xml:space="preserve"> मानिसहरू पनि थिए। सुरुमा </w:t>
      </w:r>
      <w:r>
        <w:rPr>
          <w:lang w:val="ne_NP" w:bidi="ne_NP"/>
        </w:rPr>
        <w:t>मण्डली</w:t>
      </w:r>
      <w:r>
        <w:rPr>
          <w:lang w:val="ne_NP" w:bidi="ne_NP"/>
        </w:rPr>
        <w:t xml:space="preserve">ले सोचे कि अयहुदी मानिसहरू अशुद्ध हुन्छन्, त्यसैले परमेश्वरका मानिसहरूको हिस्सा बन्न सक्दैनन्। तर परमेश्वरले मण्डलीलाई सिकाउनुभयो कि अब को वा के शुद्ध थियो भन्ने बारेको पुरानो नियमहरू अब गणना गरिदैन। परमेश्वरमा सबै </w:t>
      </w:r>
      <w:r>
        <w:rPr>
          <w:lang w:val="ne_NP" w:bidi="ne_NP"/>
        </w:rPr>
        <w:t>राष्ट्रहरू</w:t>
      </w:r>
      <w:r>
        <w:rPr>
          <w:lang w:val="ne_NP" w:bidi="ne_NP"/>
        </w:rPr>
        <w:t xml:space="preserve">का मानिसहरूलाई स्वागत थियो, र अब कसैले खायो वा खाएन भन्ने कुराको महत्व थिएन। येशूले मानिसहरूलाई शुद्ध गर्नुभएको थियो। अब महत्त्वपूर्ण कुरा भनेको </w:t>
      </w:r>
      <w:r>
        <w:rPr>
          <w:lang w:val="ne_NP" w:bidi="ne_NP"/>
        </w:rPr>
        <w:t>पाप</w:t>
      </w:r>
      <w:r>
        <w:rPr>
          <w:lang w:val="ne_NP" w:bidi="ne_NP"/>
        </w:rPr>
        <w:t>बाट टाढा रहेर शुद्ध रहनु थियो।</w:t>
      </w:r>
      <w:r>
        <w:rPr>
          <w:lang w:val="ne_NP" w:bidi="ne_NP"/>
        </w:rPr>
      </w:r>
      <w:r>
        <w:rPr>
          <w:lang w:val="ne_NP" w:bidi="ne_NP"/>
        </w:rPr>
      </w:r>
    </w:p>
    <w:p>
      <w:pPr/>
      <w:r>
        <w:rPr>
          <w:lang w:val="ne_NP" w:bidi="ne_NP"/>
        </w:rPr>
      </w:r>
    </w:p>
    <w:p>
      <w:pPr>
        <w:pStyle w:val="Heading2"/>
      </w:pPr>
      <w:r>
        <w:rPr>
          <w:lang w:val="ne_NP" w:bidi="ne_NP"/>
        </w:rPr>
        <w:t>शुद्धिकरण भेटी वा समारोह</w:t>
      </w:r>
      <w:r>
        <w:rPr>
          <w:lang w:val="ne_NP" w:bidi="ne_NP"/>
        </w:rPr>
      </w:r>
    </w:p>
    <w:p>
      <w:pPr/>
      <w:r>
        <w:rPr>
          <w:lang w:val="ne_NP" w:bidi="ne_NP"/>
        </w:rPr>
      </w:r>
      <w:r>
        <w:rPr>
          <w:b/>
          <w:lang w:val="ne_NP" w:bidi="ne_NP"/>
        </w:rPr>
        <w:t>शुद्धिकरण समारोह</w:t>
      </w:r>
      <w:r>
        <w:rPr>
          <w:lang w:val="ne_NP" w:bidi="ne_NP"/>
        </w:rPr>
        <w:t xml:space="preserve"> एउटा धार्मिक विधि हो जसले व्यक्तिलाई </w:t>
      </w:r>
      <w:r>
        <w:rPr>
          <w:lang w:val="ne_NP" w:bidi="ne_NP"/>
        </w:rPr>
        <w:t>शुद्ध</w:t>
      </w:r>
      <w:r>
        <w:rPr>
          <w:lang w:val="ne_NP" w:bidi="ne_NP"/>
        </w:rPr>
        <w:t xml:space="preserve"> बनाउँछ, जसको अर्थ परमेश्वरको सेवाको लागि उपयुक्त हुनु हो। बाइबलमा भएको "शुद्ध" र "अशुद्ध" शब्दहरूले कुनै कुरा बाहिरबाट सफा छ वा फोहोर छ भन्ने बारेमा कुरा गर्दैन। बाइबलमा </w:t>
      </w:r>
      <w:r>
        <w:rPr>
          <w:b/>
          <w:lang w:val="ne_NP" w:bidi="ne_NP"/>
        </w:rPr>
        <w:t>शुद्ध</w:t>
      </w:r>
      <w:r>
        <w:rPr>
          <w:lang w:val="ne_NP" w:bidi="ne_NP"/>
        </w:rPr>
        <w:t xml:space="preserve"> व्यक्तिको अर्थ परमेश्वरको सेवाको लागि योग्य व्यक्ति हो जो परमेश्वरको </w:t>
      </w:r>
      <w:r>
        <w:rPr>
          <w:lang w:val="ne_NP" w:bidi="ne_NP"/>
        </w:rPr>
        <w:t>आराधनामा</w:t>
      </w:r>
      <w:r>
        <w:rPr>
          <w:lang w:val="ne_NP" w:bidi="ne_NP"/>
        </w:rPr>
        <w:t xml:space="preserve"> भाग लिन स्वीकार्य व्यक्ति हो। </w:t>
      </w:r>
      <w:r>
        <w:rPr>
          <w:b/>
          <w:lang w:val="ne_NP" w:bidi="ne_NP"/>
        </w:rPr>
        <w:t>अशुद्ध</w:t>
      </w:r>
      <w:r>
        <w:rPr>
          <w:lang w:val="ne_NP" w:bidi="ne_NP"/>
        </w:rPr>
        <w:t xml:space="preserve"> व्यक्ति परमेश्वरको सेवाको लागि अयोग्य हुन्छ, र सार्वजनिक आराधनामा भाग लिन सक्दैन। पशु र वस्तुहरू पनि शुद्ध वा अशुद्ध हुन सक्छन्।</w:t>
      </w:r>
    </w:p>
    <w:p>
      <w:pPr/>
      <w:r>
        <w:rPr>
          <w:lang w:val="ne_NP" w:bidi="ne_NP"/>
        </w:rPr>
      </w:r>
      <w:r>
        <w:rPr>
          <w:lang w:val="ne_NP" w:bidi="ne_NP"/>
        </w:rPr>
        <w:t xml:space="preserve">किनभने महिनाबारीको समयमा रगत बगिरहेको बेला वा बच्चालाई जन्म दिएकी बेला महिला अशुद्ध हुन्थिन वा यदि कसैले यौन सम्बन्ध राखेमा, वा मरेको लासलाई छुएमा वा छालाको रोगबाट निको भए पछि पनि तिनीहरू अशुद्ध हुन्थे। तिनीहरूले एक निश्चित समयसम्म पर्खेर र त्यसपछि विशेष प्रकारले नुहाउनु पर्थ्यो। केही अवस्थाहरूमा तिनीहरूले परमेश्वरलाई पशु </w:t>
      </w:r>
      <w:r>
        <w:rPr>
          <w:lang w:val="ne_NP" w:bidi="ne_NP"/>
        </w:rPr>
        <w:t>बलिदान</w:t>
      </w:r>
      <w:r>
        <w:rPr>
          <w:lang w:val="ne_NP" w:bidi="ne_NP"/>
        </w:rPr>
        <w:t xml:space="preserve"> पनि चढाउनु पर्थ्यो। यी गतिविधिहरूलाई एकसाथ शुद्धिकरण समारोह भनिन्थ्यो। यसपछि, यी मानिसहरू फेरि शुद्ध हुन्थे र सबै आराधनाका गतिविधिहरूमा भाग लिन सक्थे।</w:t>
      </w:r>
      <w:r>
        <w:rPr>
          <w:lang w:val="ne_NP" w:bidi="ne_NP"/>
        </w:rPr>
      </w:r>
      <w:r>
        <w:rPr>
          <w:lang w:val="ne_NP" w:bidi="ne_NP"/>
        </w:rPr>
      </w:r>
    </w:p>
    <w:p>
      <w:pPr/>
      <w:r>
        <w:rPr>
          <w:lang w:val="ne_NP" w:bidi="ne_NP"/>
        </w:rPr>
      </w:r>
    </w:p>
    <w:p>
      <w:pPr>
        <w:pStyle w:val="Heading2"/>
      </w:pPr>
      <w:r>
        <w:rPr>
          <w:lang w:val="ne_NP" w:bidi="ne_NP"/>
        </w:rPr>
        <w:t>शैतान</w:t>
      </w:r>
      <w:r>
        <w:rPr>
          <w:lang w:val="ne_NP" w:bidi="ne_NP"/>
        </w:rPr>
      </w:r>
    </w:p>
    <w:p>
      <w:pPr/>
      <w:r>
        <w:rPr>
          <w:lang w:val="ne_NP" w:bidi="ne_NP"/>
        </w:rPr>
      </w:r>
      <w:r>
        <w:rPr>
          <w:b/>
          <w:lang w:val="ne_NP" w:bidi="ne_NP"/>
        </w:rPr>
        <w:t>शैतान</w:t>
      </w:r>
      <w:r>
        <w:rPr>
          <w:lang w:val="ne_NP" w:bidi="ne_NP"/>
        </w:rPr>
        <w:t xml:space="preserve"> नामको अर्थ बिरोधी, शत्रु वा दोष लगाउने हो। यो सबै </w:t>
      </w:r>
      <w:r>
        <w:rPr>
          <w:lang w:val="ne_NP" w:bidi="ne_NP"/>
        </w:rPr>
        <w:t>दुष्ट आत्माहरूको</w:t>
      </w:r>
      <w:r>
        <w:rPr>
          <w:lang w:val="ne_NP" w:bidi="ne_NP"/>
        </w:rPr>
        <w:t xml:space="preserve"> अगुवाको नाम </w:t>
      </w:r>
      <w:r>
        <w:rPr>
          <w:lang w:val="ne_NP" w:bidi="ne_NP"/>
        </w:rPr>
        <w:t>शैतान</w:t>
      </w:r>
      <w:r>
        <w:rPr>
          <w:lang w:val="ne_NP" w:bidi="ne_NP"/>
        </w:rPr>
        <w:t xml:space="preserve"> हो।</w:t>
      </w:r>
    </w:p>
    <w:p>
      <w:pPr/>
      <w:r>
        <w:rPr>
          <w:lang w:val="ne_NP" w:bidi="ne_NP"/>
        </w:rPr>
      </w:r>
      <w:r>
        <w:rPr>
          <w:lang w:val="ne_NP" w:bidi="ne_NP"/>
        </w:rPr>
        <w:t xml:space="preserve"> अस्तित्वमा रहेका सबै कुरालाई परमेश्वरले सृजना गर्नुभएको हो त्यसैले परमेश्वरले सबै आत्माहरूलाई पनि सृजना गर्नुभयो। परमेश्वरले तिनीहरूलाई उँहाको काम गर्न असल </w:t>
      </w:r>
      <w:r>
        <w:rPr>
          <w:lang w:val="ne_NP" w:bidi="ne_NP"/>
        </w:rPr>
        <w:t>स्वर्गदूतहरू</w:t>
      </w:r>
      <w:r>
        <w:rPr>
          <w:lang w:val="ne_NP" w:bidi="ne_NP"/>
        </w:rPr>
        <w:t>को रूपमा सृष्टि गर्नुभयो। तर केही स्वर्गदूतहरूले परमेश्वरको विरुद्धमा विद्रोह गरे र तिनीहरू दुष्ट आत्माहरू भए। यी दुष्ट आत्माहरू मध्ये सबैभन्दा शक्तिशालीलाई शैतान भनिन्छ।</w:t>
      </w:r>
    </w:p>
    <w:p>
      <w:pPr/>
      <w:r>
        <w:rPr>
          <w:lang w:val="ne_NP" w:bidi="ne_NP"/>
        </w:rPr>
      </w:r>
      <w:r>
        <w:rPr>
          <w:lang w:val="ne_NP" w:bidi="ne_NP"/>
        </w:rPr>
        <w:t>शैतानले सधैं परमेश्वरको कामलाई नष्ट गर्न प्रयास गर्दछ। शैतानले मानिसहरूलाई परमेश्वरको अनाज्ञाकारी हुन लोभ्याउँछ। उसले मानिसहरूलाई धोखा दिएर परमेश्वरबाट टाढा फर्काउन प्रयास गर्छ। शैतान शक्तिशाली र खतरनाक छ यसले सधैं परमेश्वर र परमेश्वरका मानिसहरूको विरुद्धमा काम गर्ने उपाएहरू खोज्छ।</w:t>
      </w:r>
    </w:p>
    <w:p>
      <w:pPr/>
      <w:r>
        <w:rPr>
          <w:lang w:val="ne_NP" w:bidi="ne_NP"/>
        </w:rPr>
      </w:r>
      <w:r>
        <w:rPr>
          <w:lang w:val="ne_NP" w:bidi="ne_NP"/>
        </w:rPr>
        <w:t xml:space="preserve">किनभने शैतान यस समयमा पनि अझै शक्तिशाली छ, त्यसैले कहिलेकाँही बाइबलले यसलाई "यस संसारको शासक" भन्छ। कहिलेकाँही शैतानलाई </w:t>
      </w:r>
      <w:r>
        <w:rPr>
          <w:b/>
          <w:lang w:val="ne_NP" w:bidi="ne_NP"/>
        </w:rPr>
        <w:t>बालजेबुल</w:t>
      </w:r>
      <w:r>
        <w:rPr>
          <w:lang w:val="ne_NP" w:bidi="ne_NP"/>
        </w:rPr>
        <w:t xml:space="preserve"> भनिन्छ, जसको अर्थ "उच्च ठाउँहरूको मालिक" भने जस्तै हो। कहिलेकाँही उसलाई </w:t>
      </w:r>
      <w:r>
        <w:rPr>
          <w:b/>
          <w:lang w:val="ne_NP" w:bidi="ne_NP"/>
        </w:rPr>
        <w:t>धोका</w:t>
      </w:r>
      <w:r>
        <w:rPr>
          <w:lang w:val="ne_NP" w:bidi="ne_NP"/>
        </w:rPr>
        <w:t xml:space="preserve"> दिने भनिन्छ। कहिलेकाँही उसलाई अजिंगर वा सर्पसँग तुलना गरिन्छ।</w:t>
      </w:r>
    </w:p>
    <w:p>
      <w:pPr/>
      <w:r>
        <w:rPr>
          <w:lang w:val="ne_NP" w:bidi="ne_NP"/>
        </w:rPr>
      </w:r>
      <w:r>
        <w:rPr>
          <w:lang w:val="ne_NP" w:bidi="ne_NP"/>
        </w:rPr>
        <w:t xml:space="preserve">यद्यपि, परमेश्वर शैतान भन्दा धेरै बलियो हुनुहुन्छ। जब येशू मर्नुभयो र </w:t>
      </w:r>
      <w:r>
        <w:rPr>
          <w:lang w:val="ne_NP" w:bidi="ne_NP"/>
        </w:rPr>
        <w:t>बौरी उठ्नु भयो</w:t>
      </w:r>
      <w:r>
        <w:rPr>
          <w:lang w:val="ne_NP" w:bidi="ne_NP"/>
        </w:rPr>
        <w:t xml:space="preserve">, परमेश्वरले शैतानको शक्ति तोड्नु भयो। तापनि परमेश्वरले शैतानलाई अहिलेसम्म आफ्नो शक्ति प्रयोग गर्न अनुमति दिनु हुन्छ जब येशू फर्केर आउनु हुन्छ तब येशूले शैतानलाई सदाको लागि पराजित गर्नुहुनेछ। परमेश्वरले शैतान र सबै दुष्ट आत्माहरूलाई दण्ड दिनु हुनेछ र तिनीहरूले फेरि कहिल्यै परमेश्वर र उहाँका मानिसहरूको विरुद्धमा काम गर्न सक्ने छैनन्। </w:t>
      </w:r>
      <w:r>
        <w:rPr>
          <w:lang w:val="ne_NP" w:bidi="ne_NP"/>
        </w:rPr>
      </w:r>
      <w:r>
        <w:rPr>
          <w:lang w:val="ne_NP" w:bidi="ne_NP"/>
        </w:rPr>
      </w:r>
    </w:p>
    <w:p>
      <w:pPr/>
      <w:r>
        <w:rPr>
          <w:lang w:val="ne_NP" w:bidi="ne_NP"/>
        </w:rPr>
      </w:r>
    </w:p>
    <w:p>
      <w:pPr>
        <w:pStyle w:val="Heading2"/>
      </w:pPr>
      <w:r>
        <w:rPr>
          <w:lang w:val="ne_NP" w:bidi="ne_NP"/>
        </w:rPr>
        <w:t>शैतान</w:t>
      </w:r>
      <w:r>
        <w:rPr>
          <w:lang w:val="ne_NP" w:bidi="ne_NP"/>
        </w:rPr>
      </w:r>
    </w:p>
    <w:p>
      <w:pPr/>
      <w:r>
        <w:rPr>
          <w:lang w:val="ne_NP" w:bidi="ne_NP"/>
        </w:rPr>
      </w:r>
      <w:r>
        <w:rPr>
          <w:lang w:val="ne_NP" w:bidi="ne_NP"/>
        </w:rPr>
        <w:t>शैतान</w:t>
      </w:r>
      <w:r>
        <w:rPr>
          <w:lang w:val="ne_NP" w:bidi="ne_NP"/>
        </w:rPr>
        <w:t xml:space="preserve"> नामको अर्थ बिरोधी, शत्रु वा दोष लगाउने हो। यी सबै </w:t>
      </w:r>
      <w:r>
        <w:rPr>
          <w:b/>
          <w:lang w:val="ne_NP" w:bidi="ne_NP"/>
        </w:rPr>
        <w:t>दुष्ट आत्माहरूको</w:t>
      </w:r>
      <w:r>
        <w:rPr>
          <w:lang w:val="ne_NP" w:bidi="ne_NP"/>
        </w:rPr>
        <w:t xml:space="preserve"> अगुवाको नाम </w:t>
      </w:r>
      <w:r>
        <w:rPr>
          <w:lang w:val="ne_NP" w:bidi="ne_NP"/>
        </w:rPr>
        <w:t>शैतान</w:t>
      </w:r>
      <w:r>
        <w:rPr>
          <w:lang w:val="ne_NP" w:bidi="ne_NP"/>
        </w:rPr>
        <w:t xml:space="preserve"> हो।</w:t>
      </w:r>
    </w:p>
    <w:p>
      <w:pPr/>
      <w:r>
        <w:rPr>
          <w:lang w:val="ne_NP" w:bidi="ne_NP"/>
        </w:rPr>
      </w:r>
      <w:r>
        <w:rPr>
          <w:lang w:val="ne_NP" w:bidi="ne_NP"/>
        </w:rPr>
        <w:t xml:space="preserve"> अस्तित्वमा रहेका सबै कुरालाई परमेश्वरले सृजना गर्नुभएको हो त्यसैले परमेश्वरले सबै आत्माहरूलाई पनि सृजना गर्नुभयो। परमेश्वरले तिनीहरूलाई उँहाको काम गर्न असल </w:t>
      </w:r>
      <w:r>
        <w:rPr>
          <w:lang w:val="ne_NP" w:bidi="ne_NP"/>
        </w:rPr>
        <w:t>स्वर्गदूतहरू</w:t>
      </w:r>
      <w:r>
        <w:rPr>
          <w:lang w:val="ne_NP" w:bidi="ne_NP"/>
        </w:rPr>
        <w:t>को रूपमा सृष्टि गर्नुभयो। तर केही स्वर्गदूतहरूले परमेश्वरको विरुद्धमा विद्रोह गरे र तिनीहरू दुष्ट आत्माहरू भए। यी दुष्ट आत्माहरू मध्ये सबैभन्दा शक्तिशालीलाई शैतान भनिन्छ।</w:t>
      </w:r>
    </w:p>
    <w:p>
      <w:pPr/>
      <w:r>
        <w:rPr>
          <w:lang w:val="ne_NP" w:bidi="ne_NP"/>
        </w:rPr>
      </w:r>
      <w:r>
        <w:rPr>
          <w:lang w:val="ne_NP" w:bidi="ne_NP"/>
        </w:rPr>
        <w:t>शैतानले सधैं परमेश्वरको कामलाई नष्ट गर्न प्रयास गर्दछ। शैतानले मानिसहरूलाई परमेश्वरको अनाज्ञाकारी हुन लोभ्याउँछ। उसले मानिसहरूलाई धोखा दिएर परमेश्वरबाट टाढा फर्काउन प्रयास गर्छ। शैतान शक्तिशाली र खतरनाक छ यसले सधैं परमेश्वर र परमेश्वरका मानिसहरूको विरुद्धमा काम गर्ने उपाएहरू खोज्छ।</w:t>
      </w:r>
    </w:p>
    <w:p>
      <w:pPr/>
      <w:r>
        <w:rPr>
          <w:lang w:val="ne_NP" w:bidi="ne_NP"/>
        </w:rPr>
      </w:r>
      <w:r>
        <w:rPr>
          <w:lang w:val="ne_NP" w:bidi="ne_NP"/>
        </w:rPr>
        <w:t xml:space="preserve">किनभने शैतान यस समयमा पनि अझै शक्तिशाली छ, त्यसैले कहिलेकाँही बाइबलले यसलाई "यस संसारको शासक" भन्छ। कहिलेकाँही शैतानलाई </w:t>
      </w:r>
      <w:r>
        <w:rPr>
          <w:b/>
          <w:lang w:val="ne_NP" w:bidi="ne_NP"/>
        </w:rPr>
        <w:t>बालजेबुल</w:t>
      </w:r>
      <w:r>
        <w:rPr>
          <w:lang w:val="ne_NP" w:bidi="ne_NP"/>
        </w:rPr>
        <w:t xml:space="preserve"> भनिन्छ, जसको अर्थ "उच्च ठाउँहरूको मालिक" भने जस्तै हो। कहिलेकाँही उसलाई </w:t>
      </w:r>
      <w:r>
        <w:rPr>
          <w:b/>
          <w:lang w:val="ne_NP" w:bidi="ne_NP"/>
        </w:rPr>
        <w:t>धोखा दिने</w:t>
      </w:r>
      <w:r>
        <w:rPr>
          <w:lang w:val="ne_NP" w:bidi="ne_NP"/>
        </w:rPr>
        <w:t xml:space="preserve"> भनिन्छ। कहिलेकाँही उसलाई अजिंगर वा सर्पसँग तुलना गरिन्छ।</w:t>
      </w:r>
    </w:p>
    <w:p>
      <w:pPr/>
      <w:r>
        <w:rPr>
          <w:lang w:val="ne_NP" w:bidi="ne_NP"/>
        </w:rPr>
      </w:r>
      <w:r>
        <w:rPr>
          <w:lang w:val="ne_NP" w:bidi="ne_NP"/>
        </w:rPr>
        <w:t xml:space="preserve">यद्यपि, परमेश्वर शैतान भन्दा धेरै बलियो हुनुहुन्छ। जब येशू मर्नुभयो र </w:t>
      </w:r>
      <w:r>
        <w:rPr>
          <w:lang w:val="ne_NP" w:bidi="ne_NP"/>
        </w:rPr>
        <w:t>बौरी उठ्नु भयो</w:t>
      </w:r>
      <w:r>
        <w:rPr>
          <w:lang w:val="ne_NP" w:bidi="ne_NP"/>
        </w:rPr>
        <w:t xml:space="preserve">, परमेश्वरले शैतानको शक्ति तोड्नु भयो। तापनि परमेश्वरले शैतानलाई अहिलेसम्म आफ्नो शक्ति प्रयोग गर्न अनुमति दिनु हुन्छ जब येशू फर्केर आउनु हुन्छ तब येशूले शैतानलाई सदाको लागि पराजित गर्नुहुनेछ। परमेश्वरले शैतान र सबै दुष्ट आत्माहरूलाई दण्ड दिनु हुनेछ र तिनीहरूले फेरि कहिल्यै परमेश्वर र उहाँका मानिसहरूको विरुद्धमा काम गर्न सक्ने छैनन्। </w:t>
      </w:r>
      <w:r>
        <w:rPr>
          <w:lang w:val="ne_NP" w:bidi="ne_NP"/>
        </w:rPr>
      </w:r>
      <w:r>
        <w:rPr>
          <w:lang w:val="ne_NP" w:bidi="ne_NP"/>
        </w:rPr>
      </w:r>
    </w:p>
    <w:p>
      <w:pPr/>
      <w:r>
        <w:rPr>
          <w:lang w:val="ne_NP" w:bidi="ne_NP"/>
        </w:rPr>
      </w:r>
    </w:p>
    <w:p>
      <w:pPr>
        <w:pStyle w:val="Heading2"/>
      </w:pPr>
      <w:r>
        <w:rPr>
          <w:lang w:val="ne_NP" w:bidi="ne_NP"/>
        </w:rPr>
        <w:t>श्राप</w:t>
      </w:r>
      <w:r>
        <w:rPr>
          <w:lang w:val="ne_NP" w:bidi="ne_NP"/>
        </w:rPr>
      </w:r>
    </w:p>
    <w:p>
      <w:pPr/>
      <w:r>
        <w:rPr>
          <w:lang w:val="ne_NP" w:bidi="ne_NP"/>
        </w:rPr>
      </w:r>
      <w:r>
        <w:rPr>
          <w:lang w:val="ne_NP" w:bidi="ne_NP"/>
        </w:rPr>
        <w:t xml:space="preserve">कसैलाई </w:t>
      </w:r>
      <w:r>
        <w:rPr>
          <w:lang w:val="ne_NP" w:bidi="ne_NP"/>
        </w:rPr>
        <w:t>सराप्नु</w:t>
      </w:r>
      <w:r>
        <w:rPr>
          <w:lang w:val="ne_NP" w:bidi="ne_NP"/>
        </w:rPr>
        <w:t xml:space="preserve"> भनेको कसैलाई </w:t>
      </w:r>
      <w:r>
        <w:rPr>
          <w:b/>
          <w:lang w:val="ne_NP" w:bidi="ne_NP"/>
        </w:rPr>
        <w:t>आशीष</w:t>
      </w:r>
      <w:r>
        <w:rPr>
          <w:lang w:val="ne_NP" w:bidi="ne_NP"/>
        </w:rPr>
        <w:t xml:space="preserve"> दिनुको उल्टो हो। जब तपाईंले कसैलाई आशीष दिनुहुन्छ, तपाईंले आशीष दिनु भएको व्यक्तिलाई केही असल होस् भनेर चाहनुहुन्छ। जब तपाईंले तिनीहरूलाई सराप्नु हुन्छ तिनीहरूलाई केही नराम्रो होस् भनेर इच्छा गर्नुहुन्छ। मानिसहरूले श्राप साँचो हुन्छ भनेर </w:t>
      </w:r>
      <w:r>
        <w:rPr>
          <w:lang w:val="ne_NP" w:bidi="ne_NP"/>
        </w:rPr>
        <w:t>विश्वास गर्थे</w:t>
      </w:r>
      <w:r>
        <w:rPr>
          <w:lang w:val="ne_NP" w:bidi="ne_NP"/>
        </w:rPr>
        <w:t>। यदि कसैले तिनीहरूलाई सरापे भने तिनीहरू धेरै डराउँथे।</w:t>
      </w:r>
    </w:p>
    <w:p>
      <w:pPr/>
      <w:r>
        <w:rPr>
          <w:lang w:val="ne_NP" w:bidi="ne_NP"/>
        </w:rPr>
      </w:r>
      <w:r>
        <w:rPr>
          <w:lang w:val="ne_NP" w:bidi="ne_NP"/>
        </w:rPr>
        <w:t xml:space="preserve">जब परमेश्वरले कसैलाई सराप्नु हुन्छ तब परमेश्वरले भन्नु भएको खराब कुरा हुनेछ अवश्य हुनेछ परमेश्वरले मानिसहरूलाई दण्ड दिन श्राप दिनुहुन्छ। यदि तिनीहरूले परमेश्वरको आज्ञा पालन गरे भने परमेश्वरले तिनीहरूलाई आशीष दिनुहुनेछ भनेर परमेश्वरले </w:t>
      </w:r>
      <w:r>
        <w:rPr>
          <w:lang w:val="ne_NP" w:bidi="ne_NP"/>
        </w:rPr>
        <w:t>इस्राएलीहरूलाई</w:t>
      </w:r>
      <w:r>
        <w:rPr>
          <w:lang w:val="ne_NP" w:bidi="ne_NP"/>
        </w:rPr>
        <w:t xml:space="preserve"> भन्नुभयो। यदि तिनीहरूले परमेश्वरको आज्ञा मानेनन् भने परमेश्वरले तिनीहरूलाई सराप्नु हुन्थ्यो।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