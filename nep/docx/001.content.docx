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Familiarization, Internalization, Articulation (Fia) Terms</w:t>
      </w:r>
      <w:r>
        <w:rPr>
          <w:lang w:val="ne_NP" w:bidi="ne_NP"/>
        </w:rPr>
      </w:r>
    </w:p>
    <w:p>
      <w:pPr/>
      <w:r>
        <w:rPr>
          <w:lang w:val="ne_NP" w:bidi="ne_NP"/>
        </w:rPr>
      </w:r>
      <w:r>
        <w:rPr>
          <w:b/>
          <w:lang w:val="ne_NP" w:bidi="ne_NP"/>
        </w:rPr>
        <w:t>Familiarization, Internalization, Articulation (FIA) Key Terms</w:t>
      </w:r>
      <w:r>
        <w:rPr>
          <w:lang w:val="ne_NP" w:bidi="ne_NP"/>
        </w:rPr>
        <w:t xml:space="preserve"> © 2025 Word Collective Released under CC BY-SA 4.0 license. </w:t>
      </w:r>
      <w:r>
        <w:rPr>
          <w:lang w:val="ne_NP" w:bidi="ne_NP"/>
        </w:rPr>
        <w:t>Familiarization, Internalization, Articulation (FIA) Key Terms</w:t>
      </w:r>
      <w:r>
        <w:rPr>
          <w:lang w:val="ne_NP" w:bidi="ne_NP"/>
        </w:rPr>
        <w:t xml:space="preserve"> has been adapted in the following languages Tok Pisin, عربي, Français, हिंदी, Bahasa Indonesia, Português, Русский, Español, Kiswahili, 简体中文 from </w:t>
      </w:r>
      <w:r>
        <w:rPr>
          <w:lang w:val="ne_NP" w:bidi="ne_NP"/>
        </w:rPr>
        <w:t>Familiarization, Internalization, Articulation (FIA)</w:t>
      </w:r>
      <w:r>
        <w:rPr>
          <w:lang w:val="ne_NP" w:bidi="ne_NP"/>
        </w:rPr>
        <w:t xml:space="preserve"> © 2025 Word Collective. Released under CC BY-SA 4.0 license by Mission Mutual</w:t>
      </w:r>
      <w:r>
        <w:rPr>
          <w:lang w:val="ne_NP" w:bidi="ne_NP"/>
        </w:rPr>
      </w:r>
      <w:r>
        <w:rPr>
          <w:lang w:val="ne_NP" w:bidi="ne_NP"/>
        </w:rPr>
      </w:r>
    </w:p>
    <w:p>
      <w:pPr>
        <w:pStyle w:val="Heading1"/>
      </w:pPr>
      <w:r>
        <w:rPr>
          <w:lang w:val="ne_NP" w:bidi="ne_NP"/>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अ</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अखमिरी रोटीको चाड</w:t>
      </w:r>
      <w:r>
        <w:rPr>
          <w:lang w:val="ne_NP" w:bidi="ne_NP"/>
        </w:rPr>
      </w:r>
    </w:p>
    <w:p>
      <w:pPr/>
      <w:r>
        <w:rPr>
          <w:lang w:val="ne_NP" w:bidi="ne_NP"/>
        </w:rPr>
      </w:r>
      <w:r>
        <w:rPr>
          <w:lang w:val="ne_NP" w:bidi="ne_NP"/>
        </w:rPr>
        <w:t>निस्तारचाड</w:t>
      </w:r>
      <w:r>
        <w:rPr>
          <w:lang w:val="ne_NP" w:bidi="ne_NP"/>
        </w:rPr>
        <w:t xml:space="preserve"> एउटा महत्त्वपूर्ण </w:t>
      </w:r>
      <w:r>
        <w:rPr>
          <w:lang w:val="ne_NP" w:bidi="ne_NP"/>
        </w:rPr>
        <w:t>यहूदी</w:t>
      </w:r>
      <w:r>
        <w:rPr>
          <w:lang w:val="ne_NP" w:bidi="ne_NP"/>
        </w:rPr>
        <w:t xml:space="preserve"> चाड हो जसलाई अखमिरी रोटीको चाड वा पर्व पनि भनिन्छ।</w:t>
      </w:r>
    </w:p>
    <w:p>
      <w:pPr/>
      <w:r>
        <w:rPr>
          <w:lang w:val="ne_NP" w:bidi="ne_NP"/>
        </w:rPr>
      </w:r>
      <w:r>
        <w:rPr>
          <w:lang w:val="ne_NP" w:bidi="ne_NP"/>
        </w:rPr>
        <w:t xml:space="preserve">यो चाडले मानिसहरूलाई </w:t>
      </w:r>
      <w:r>
        <w:rPr>
          <w:lang w:val="ne_NP" w:bidi="ne_NP"/>
        </w:rPr>
        <w:t>इस्राएलको</w:t>
      </w:r>
      <w:r>
        <w:rPr>
          <w:lang w:val="ne_NP" w:bidi="ne_NP"/>
        </w:rPr>
        <w:t xml:space="preserve"> इतिहासको धेरै महत्त्वपूर्ण समयलाई सम्झाउँछ।</w:t>
      </w:r>
    </w:p>
    <w:p>
      <w:pPr/>
      <w:r>
        <w:rPr>
          <w:lang w:val="ne_NP" w:bidi="ne_NP"/>
        </w:rPr>
      </w:r>
      <w:r>
        <w:rPr>
          <w:lang w:val="ne_NP" w:bidi="ne_NP"/>
        </w:rPr>
        <w:t xml:space="preserve">धेरै समय अघि </w:t>
      </w:r>
      <w:r>
        <w:rPr>
          <w:lang w:val="ne_NP" w:bidi="ne_NP"/>
        </w:rPr>
        <w:t>अब्राहामको</w:t>
      </w:r>
      <w:r>
        <w:rPr>
          <w:lang w:val="ne_NP" w:bidi="ne_NP"/>
        </w:rPr>
        <w:t xml:space="preserve"> </w:t>
      </w:r>
      <w:r>
        <w:rPr>
          <w:lang w:val="ne_NP" w:bidi="ne_NP"/>
        </w:rPr>
        <w:t>सन्तान</w:t>
      </w:r>
      <w:r>
        <w:rPr>
          <w:lang w:val="ne_NP" w:bidi="ne_NP"/>
        </w:rPr>
        <w:t xml:space="preserve"> </w:t>
      </w:r>
      <w:r>
        <w:rPr>
          <w:lang w:val="ne_NP" w:bidi="ne_NP"/>
        </w:rPr>
        <w:t>इस्राएलीहरू</w:t>
      </w:r>
      <w:r>
        <w:rPr>
          <w:lang w:val="ne_NP" w:bidi="ne_NP"/>
        </w:rPr>
        <w:t xml:space="preserve"> मिश्रमा </w:t>
      </w:r>
      <w:r>
        <w:rPr>
          <w:lang w:val="ne_NP" w:bidi="ne_NP"/>
        </w:rPr>
        <w:t>दास</w:t>
      </w:r>
      <w:r>
        <w:rPr>
          <w:lang w:val="ne_NP" w:bidi="ne_NP"/>
        </w:rPr>
        <w:t xml:space="preserve"> बनेका थिए। इस्राएलीहरू चार सय वर्षसम्म मिश्रमा बसोबास गरेका थिए! त्यसपछि परमेश्वरले इस्राएलीहरू मध्ये एक जना मोशालाई इस्राएलीहरूलाई मिश्रबाट निकालेर </w:t>
      </w:r>
      <w:r>
        <w:rPr>
          <w:lang w:val="ne_NP" w:bidi="ne_NP"/>
        </w:rPr>
        <w:t>कनानमा</w:t>
      </w:r>
      <w:r>
        <w:rPr>
          <w:lang w:val="ne_NP" w:bidi="ne_NP"/>
        </w:rPr>
        <w:t xml:space="preserve"> फर्काउन बोलाउनु भयो जुन भुमि परमेस्वरले अब्राहामको सन्तानलाई दिनु हुन्छ भनेर प्रतिज्ञा गर्नुभएको थियो। मिश्रको </w:t>
      </w:r>
      <w:r>
        <w:rPr>
          <w:lang w:val="ne_NP" w:bidi="ne_NP"/>
        </w:rPr>
        <w:t>राजा</w:t>
      </w:r>
      <w:r>
        <w:rPr>
          <w:lang w:val="ne_NP" w:bidi="ne_NP"/>
        </w:rPr>
        <w:t xml:space="preserve">ले दासहरूको यो ठूलो समूहलाई आफ्नो देश छोड्न अनुमति नदिएको मात्र होईन। राजाले इस्राएलीहरूको लागि सबै कुरा धेरै गाह्रो बनाए, तर मानिसहरूलाई पठाउन राजालाई बाध्य पार्न परमेश्वरले मिश्रका मानिसहरूमा नौ विपत्तिहरू पठाउनुभयो। प्रत्येक बिपत्तिको बेलामा राजाले इस्राएलीहरू जान सक्छन् भनेर प्रतिज्ञा गर्थे, तर परमेश्वरले बिपत्तिलाई रोक्नु भएको बेला राजाले फेरि आफ्नो विचार परिवर्तन गरे। त्यसैले, परमेश्वरले दशौं बिपत्ति सबैभन्दा डरलाग्दो बिपत्ति बनाउनुभयो: परमेश्वरले मिश्रको प्रत्येक घरको जेठा छोरालाई मार्न </w:t>
      </w:r>
      <w:r>
        <w:rPr>
          <w:lang w:val="ne_NP" w:bidi="ne_NP"/>
        </w:rPr>
        <w:t>स्वर्गदूत</w:t>
      </w:r>
      <w:r>
        <w:rPr>
          <w:lang w:val="ne_NP" w:bidi="ne_NP"/>
        </w:rPr>
        <w:t xml:space="preserve"> पठाउनुभयो। तर परमेश्वरले इस्राएलीहरूलाई पशु वा सानो भेडाको थुमालाई मार्न र तिनीहरूको घरको ढोकामा यो थुमाको </w:t>
      </w:r>
      <w:r>
        <w:rPr>
          <w:lang w:val="ne_NP" w:bidi="ne_NP"/>
        </w:rPr>
        <w:t>रगत</w:t>
      </w:r>
      <w:r>
        <w:rPr>
          <w:lang w:val="ne_NP" w:bidi="ne_NP"/>
        </w:rPr>
        <w:t xml:space="preserve"> छर्न भन्नु भएको थियो। जब परमेश्वरले पठाउनु भएको स्वर्गदूतले घरको ढोकामा थुमाको रगत देख्थे, उसले त्यो घर छोड्थे र त्यो परिवारको जेठा छोरालाई मार्दैनथे।</w:t>
      </w:r>
    </w:p>
    <w:p>
      <w:pPr/>
      <w:r>
        <w:rPr>
          <w:lang w:val="ne_NP" w:bidi="ne_NP"/>
        </w:rPr>
      </w:r>
      <w:r>
        <w:rPr>
          <w:lang w:val="ne_NP" w:bidi="ne_NP"/>
        </w:rPr>
        <w:t>त्यही रात इस्राएलीहरूले यो थुमाको मासु विशेष तरिकाले खानुपर्थ्यो। तिनीहरूले तीतो जडिबुटी र तिनीहरूले चाँडै तयार पारेको रोटीसँग मासु खानु पर्थ्यो जुन रोटी बनाउने तरिका सामान्य भन्दा फरक थियो जसलाई बनाउन धेरै समय लाग्थ्यो। तिनीहरूले उभिएर यात्रा गर्न तयार भएको बेला यो खाना खानु पर्थ्यो! किनभने यहि रातमा तिनीहरू मिश्र छोडेर जाँदै थिए।</w:t>
      </w:r>
    </w:p>
    <w:p>
      <w:pPr/>
      <w:r>
        <w:rPr>
          <w:lang w:val="ne_NP" w:bidi="ne_NP"/>
        </w:rPr>
      </w:r>
      <w:r>
        <w:rPr>
          <w:lang w:val="ne_NP" w:bidi="ne_NP"/>
        </w:rPr>
        <w:t>त्यो रात परमेश्वरको स्वर्गदूतले मिश्रका सबै जेठा छोराहरूलाई मारे, तर इस्राएलीहरूको छोराहरू मारेनन् किनभने तिनीहरूको ढोकामा रगत लागेको थियो। त्यो रात मिश्रको राजाले अन्तमा इस्राएलीहरूलाई जान दिए। इस्राएलीहरूले परमेश्वरले तिनीहरूलाई दिनु भएको प्रतिज्ञा गर्नुभएको भूमितिर आफ्नो लामो यात्रा सुरु गरे! तिनीहरू अब दास थिएनन्। त्यो समय देखि, इस्राएलीहरूले हरेक वर्ष निस्तारको चाड मनाएर परमेश्वरले तिनीहरूलाई मिश्रबाट कसरी स्वतन्त्रता दिनु भयो भनेर सम्झन्थे। निस्तार नामको अर्थ "छोड्नु" वा "माथिबाट जानु" हो। यो नामले स्वर्गदूतले कसरी इस्राएलीहरूको घर छोडे र तिनीहरूको जेठा छोराहरूलाई मारेनन् भनेर इस्राएलीहरूलाई सम्झाउँछ।</w:t>
      </w:r>
    </w:p>
    <w:p>
      <w:pPr/>
      <w:r>
        <w:rPr>
          <w:lang w:val="ne_NP" w:bidi="ne_NP"/>
        </w:rPr>
      </w:r>
      <w:r>
        <w:rPr>
          <w:lang w:val="ne_NP" w:bidi="ne_NP"/>
        </w:rPr>
        <w:t>प्रत्येक पटक इस्राएलीहरूले निस्तारचाड मनाउँथे, तिनीहरूले फेरि थुमालाई मारेर यो मासुलाई तीतो जडिबुटी र धेरै छोटो तयार गरिएको रोटीसँग खान्थे। परमेश्वरले तिनीहरूको जेठा छोराहरूलाई कसरी बचाउनु भयो भनेर थुमाले तिनीहरूलाई सम्झाउँथ्यो। तीतो जडिबुटीले तिनीहरूलाई तीतोपन वा दास हुँदा तिनीहरूले सामना गर्नुपरेको कठिनाई सम्झाउँथ्यो। छिट्टै तयार पारेको रोटीले परमेश्वरले तिनीहरूलाई मिश्रबाट मुक्त गरेको र तिनीहरूले अचानक त्यो छोड्नु परेको कुरा संझाउँथ्यो।</w:t>
      </w:r>
    </w:p>
    <w:p>
      <w:pPr/>
      <w:r>
        <w:rPr>
          <w:lang w:val="ne_NP" w:bidi="ne_NP"/>
        </w:rPr>
      </w:r>
      <w:r>
        <w:rPr>
          <w:lang w:val="ne_NP" w:bidi="ne_NP"/>
        </w:rPr>
        <w:t>वार्षिक निस्तार चाड सात दिनसम्म अखमिरी रोटीको चाडसँग मिलाएर मनाउन परमेश्वरले इस्राएलीहरूलाई भन्नुभएको थियो। यी सात दिनसम्म तिनीहरूले छिटोगरी तयार पारेको विशेष रोटी खानु पर्छ। सामान्यतया इस्राएलीहरूले पीठो र पानी मिसाएर मुछेको पिठोलाई रोटी पकाउनु अघि धेरै घण्टा वा रातभर आराम गर्न छोडेर मात्र रोटी बनाउँथे। लामो समय कुर्नाले मुछेको पीठो भित्र केही हावाको फोकाहरू बढेर यसले रोटी अझ ठूलो र नरम बन्थ्यो। प्रत्येक पटक तिनीहरूले रोटी पकाउँदा मुछेको पीठोको केही हिस्सा अर्को पटकलाई राख्थे। बाँकी रहेको पीठोको यस भागलाई खमिर वा खमिरा भनिन्थ्यो। अर्को पटक तिनीहरूले रोटी पकाउने बेला, तिनीहरूले अघिल्लो समयमा राखेको खमिरा पिठोको डल्लोलाई नयाँ पीठोमा थप्दथे। यसले नयाँ पीठोलाई अझ ठूलो र नरम हुन मद्दत गर्यो।</w:t>
      </w:r>
    </w:p>
    <w:p>
      <w:pPr/>
      <w:r>
        <w:rPr>
          <w:lang w:val="ne_NP" w:bidi="ne_NP"/>
        </w:rPr>
      </w:r>
      <w:r>
        <w:rPr>
          <w:lang w:val="ne_NP" w:bidi="ne_NP"/>
        </w:rPr>
        <w:t>जब इस्राएलीहरूले पहिलो निस्तारको रातमा मिश्रलाई छोडेर गइरहेका थिए, तिनीहरूले यस्तो प्रकारको रोटी पकाउने समय थिएन। र परमेश्वरले तिनीहरूलाई अखिमिरी रोटी बनाउन भन्नुभयो। खमिरी बिना बनाइएको रोटी सम्म् र पातलो हुन्छ; यो केवल पीठो र पानी मुछेर सम्म पारेर बेलेर आगोमा पकाएको हुन्छ। यस रोटीलाई अखमिरी रोटी भनिन्थ्यो। त्यसैले, यस चाडलाई अखमिरी रोटीको चाड भनिन्छ। यो चाडको सात दिनसम्म इस्राएलीहरूले खमिरको सानो भाग पनि आफ्नो घरमा राख्न सक्दैनथे। चाड सुरु हुनु अघिनै, तिनीहरूले तिनीहरूसँग भएको खमिर फ्याँक्नु पर्थ्यो।</w:t>
      </w:r>
    </w:p>
    <w:p>
      <w:pPr/>
      <w:r>
        <w:rPr>
          <w:lang w:val="ne_NP" w:bidi="ne_NP"/>
        </w:rPr>
      </w:r>
      <w:r>
        <w:rPr>
          <w:lang w:val="ne_NP" w:bidi="ne_NP"/>
        </w:rPr>
        <w:t>किनभने निस्तारको चाड र अखमिरी रोटीको चाड एकसाथ मनाइन्थ्यो त्यसैले चाडहरूको नाम प्राय: एक अर्काको लागि प्रयोग गरे।</w:t>
      </w:r>
    </w:p>
    <w:p>
      <w:pPr/>
      <w:r>
        <w:rPr>
          <w:lang w:val="ne_NP" w:bidi="ne_NP"/>
        </w:rPr>
      </w:r>
      <w:r>
        <w:rPr>
          <w:lang w:val="ne_NP" w:bidi="ne_NP"/>
        </w:rPr>
        <w:t xml:space="preserve">नयाँ नियममा, कहिलेकाँही खमिरलाई </w:t>
      </w:r>
      <w:r>
        <w:rPr>
          <w:lang w:val="ne_NP" w:bidi="ne_NP"/>
        </w:rPr>
        <w:t>पाप</w:t>
      </w:r>
      <w:r>
        <w:rPr>
          <w:lang w:val="ne_NP" w:bidi="ne_NP"/>
        </w:rPr>
        <w:t>को प्रतीकको रूपमा प्रयोग गरेको छ हामिले पनि हाम्रो जीवनमा त्यसबाट छुटकारा पाउनु पर्छ।</w:t>
      </w:r>
      <w:r>
        <w:rPr>
          <w:lang w:val="ne_NP" w:bidi="ne_NP"/>
        </w:rPr>
      </w:r>
      <w:r>
        <w:rPr>
          <w:lang w:val="ne_NP" w:bidi="ne_NP"/>
        </w:rPr>
      </w:r>
    </w:p>
    <w:p>
      <w:pPr/>
      <w:r>
        <w:rPr>
          <w:lang w:val="ne_NP" w:bidi="ne_NP"/>
        </w:rPr>
      </w:r>
    </w:p>
    <w:p>
      <w:pPr>
        <w:pStyle w:val="Heading2"/>
      </w:pPr>
      <w:r>
        <w:rPr>
          <w:lang w:val="ne_NP" w:bidi="ne_NP"/>
        </w:rPr>
        <w:t>अगमवक्ता</w:t>
      </w:r>
      <w:r>
        <w:rPr>
          <w:lang w:val="ne_NP" w:bidi="ne_NP"/>
        </w:rPr>
      </w:r>
    </w:p>
    <w:p>
      <w:pPr/>
      <w:r>
        <w:rPr>
          <w:lang w:val="ne_NP" w:bidi="ne_NP"/>
        </w:rPr>
      </w:r>
      <w:r>
        <w:rPr>
          <w:b/>
          <w:lang w:val="ne_NP" w:bidi="ne_NP"/>
        </w:rPr>
        <w:t>अगमवक्ता</w:t>
      </w:r>
      <w:r>
        <w:rPr>
          <w:lang w:val="ne_NP" w:bidi="ne_NP"/>
        </w:rPr>
        <w:t xml:space="preserve"> त्यो व्यक्ति हो जसले मानिसहरूलाई परमेश्वरको सन्देशहरू दिन्छन्। यो सन्देश परमेश्वरको लागि गर्नु पर्ने कामको बारेमा निर्देशन हुन सक्छ। यो भविष्यमा हुनेवाला कुराको बारेमा बताउने सन्देश हुन सक्छ। तर धेरैजसो समयमा यी सन्देशहरू मानिसहरूलाई परमेश्वरको आज्ञा उलङ्घन बन्द गर्न निर्देशन हुन्थे। किनभने मानिसहरूले प्राय: यी सन्देशहरू सुन्न मन पराउँदैनथे, त्यसैले अगमवक्ता हुनु एक्लो र गाह्रो हुन सक्छ। कहिलेकाँही मानिसहरूले अगमवक्ताहरूलाई दुर्व्यावहार गरे वा तिनीहरूलाई मारे पनि।</w:t>
      </w:r>
    </w:p>
    <w:p>
      <w:pPr/>
      <w:r>
        <w:rPr>
          <w:lang w:val="ne_NP" w:bidi="ne_NP"/>
        </w:rPr>
      </w:r>
      <w:r>
        <w:rPr>
          <w:lang w:val="ne_NP" w:bidi="ne_NP"/>
        </w:rPr>
        <w:t xml:space="preserve">कहिलेकाँही सन्देशहरूले मानिसहरूलाई आशा र प्रोत्साहन दिन्थे। अगमवक्ताहरूले मानिसहरूलाई तिनीहरूले </w:t>
      </w:r>
      <w:r>
        <w:rPr>
          <w:lang w:val="ne_NP" w:bidi="ne_NP"/>
        </w:rPr>
        <w:t>पाप</w:t>
      </w:r>
      <w:r>
        <w:rPr>
          <w:lang w:val="ne_NP" w:bidi="ne_NP"/>
        </w:rPr>
        <w:t xml:space="preserve"> गरेका छन् र दण्ड दिन योग्य छन् भनेर भन्दै गर्दा परमेश्वरले तिनीहरूलाई </w:t>
      </w:r>
      <w:r>
        <w:rPr>
          <w:lang w:val="ne_NP" w:bidi="ne_NP"/>
        </w:rPr>
        <w:t>दया</w:t>
      </w:r>
      <w:r>
        <w:rPr>
          <w:lang w:val="ne_NP" w:bidi="ne_NP"/>
        </w:rPr>
        <w:t xml:space="preserve"> गर्नुहुनेछ र तिनीहरूलाई फेरि उध्दार गर्नु हुनेछ भनेर पनि बताईरहेका थिए। अगमवक्ताहरूले मानिसहरूलाई दिने एउटा महत्त्वपूर्ण सन्देश यो थियो कि परमेश्वरले तिनीहरूलाई मद्दत गर्न विशेष </w:t>
      </w:r>
      <w:r>
        <w:rPr>
          <w:lang w:val="ne_NP" w:bidi="ne_NP"/>
        </w:rPr>
        <w:t>राजा</w:t>
      </w:r>
      <w:r>
        <w:rPr>
          <w:lang w:val="ne_NP" w:bidi="ne_NP"/>
        </w:rPr>
        <w:t xml:space="preserve"> र </w:t>
      </w:r>
      <w:r>
        <w:rPr>
          <w:lang w:val="ne_NP" w:bidi="ne_NP"/>
        </w:rPr>
        <w:t>मुक्तिदाता</w:t>
      </w:r>
      <w:r>
        <w:rPr>
          <w:lang w:val="ne_NP" w:bidi="ne_NP"/>
        </w:rPr>
        <w:t xml:space="preserve"> पठाउनु हुनेछ। यस विशेष राजा र मुक्तिदातालाई </w:t>
      </w:r>
      <w:r>
        <w:rPr>
          <w:lang w:val="ne_NP" w:bidi="ne_NP"/>
        </w:rPr>
        <w:t>मसीह</w:t>
      </w:r>
      <w:r>
        <w:rPr>
          <w:lang w:val="ne_NP" w:bidi="ne_NP"/>
        </w:rPr>
        <w:t xml:space="preserve"> भनिन्छ। मसीह विशेष कामको लागि नियुक्त गरिएको व्यक्ति हो।</w:t>
      </w:r>
    </w:p>
    <w:p>
      <w:pPr/>
      <w:r>
        <w:rPr>
          <w:lang w:val="ne_NP" w:bidi="ne_NP"/>
        </w:rPr>
      </w:r>
      <w:r>
        <w:rPr>
          <w:lang w:val="ne_NP" w:bidi="ne_NP"/>
        </w:rPr>
        <w:t xml:space="preserve">अगमवक्ताले दिने सन्देशलाई </w:t>
      </w:r>
      <w:r>
        <w:rPr>
          <w:b/>
          <w:lang w:val="ne_NP" w:bidi="ne_NP"/>
        </w:rPr>
        <w:t>अगमवाणी</w:t>
      </w:r>
      <w:r>
        <w:rPr>
          <w:lang w:val="ne_NP" w:bidi="ne_NP"/>
        </w:rPr>
        <w:t xml:space="preserve"> भनिन्छ। येशू जन्मनु भन्दा सयौं वर्ष अघि अगमवक्ताहरूले मसीहको बारेमा भनेका कुराहरू सबै येशूमा साँचो भए। उदाहरणको लागि, मसीह </w:t>
      </w:r>
      <w:r>
        <w:rPr>
          <w:lang w:val="ne_NP" w:bidi="ne_NP"/>
        </w:rPr>
        <w:t>बेथलेहेममा</w:t>
      </w:r>
      <w:r>
        <w:rPr>
          <w:lang w:val="ne_NP" w:bidi="ne_NP"/>
        </w:rPr>
        <w:t xml:space="preserve"> जन्मनु हुनेछ भनेर अगमवाणी थियो; र येशू बेथलेहेममा जन्मिनु भयो। "परमेश्वरको सेवक" ले धेरै पीडाहरू भोग्ने छन र मानिसहरूले अस्वीकार गर्नेछन् भनेर भविष्यवाणी पनि थियो। येशूले दुख भोग्नु भयो र मानिसहरूबाट अस्वीकृत हुनुभयो। अरू धेरै उदाहरणहरू छन्। त्यसैले, हामी येशूले पुरानो नियमको भविष्यवाणीहरू पूरा गर्नुभयो भनेर भन्छौ।</w:t>
      </w:r>
    </w:p>
    <w:p>
      <w:pPr/>
      <w:r>
        <w:rPr>
          <w:lang w:val="ne_NP" w:bidi="ne_NP"/>
        </w:rPr>
      </w:r>
      <w:r>
        <w:rPr>
          <w:lang w:val="ne_NP" w:bidi="ne_NP"/>
        </w:rPr>
        <w:t xml:space="preserve">अगमवक्ताहरूले मानिसहरूलाई परमेश्वरको सन्देशहरू विभिन्न तरिकाले दिए। कहिलेकाँही अगमवक्ताले मानिसहरूलाई विशेष अर्थ सहितको कथा </w:t>
      </w:r>
      <w:r>
        <w:rPr>
          <w:lang w:val="ne_NP" w:bidi="ne_NP"/>
        </w:rPr>
        <w:t>दृष्टान्त</w:t>
      </w:r>
      <w:r>
        <w:rPr>
          <w:lang w:val="ne_NP" w:bidi="ne_NP"/>
        </w:rPr>
        <w:t xml:space="preserve"> भन्थे। कहिलेकाँही अगमवक्ताले मानिसहरूलाई सन्देश बुझ्न मद्दत होस भनेर एक प्रकारको नाटक गर्थे। उदाहरणको लागि, परमेश्वरले अगमवक्ता यर्मियालाई घाँटीमा काठको गह्रौं </w:t>
      </w:r>
      <w:r>
        <w:rPr>
          <w:lang w:val="ne_NP" w:bidi="ne_NP"/>
        </w:rPr>
        <w:t>जुवा</w:t>
      </w:r>
      <w:r>
        <w:rPr>
          <w:lang w:val="ne_NP" w:bidi="ne_NP"/>
        </w:rPr>
        <w:t xml:space="preserve"> बोकेर केही समयका लागि हिंड भनेर भन्नुभयो जुनकुरा सामान्यतया खेतमा काम गर्ने पशुहरूलाई नियन्त्रण गर्न प्रयोग गरिन्थ्यो। यर्मियाले यो जुवालाई </w:t>
      </w:r>
      <w:r>
        <w:rPr>
          <w:lang w:val="ne_NP" w:bidi="ne_NP"/>
        </w:rPr>
        <w:t>इस्राएलीहरू</w:t>
      </w:r>
      <w:r>
        <w:rPr>
          <w:lang w:val="ne_NP" w:bidi="ne_NP"/>
        </w:rPr>
        <w:t xml:space="preserve"> चाँडै बाबेलका मानिसहरूको नियन्त्रण हुनेछ भनेर बताउन एउटा संकेतको रूपमा प्रयोग गरे। परमेश्वरले अगमवक्ता होशेलाई वेश्यासँग विवाह गर्न भन्नुभयो, र उहाँले अगमवक्ता इजकिएललाई हप्तौंसम्म नहल्लिकन कोल्टे पल्टिरहन भन्नुभयो। मानिसहरूलाई यी नाटकीय कृयाकलापहरुद्वारा सन्देश दिदा परमेश्वर कति गम्भीर हुनुहुन्थ्यो भनेर बुझ्न मद्दत गर्यो।</w:t>
      </w:r>
    </w:p>
    <w:p>
      <w:pPr/>
      <w:r>
        <w:rPr>
          <w:lang w:val="ne_NP" w:bidi="ne_NP"/>
        </w:rPr>
      </w:r>
      <w:r>
        <w:rPr>
          <w:lang w:val="ne_NP" w:bidi="ne_NP"/>
        </w:rPr>
        <w:t xml:space="preserve">परमेश्वरले अगमवक्ताहरूलाई </w:t>
      </w:r>
      <w:r>
        <w:rPr>
          <w:lang w:val="ne_NP" w:bidi="ne_NP"/>
        </w:rPr>
        <w:t>पवित्र आत्माको</w:t>
      </w:r>
      <w:r>
        <w:rPr>
          <w:lang w:val="ne_NP" w:bidi="ne_NP"/>
        </w:rPr>
        <w:t xml:space="preserve"> शक्तिद्वारा आफ्नो सन्देशहरू दिनुभयो। यसले कसरी काम गर्यो भनेर हामीलाई ठ्याक्कै थाहा छैन। कहिलेकाँही अगमवक्ताले सपना वा </w:t>
      </w:r>
      <w:r>
        <w:rPr>
          <w:lang w:val="ne_NP" w:bidi="ne_NP"/>
        </w:rPr>
        <w:t>दर्शन</w:t>
      </w:r>
      <w:r>
        <w:rPr>
          <w:lang w:val="ne_NP" w:bidi="ne_NP"/>
        </w:rPr>
        <w:t xml:space="preserve"> पाऊँथे। हुनसक्छ, कहिलेकाँही परमेश्वरले अगमवक्तालाई विशेष प्रकाश दिनु हुन्थ्यो र त्यसपछि उनलाई यो कुरा सत्य हो भनि थाहा हुन्थ्यो। सायद कहिलेकाँही परमेश्वरले अगमवक्तालाई सुनिने शब्दहरू भन्नुभयो। सम्भव भएसम्म आफ्नो शब्दहरू र रचनात्मकता प्रयोग गरेर भएपनि अगमवक्ताले मानिसहरूलाई परमेश्वरको यो सन्देश वा प्रकाश दिए।</w:t>
      </w:r>
    </w:p>
    <w:p>
      <w:pPr/>
      <w:r>
        <w:rPr>
          <w:lang w:val="ne_NP" w:bidi="ne_NP"/>
        </w:rPr>
      </w:r>
      <w:r>
        <w:rPr>
          <w:lang w:val="ne_NP" w:bidi="ne_NP"/>
        </w:rPr>
        <w:t xml:space="preserve">प्राय: अगमवक्ताहरूले यी सन्देशहरूलाइ लेखे, वा अन्य मानिसहरूले तिनीहरूको लागि लेखिदिए। पुरानो नियमका धेरै पुस्तकहरू परमेश्वरले अगमवक्ताहरू मार्फत मानिसहरूलाई दिनु भएको सन्देशहरू हुन्। त्यसैले </w:t>
      </w:r>
      <w:r>
        <w:rPr>
          <w:lang w:val="ne_NP" w:bidi="ne_NP"/>
        </w:rPr>
        <w:t>यहूदी</w:t>
      </w:r>
      <w:r>
        <w:rPr>
          <w:lang w:val="ne_NP" w:bidi="ne_NP"/>
        </w:rPr>
        <w:t>हरूले प्राय: "अगमवक्ताहरू" वा "व्यवस्था र अगमवक्ताहरू" शब्द प्रयोग गर्छन्, यस बाईबलको खण्डलाई हामी पुरानो नियम भन्छौ। "</w:t>
      </w:r>
      <w:r>
        <w:rPr>
          <w:lang w:val="ne_NP" w:bidi="ne_NP"/>
        </w:rPr>
        <w:t>व्यवस्था</w:t>
      </w:r>
      <w:r>
        <w:rPr>
          <w:lang w:val="ne_NP" w:bidi="ne_NP"/>
        </w:rPr>
        <w:t>"ले पुरानो नियमको त्यो भागलाई जनाउँछ जुन परमेश्वरको आज्ञाहरूसँग सम्बन्धित छ: यी पुरानो नियमको पहिलो पाँच पुस्तकहरू हुन्।</w:t>
      </w:r>
    </w:p>
    <w:p>
      <w:pPr/>
      <w:r>
        <w:rPr>
          <w:lang w:val="ne_NP" w:bidi="ne_NP"/>
        </w:rPr>
      </w:r>
      <w:r>
        <w:rPr>
          <w:lang w:val="ne_NP" w:bidi="ne_NP"/>
        </w:rPr>
        <w:t xml:space="preserve">कहिलेकाँही हामी पुरानो नियममा अगमवक्ताको लागि अन्य शब्दहरू पनि पाउँछौं, जस्तै </w:t>
      </w:r>
      <w:r>
        <w:rPr>
          <w:b/>
          <w:lang w:val="ne_NP" w:bidi="ne_NP"/>
        </w:rPr>
        <w:t>परमेश्वरको मानिस</w:t>
      </w:r>
      <w:r>
        <w:rPr>
          <w:lang w:val="ne_NP" w:bidi="ne_NP"/>
        </w:rPr>
        <w:t xml:space="preserve">, </w:t>
      </w:r>
      <w:r>
        <w:rPr>
          <w:b/>
          <w:lang w:val="ne_NP" w:bidi="ne_NP"/>
        </w:rPr>
        <w:t>परमेश्वरको सेवक</w:t>
      </w:r>
      <w:r>
        <w:rPr>
          <w:lang w:val="ne_NP" w:bidi="ne_NP"/>
        </w:rPr>
        <w:t xml:space="preserve"> वा </w:t>
      </w:r>
      <w:r>
        <w:rPr>
          <w:b/>
          <w:lang w:val="ne_NP" w:bidi="ne_NP"/>
        </w:rPr>
        <w:t>दर्शी</w:t>
      </w:r>
      <w:r>
        <w:rPr>
          <w:lang w:val="ne_NP" w:bidi="ne_NP"/>
        </w:rPr>
        <w:t>। "दर्शी" को अर्थ देख्न सक्ने व्यक्ति हो। अगमवक्ता एउटा दर्शी हो किनभने उसले परमेश्वरलाई अन्य मानिसहरू भन्दा बढी स्पष्ट रूपमा देख्न वा बुझ्न सक्छ, र उसलाई अन्य मानिसहरूले जान्न नसक्ने कुराहरू जान्दछन्। यो हुन्छ किनभने परमेश्वरले अगमवक्तालाई यो समझ दिनुहुन्छ।</w:t>
      </w:r>
    </w:p>
    <w:p>
      <w:pPr/>
      <w:r>
        <w:rPr>
          <w:lang w:val="ne_NP" w:bidi="ne_NP"/>
        </w:rPr>
      </w:r>
      <w:r>
        <w:rPr>
          <w:lang w:val="ne_NP" w:bidi="ne_NP"/>
        </w:rPr>
        <w:t xml:space="preserve">त्यहाँ </w:t>
      </w:r>
      <w:r>
        <w:rPr>
          <w:b/>
          <w:lang w:val="ne_NP" w:bidi="ne_NP"/>
        </w:rPr>
        <w:t>झूटा अगमवक्ताहरू</w:t>
      </w:r>
      <w:r>
        <w:rPr>
          <w:lang w:val="ne_NP" w:bidi="ne_NP"/>
        </w:rPr>
        <w:t xml:space="preserve"> पनि थिए। झूटा अगमवक्ताले परमेश्वरको सन्देश दिदैन। झूटा अगमवक्ताले आफ्नो सन्देश बनाउँछन्, र मानिसहरूले सुन्न चाहने कुरा मात्र भन्छन्। यसो गर्नाले मानिसहरूले अगमवक्तालाई मन पराउनेछन् र उसलाई सम्मान गर्नेछन्। हामी झूटा अगमवक्तालाई चिन्न सक्छौं किनभने उसले भनेको कुराहरू साँचो हुने छैन।</w:t>
      </w:r>
    </w:p>
    <w:p>
      <w:pPr/>
      <w:r>
        <w:rPr>
          <w:lang w:val="ne_NP" w:bidi="ne_NP"/>
        </w:rPr>
      </w:r>
      <w:r>
        <w:rPr>
          <w:lang w:val="ne_NP" w:bidi="ne_NP"/>
        </w:rPr>
        <w:t xml:space="preserve">पुरानो नियममा हामी कहिलेकाँही अगमवक्ताहरूको समूहको बारेमा सुन्छौ। यी अगमवक्ताहरू हामीले अहिलेसम्म उल्लेख गरेका अगमवक्ताहरू भन्दा अलि फरक थिए। यी अन्य प्रकारका अगमवक्ताहरूले एउटा निश्चित रीति रिवाज पालन गर्थे, उदाहरणको लागि कसैले साङ्गीतिक साधन बजाएको सुनेर त्यसपछि तिनीहरू मग्नतामा जान्थे। यसको अर्थ तिनीहरू पुरै जागा थिएनन्, र पुरै सुतेका पनि थिएनन्। यस अवस्थामा, परमेश्वरले कहिलेकाँही तिनीहरूलाई केही विशेष प्रकाश दिनुहुन्थ्यो। जब मानिसहरूले के गर्ने भनेर जान्न चाहन्थे, कहिलेकाँही तिनीहरू यस्तो अगमवक्ताकहाँ जान्थे, र त्यसपछि अगमवक्ता यस मग्नतामा जानको लागि प्रयास गर्थे र यो व्यक्तिले के गर्नुपर्छ भन्ने बारेमा परमेश्वरको सन्देश प्राप्त गर्ने आशा गर्थे। यस प्रकारको मग्नतामा परेका मानिसहरूले परमेश्वरको प्रशंसा र </w:t>
      </w:r>
      <w:r>
        <w:rPr>
          <w:lang w:val="ne_NP" w:bidi="ne_NP"/>
        </w:rPr>
        <w:t>आराधना</w:t>
      </w:r>
      <w:r>
        <w:rPr>
          <w:lang w:val="ne_NP" w:bidi="ne_NP"/>
        </w:rPr>
        <w:t xml:space="preserve"> गर्न थाल्न सक्छन।</w:t>
      </w:r>
    </w:p>
    <w:p>
      <w:pPr/>
      <w:r>
        <w:rPr>
          <w:lang w:val="ne_NP" w:bidi="ne_NP"/>
        </w:rPr>
      </w:r>
      <w:r>
        <w:rPr>
          <w:lang w:val="ne_NP" w:bidi="ne_NP"/>
        </w:rPr>
        <w:t xml:space="preserve">नयाँ नियममा, पावलले हामीलाई </w:t>
      </w:r>
      <w:r>
        <w:rPr>
          <w:lang w:val="ne_NP" w:bidi="ne_NP"/>
        </w:rPr>
        <w:t>पवित्र आत्माले</w:t>
      </w:r>
      <w:r>
        <w:rPr>
          <w:lang w:val="ne_NP" w:bidi="ne_NP"/>
        </w:rPr>
        <w:t xml:space="preserve"> केही मानिसहरूलाई भविष्यवाणीहरू बोल्ने क्षमता दिन्छन् भनेर सिकाउँछ। पवित्र आत्मा द्वारा परमेश्वरले यी </w:t>
      </w:r>
      <w:r>
        <w:rPr>
          <w:lang w:val="ne_NP" w:bidi="ne_NP"/>
        </w:rPr>
        <w:t>विश्वासीहरूलाई</w:t>
      </w:r>
      <w:r>
        <w:rPr>
          <w:lang w:val="ne_NP" w:bidi="ne_NP"/>
        </w:rPr>
        <w:t xml:space="preserve"> मण्डलीको भलोको लागि केही विशेष ज्ञान वा अन्तरदृष्टि दिन सक्नुहुन्छ। पावलले यसलाई भविष्यवाणीको बरदान भन्छन्। हरेक विश्वासीसँग यो बरदान नहुन सक्छ, किनभने पवित्र आत्माले विभिन्न मानिसहरूलाई बिभिन्न प्रकारका बरदानहरू दिनुहुन्छ।</w:t>
      </w:r>
    </w:p>
    <w:p>
      <w:pPr/>
      <w:r>
        <w:rPr>
          <w:lang w:val="ne_NP" w:bidi="ne_NP"/>
        </w:rPr>
      </w:r>
      <w:r>
        <w:rPr>
          <w:lang w:val="ne_NP" w:bidi="ne_NP"/>
        </w:rPr>
        <w:t>पुरानो नियमको समयमा जस्तै, मानिसहरूले अरूलाई धोका दिन झूटा भविष्यवाणी दिन सक्छन्। त्यसैले, अरू विश्वासीहरूले भविष्यवाणीलाई ध्यानपूर्वक सुन्न र यो साँच्चै परमेश्वरको सन्देश हुन सक्छ कि भनेर जाँच गर्नुपर्छ।</w:t>
      </w:r>
    </w:p>
    <w:p>
      <w:pPr/>
      <w:r>
        <w:rPr>
          <w:lang w:val="ne_NP" w:bidi="ne_NP"/>
        </w:rPr>
      </w:r>
      <w:r>
        <w:rPr>
          <w:b/>
          <w:lang w:val="ne_NP" w:bidi="ne_NP"/>
        </w:rPr>
        <w:t>तपाईं अगमवक्तालाई अनुवाद गर्दै हुनुहुन्छ, भने निम्न कुराहरूमा सावधान रहनुहोस्:</w:t>
      </w:r>
    </w:p>
    <w:p>
      <w:pPr/>
      <w:r>
        <w:rPr>
          <w:lang w:val="ne_NP" w:bidi="ne_NP"/>
        </w:rPr>
      </w:r>
      <w:r>
        <w:rPr>
          <w:lang w:val="ne_NP" w:bidi="ne_NP"/>
        </w:rPr>
        <w:t xml:space="preserve">तपाईंले </w:t>
      </w:r>
      <w:r>
        <w:rPr>
          <w:lang w:val="ne_NP" w:bidi="ne_NP"/>
        </w:rPr>
        <w:t>स्वर्गदूतको</w:t>
      </w:r>
      <w:r>
        <w:rPr>
          <w:lang w:val="ne_NP" w:bidi="ne_NP"/>
        </w:rPr>
        <w:t xml:space="preserve"> लागि रोज्नु भएको शब्दले मानिसहरू भ्रममा नपरून भनेर सावधान रहनुहोस्। स्वर्गदूतले मानिसहरूलाई परमेश्वरको सन्देशहरू पनि दिन्छन्, तर स्वर्गदूत अलौकिक प्राणी हो जबकि अगमवक्ता मानव व्यक्ति हो।</w:t>
      </w:r>
    </w:p>
    <w:p>
      <w:pPr/>
      <w:r>
        <w:rPr>
          <w:lang w:val="ne_NP" w:bidi="ne_NP"/>
        </w:rPr>
      </w:r>
      <w:r>
        <w:rPr>
          <w:lang w:val="ne_NP" w:bidi="ne_NP"/>
        </w:rPr>
        <w:t xml:space="preserve"> तपाईंको भाषामा कसैले भविष्यमा के हुन गइरहेको छ भनेर बताउँछ छ भन्ने मात्र अर्थ लाग्ने शब्द प्रयोग नगर्ने कुरा पक्का गर्नुहोस्। भविष्यको बारेमा कुरा गर्नु भनेको बाइबलमा अगमवक्ता हुनुको अर्थको एउटा सानो भाग मात्र हो।</w:t>
      </w:r>
    </w:p>
    <w:p>
      <w:pPr/>
      <w:r>
        <w:rPr>
          <w:lang w:val="ne_NP" w:bidi="ne_NP"/>
        </w:rPr>
      </w:r>
      <w:r>
        <w:rPr>
          <w:lang w:val="ne_NP" w:bidi="ne_NP"/>
        </w:rPr>
        <w:t>तपाईले "प्रचारक" शब्दको लागि जुन शब्द प्रयोग गर्नुभएको छ त्यहि शब्द प्रयोग नगर्नेकुरामा होसियार रहनुहोस्। एउटा प्रचारकले मानिसहरूलाई परमेश्वरको बारेमा सिकाउँछन्, तर उनले अगमवक्ताले जस्तै सधैं परमेश्वरको वचनहरू सिधै बोल्दैन।</w:t>
      </w:r>
    </w:p>
    <w:p>
      <w:pPr/>
      <w:r>
        <w:rPr>
          <w:lang w:val="ne_NP" w:bidi="ne_NP"/>
        </w:rPr>
      </w:r>
      <w:r>
        <w:rPr>
          <w:lang w:val="ne_NP" w:bidi="ne_NP"/>
        </w:rPr>
        <w:t>केही भाषाहरूमा, "अगमवक्ता" शब्दको राम्रो अनुवाद यस प्रकार हुन सक्छ: "परमेश्वरको प्रवक्ता," "मानिसहरूलाई परमेश्वरको सन्देशहरू दिने व्यक्ति" वा "परमेश्वरको तर्फबाट बोल्ने व्यक्ति"</w:t>
      </w:r>
      <w:r>
        <w:rPr>
          <w:lang w:val="ne_NP" w:bidi="ne_NP"/>
        </w:rPr>
      </w:r>
      <w:r>
        <w:rPr>
          <w:lang w:val="ne_NP" w:bidi="ne_NP"/>
        </w:rPr>
      </w:r>
    </w:p>
    <w:p>
      <w:pPr/>
      <w:r>
        <w:rPr>
          <w:lang w:val="ne_NP" w:bidi="ne_NP"/>
        </w:rPr>
      </w:r>
    </w:p>
    <w:p>
      <w:pPr>
        <w:pStyle w:val="Heading2"/>
      </w:pPr>
      <w:r>
        <w:rPr>
          <w:lang w:val="ne_NP" w:bidi="ne_NP"/>
        </w:rPr>
        <w:t>अगमवाणी</w:t>
      </w:r>
      <w:r>
        <w:rPr>
          <w:lang w:val="ne_NP" w:bidi="ne_NP"/>
        </w:rPr>
      </w:r>
    </w:p>
    <w:p>
      <w:pPr/>
      <w:r>
        <w:rPr>
          <w:lang w:val="ne_NP" w:bidi="ne_NP"/>
        </w:rPr>
      </w:r>
      <w:r>
        <w:rPr>
          <w:lang w:val="ne_NP" w:bidi="ne_NP"/>
        </w:rPr>
        <w:t>अगमवक्ता</w:t>
      </w:r>
      <w:r>
        <w:rPr>
          <w:lang w:val="ne_NP" w:bidi="ne_NP"/>
        </w:rPr>
        <w:t xml:space="preserve"> त्यो व्यक्ति हो जसले मानिसहरूलाई परमेश्वरको सन्देशहरू दिन्छन्। अगमवक्ताले दिने सन्देशलाई </w:t>
      </w:r>
      <w:r>
        <w:rPr>
          <w:b/>
          <w:lang w:val="ne_NP" w:bidi="ne_NP"/>
        </w:rPr>
        <w:t>अगमवाणी</w:t>
      </w:r>
      <w:r>
        <w:rPr>
          <w:lang w:val="ne_NP" w:bidi="ne_NP"/>
        </w:rPr>
        <w:t xml:space="preserve"> भनिन्छ।</w:t>
      </w:r>
    </w:p>
    <w:p>
      <w:pPr/>
      <w:r>
        <w:rPr>
          <w:lang w:val="ne_NP" w:bidi="ne_NP"/>
        </w:rPr>
      </w:r>
      <w:r>
        <w:rPr>
          <w:lang w:val="ne_NP" w:bidi="ne_NP"/>
        </w:rPr>
        <w:t>अगमवाणी भनेको गर्नु पर्ने कामको बारेमा परमेश्वरको निर्देशन हुन सक्छ। यो भविष्यमा हुनेवाला कुराको बारेमा बताउने सन्देश हुन सक्छ। तर धेरैजसो समयमा यी सन्देशहरू मानिसहरूलाई परमेश्वरको आज्ञा नमान्ने कार्य बन्द गर्न निर्देशन हुन्थे।</w:t>
      </w:r>
    </w:p>
    <w:p>
      <w:pPr/>
      <w:r>
        <w:rPr>
          <w:lang w:val="ne_NP" w:bidi="ne_NP"/>
        </w:rPr>
      </w:r>
      <w:r>
        <w:rPr>
          <w:lang w:val="ne_NP" w:bidi="ne_NP"/>
        </w:rPr>
        <w:t xml:space="preserve">भविष्यवाणीहरूले मानिसहरूलाई आशा र प्रोत्साहन पनि दिए। अगमवक्ताहरूले मानिसहरूलाई दिने एउटा महत्त्वपूर्ण सन्देश यो थियो कि परमेश्वरले तिनीहरूलाई मद्दत गर्न विशेष </w:t>
      </w:r>
      <w:r>
        <w:rPr>
          <w:lang w:val="ne_NP" w:bidi="ne_NP"/>
        </w:rPr>
        <w:t>राजा</w:t>
      </w:r>
      <w:r>
        <w:rPr>
          <w:lang w:val="ne_NP" w:bidi="ne_NP"/>
        </w:rPr>
        <w:t xml:space="preserve"> र </w:t>
      </w:r>
      <w:r>
        <w:rPr>
          <w:lang w:val="ne_NP" w:bidi="ne_NP"/>
        </w:rPr>
        <w:t>मुक्तिदाता</w:t>
      </w:r>
      <w:r>
        <w:rPr>
          <w:lang w:val="ne_NP" w:bidi="ne_NP"/>
        </w:rPr>
        <w:t xml:space="preserve"> पठाउनु हुनेछ। यस विशेष राजा र मुक्तिदातालाई </w:t>
      </w:r>
      <w:r>
        <w:rPr>
          <w:lang w:val="ne_NP" w:bidi="ne_NP"/>
        </w:rPr>
        <w:t>मसीह</w:t>
      </w:r>
      <w:r>
        <w:rPr>
          <w:lang w:val="ne_NP" w:bidi="ne_NP"/>
        </w:rPr>
        <w:t xml:space="preserve"> भनिन्छ। येशू जन्मनु भन्दा सयौं वर्ष अघि अगमवक्ताहरूले मसीहको बारेमा भनेका कुराहरू सबै येशूमा साँचो भए। उदाहरणको लागि, मसीह बेथलेहेममा जन्मनु हुनेछ भनेर भविष्यवाणी थियो; र येशू </w:t>
      </w:r>
      <w:r>
        <w:rPr>
          <w:lang w:val="ne_NP" w:bidi="ne_NP"/>
        </w:rPr>
        <w:t>बेथलेहेममा</w:t>
      </w:r>
      <w:r>
        <w:rPr>
          <w:lang w:val="ne_NP" w:bidi="ne_NP"/>
        </w:rPr>
        <w:t xml:space="preserve"> जन्मिनु भयो। "परमेश्वरको सेवक" ले धेरै पीडाहरू भोग्ने छन र मानिसहरूले अस्वीकार गर्नेछन् भनेर भविष्यवाणी पनि थियो। येशूले दुख भोग्नु भयो र मानिसहरूबाट अस्वीकृत हुनुभयो। यस्ता अरू धेरै उदाहरणहरू छन्। त्यसैले, हामी येशूले पुरानो नियमको भविष्यवाणीहरू पूरा गर्नुभयो भनेर भन्छौ।</w:t>
      </w:r>
    </w:p>
    <w:p>
      <w:pPr/>
      <w:r>
        <w:rPr>
          <w:lang w:val="ne_NP" w:bidi="ne_NP"/>
        </w:rPr>
      </w:r>
      <w:r>
        <w:rPr>
          <w:lang w:val="ne_NP" w:bidi="ne_NP"/>
        </w:rPr>
        <w:t xml:space="preserve">नयाँ नियममा, पावलले हामीलाई </w:t>
      </w:r>
      <w:r>
        <w:rPr>
          <w:lang w:val="ne_NP" w:bidi="ne_NP"/>
        </w:rPr>
        <w:t>पवित्र आत्माले</w:t>
      </w:r>
      <w:r>
        <w:rPr>
          <w:lang w:val="ne_NP" w:bidi="ne_NP"/>
        </w:rPr>
        <w:t xml:space="preserve"> केही मानिसहरूलाई भविष्यवाणीहरू बोल्ने क्षमता दिन्छन् भनेर सिकाउँछ। पवित्र आत्मा द्वारा, परमेश्वरले यी </w:t>
      </w:r>
      <w:r>
        <w:rPr>
          <w:lang w:val="ne_NP" w:bidi="ne_NP"/>
        </w:rPr>
        <w:t>विश्वासीहरूलाई</w:t>
      </w:r>
      <w:r>
        <w:rPr>
          <w:lang w:val="ne_NP" w:bidi="ne_NP"/>
        </w:rPr>
        <w:t xml:space="preserve"> </w:t>
      </w:r>
      <w:r>
        <w:rPr>
          <w:lang w:val="ne_NP" w:bidi="ne_NP"/>
        </w:rPr>
        <w:t>मण्डलीको</w:t>
      </w:r>
      <w:r>
        <w:rPr>
          <w:lang w:val="ne_NP" w:bidi="ne_NP"/>
        </w:rPr>
        <w:t xml:space="preserve"> भलोको लागि केही विशेष ज्ञान वा अन्तरदृष्टि दिन सक्नुहुन्छ। पावलले यसलाई भविष्यवाणीको बरदान भन्छन्। हरेक विश्वासीसँग यो बरदान नहुन सक्छ, किनभने पवित्र आत्माले विभिन्न मानिसहरूलाई बिभिन्न प्रकारका बरदानहरू दिनुहुन्छ।</w:t>
      </w:r>
    </w:p>
    <w:p>
      <w:pPr/>
      <w:r>
        <w:rPr>
          <w:lang w:val="ne_NP" w:bidi="ne_NP"/>
        </w:rPr>
      </w:r>
      <w:r>
        <w:rPr>
          <w:lang w:val="ne_NP" w:bidi="ne_NP"/>
        </w:rPr>
        <w:t>पुरानो नियमको समयमा जस्तै, मानिसहरूले अरूलाई धोका दिन झूटा भविष्यवाणी दिन सक्छन्। त्यसैले, अरू विश्वासीहरूले भविष्यवाणीलाई ध्यानपूर्वक सुन्न र यो साँच्चै परमेश्वरको सन्देश हुन सक्छ त भनेर जाँच गर्नुपर्छ।</w:t>
      </w:r>
      <w:r>
        <w:rPr>
          <w:lang w:val="ne_NP" w:bidi="ne_NP"/>
        </w:rPr>
      </w:r>
      <w:r>
        <w:rPr>
          <w:lang w:val="ne_NP" w:bidi="ne_NP"/>
        </w:rPr>
      </w:r>
    </w:p>
    <w:p>
      <w:pPr/>
      <w:r>
        <w:rPr>
          <w:lang w:val="ne_NP" w:bidi="ne_NP"/>
        </w:rPr>
      </w:r>
    </w:p>
    <w:p>
      <w:pPr>
        <w:pStyle w:val="Heading2"/>
      </w:pPr>
      <w:r>
        <w:rPr>
          <w:lang w:val="ne_NP" w:bidi="ne_NP"/>
        </w:rPr>
        <w:t>अदोनै</w:t>
      </w:r>
      <w:r>
        <w:rPr>
          <w:lang w:val="ne_NP" w:bidi="ne_NP"/>
        </w:rPr>
      </w:r>
    </w:p>
    <w:p>
      <w:pPr/>
      <w:r>
        <w:rPr>
          <w:lang w:val="ne_NP" w:bidi="ne_NP"/>
        </w:rPr>
      </w:r>
      <w:r>
        <w:rPr>
          <w:b/>
          <w:lang w:val="ne_NP" w:bidi="ne_NP"/>
        </w:rPr>
        <w:t>अदोनै</w:t>
      </w:r>
      <w:r>
        <w:rPr>
          <w:lang w:val="ne_NP" w:bidi="ne_NP"/>
        </w:rPr>
        <w:t xml:space="preserve"> शब्द हिब्रू भाषाको शब्द हो, जुन पुरानो नियमको भाषा हो। अदोनैको अर्थ प्रभु वा मालिक हो। </w:t>
      </w:r>
      <w:r>
        <w:rPr>
          <w:lang w:val="ne_NP" w:bidi="ne_NP"/>
        </w:rPr>
        <w:t>यहूदीहरूले</w:t>
      </w:r>
      <w:r>
        <w:rPr>
          <w:lang w:val="ne_NP" w:bidi="ne_NP"/>
        </w:rPr>
        <w:t xml:space="preserve"> प्राय: परमेश्वरको बारेमा कुरा गर्न यस शब्दलाई आदरणीय नामको रूपमा प्रयोग गर्छन्।</w:t>
      </w:r>
      <w:r>
        <w:rPr>
          <w:lang w:val="ne_NP" w:bidi="ne_NP"/>
        </w:rPr>
      </w:r>
      <w:r>
        <w:rPr>
          <w:lang w:val="ne_NP" w:bidi="ne_NP"/>
        </w:rPr>
      </w:r>
    </w:p>
    <w:p>
      <w:pPr/>
      <w:r>
        <w:rPr>
          <w:lang w:val="ne_NP" w:bidi="ne_NP"/>
        </w:rPr>
      </w:r>
    </w:p>
    <w:p>
      <w:pPr>
        <w:pStyle w:val="Heading2"/>
      </w:pPr>
      <w:r>
        <w:rPr>
          <w:lang w:val="ne_NP" w:bidi="ne_NP"/>
        </w:rPr>
        <w:t>अधिकार</w:t>
      </w:r>
      <w:r>
        <w:rPr>
          <w:lang w:val="ne_NP" w:bidi="ne_NP"/>
        </w:rPr>
      </w:r>
    </w:p>
    <w:p>
      <w:pPr/>
      <w:r>
        <w:rPr>
          <w:lang w:val="ne_NP" w:bidi="ne_NP"/>
        </w:rPr>
      </w:r>
      <w:r>
        <w:rPr>
          <w:b/>
          <w:lang w:val="ne_NP" w:bidi="ne_NP"/>
        </w:rPr>
        <w:t>अधिकार</w:t>
      </w:r>
      <w:r>
        <w:rPr>
          <w:lang w:val="ne_NP" w:bidi="ne_NP"/>
        </w:rPr>
        <w:t xml:space="preserve"> भएको व्यक्तिमा निर्णय र न्याय गर्ने अधिकार र शक्ति हुन्छ। सर्वोच्च अधिकार परमेश्वरको हो। परमेश्वरले मानिसलाई उहाँको तर्फबाट निर्णय वा न्याय गर्ने अधिकार दिन सक्नुहुन्छ। परमेश्वरले प्राय: मानिसहरूलाई </w:t>
      </w:r>
      <w:r>
        <w:rPr>
          <w:lang w:val="ne_NP" w:bidi="ne_NP"/>
        </w:rPr>
        <w:t>चमत्कार</w:t>
      </w:r>
      <w:r>
        <w:rPr>
          <w:lang w:val="ne_NP" w:bidi="ne_NP"/>
        </w:rPr>
        <w:t xml:space="preserve"> गर्ने शक्ति पनि दिएर उहाँले अधिकार दिनु भएको छ भनेर देखाउनुहुनेछ। </w:t>
      </w:r>
    </w:p>
    <w:p>
      <w:pPr/>
      <w:r>
        <w:rPr>
          <w:lang w:val="ne_NP" w:bidi="ne_NP"/>
        </w:rPr>
      </w:r>
      <w:r>
        <w:rPr>
          <w:lang w:val="ne_NP" w:bidi="ne_NP"/>
        </w:rPr>
        <w:t xml:space="preserve">येशूको अधिकार छ किनभने उहाँ </w:t>
      </w:r>
      <w:r>
        <w:rPr>
          <w:lang w:val="ne_NP" w:bidi="ne_NP"/>
        </w:rPr>
        <w:t>राजा</w:t>
      </w:r>
      <w:r>
        <w:rPr>
          <w:lang w:val="ne_NP" w:bidi="ne_NP"/>
        </w:rPr>
        <w:t xml:space="preserve"> हुनुहुन्छ, र परमेश्वरले उहाँलाई पठाउनु भयो।</w:t>
      </w:r>
    </w:p>
    <w:p>
      <w:pPr/>
      <w:r>
        <w:rPr>
          <w:lang w:val="ne_NP" w:bidi="ne_NP"/>
        </w:rPr>
      </w:r>
      <w:r>
        <w:rPr>
          <w:lang w:val="ne_NP" w:bidi="ne_NP"/>
        </w:rPr>
        <w:t>मण्डलीमा</w:t>
      </w:r>
      <w:r>
        <w:rPr>
          <w:lang w:val="ne_NP" w:bidi="ne_NP"/>
        </w:rPr>
        <w:t xml:space="preserve"> </w:t>
      </w:r>
      <w:r>
        <w:rPr>
          <w:lang w:val="ne_NP" w:bidi="ne_NP"/>
        </w:rPr>
        <w:t>प्रेरितहरूको</w:t>
      </w:r>
      <w:r>
        <w:rPr>
          <w:lang w:val="ne_NP" w:bidi="ne_NP"/>
        </w:rPr>
        <w:t xml:space="preserve"> अधिकार थियो, किनभने येशूले तिनीहरूलाई यो अधिकार दिनु भएको थियो। अन्य मानिसहरूले तिनीहरूको निर्णयहरू स्वीकार गर्नु आवश्यक थियो।</w:t>
      </w:r>
    </w:p>
    <w:p>
      <w:pPr/>
      <w:r>
        <w:rPr>
          <w:lang w:val="ne_NP" w:bidi="ne_NP"/>
        </w:rPr>
      </w:r>
      <w:r>
        <w:rPr>
          <w:lang w:val="ne_NP" w:bidi="ne_NP"/>
        </w:rPr>
        <w:t>बाइबलमा अधिकार छ किनभने परमेश्वरले बाइबल मार्फत मानिसहरूसँग बोल्दै हुनुहुन्छ। यसको अर्थ परमेश्वरले बाइबल मार्फत भन्नु भएको कुरा मानिसहरूले सुन्नुपर्छ।</w:t>
      </w:r>
      <w:r>
        <w:rPr>
          <w:lang w:val="ne_NP" w:bidi="ne_NP"/>
        </w:rPr>
      </w:r>
      <w:r>
        <w:rPr>
          <w:lang w:val="ne_NP" w:bidi="ne_NP"/>
        </w:rPr>
      </w:r>
    </w:p>
    <w:p>
      <w:pPr/>
      <w:r>
        <w:rPr>
          <w:lang w:val="ne_NP" w:bidi="ne_NP"/>
        </w:rPr>
      </w:r>
    </w:p>
    <w:p>
      <w:pPr>
        <w:pStyle w:val="Heading2"/>
      </w:pPr>
      <w:r>
        <w:rPr>
          <w:lang w:val="ne_NP" w:bidi="ne_NP"/>
        </w:rPr>
        <w:t>अधिवक्ता</w:t>
      </w:r>
      <w:r>
        <w:rPr>
          <w:lang w:val="ne_NP" w:bidi="ne_NP"/>
        </w:rPr>
      </w:r>
    </w:p>
    <w:p>
      <w:pPr/>
      <w:r>
        <w:rPr>
          <w:lang w:val="ne_NP" w:bidi="ne_NP"/>
        </w:rPr>
      </w:r>
      <w:r>
        <w:rPr>
          <w:b/>
          <w:lang w:val="ne_NP" w:bidi="ne_NP"/>
        </w:rPr>
        <w:t>अधिवक्ता</w:t>
      </w:r>
      <w:r>
        <w:rPr>
          <w:lang w:val="ne_NP" w:bidi="ne_NP"/>
        </w:rPr>
        <w:t xml:space="preserve"> अर्को व्यक्तिको तर्फबाट बोल्ने व्यक्ति हो। अधिवक्ताले समस्यामा परेको व्यक्ति वा मानिसहरूको समूहलाई मद्दत गर्न र त्यो व्यक्ति वा मानिसहरूको समूहलाई निष्पक्ष व्यवहार गर्न चाहन्छन्। उदाहरणको लागि, यदि कसैले देशको सरकारसँग कुरा गर्दछ र सरकारले गरीब मानिसहरूलाई थप मद्दत गर्न गर्न सक्छ कि भनेर सोध्छ भने उसले गरीब मानिसहरूको वकालत गरिरहेको छ।</w:t>
      </w:r>
    </w:p>
    <w:p>
      <w:pPr/>
      <w:r>
        <w:rPr>
          <w:lang w:val="ne_NP" w:bidi="ne_NP"/>
        </w:rPr>
      </w:r>
      <w:r>
        <w:rPr>
          <w:lang w:val="ne_NP" w:bidi="ne_NP"/>
        </w:rPr>
        <w:t>अदालतको मामलामा, अधिवक्ताले मानिसहरूले अपराध गरेको आरोप लगाएको व्यक्तिको रक्षा गर्दछ। अधिवक्ताले न्यायधिशलाई यो व्योक्ति निर्दोष छ र सजाय योग्य छैन, वा अधिवक्ताले अदालतलाई भन्न सक्छ, यो व्यक्तिले उसले गरेको कामको लागि साँच्चै दुखी छ वा त्यो गर्न उसको अभिप्राय थिएन भनेर भन्न सक्छ। अधिवक्ताले न्यायाधीशलाई धेरै हल्का सजाय मात्र दिन वा बिल्कुल सजाय नलगाउन पनि प्रयास गर्दछ।</w:t>
      </w:r>
      <w:r>
        <w:rPr>
          <w:lang w:val="ne_NP" w:bidi="ne_NP"/>
        </w:rPr>
      </w:r>
      <w:r>
        <w:rPr>
          <w:lang w:val="ne_NP" w:bidi="ne_NP"/>
        </w:rPr>
      </w:r>
    </w:p>
    <w:p>
      <w:pPr/>
      <w:r>
        <w:rPr>
          <w:lang w:val="ne_NP" w:bidi="ne_NP"/>
        </w:rPr>
      </w:r>
    </w:p>
    <w:p>
      <w:pPr>
        <w:pStyle w:val="Heading2"/>
      </w:pPr>
      <w:r>
        <w:rPr>
          <w:lang w:val="ne_NP" w:bidi="ne_NP"/>
        </w:rPr>
        <w:t>अनन्त जीवन</w:t>
      </w:r>
      <w:r>
        <w:rPr>
          <w:lang w:val="ne_NP" w:bidi="ne_NP"/>
        </w:rPr>
      </w:r>
    </w:p>
    <w:p>
      <w:pPr/>
      <w:r>
        <w:rPr>
          <w:lang w:val="ne_NP" w:bidi="ne_NP"/>
        </w:rPr>
      </w:r>
      <w:r>
        <w:rPr>
          <w:b/>
          <w:lang w:val="ne_NP" w:bidi="ne_NP"/>
        </w:rPr>
        <w:t>अनन्त जीवन</w:t>
      </w:r>
      <w:r>
        <w:rPr>
          <w:lang w:val="ne_NP" w:bidi="ne_NP"/>
        </w:rPr>
        <w:t xml:space="preserve"> भनेको कहिल्यै अन्त्य नहुने परमेश्वरसँगको जीवन हो। अनन्त जीवन भनेको परमेश्वरले आफ्ना सन्तानलाई दिने उपहार हो जसले उहाँमा </w:t>
      </w:r>
      <w:r>
        <w:rPr>
          <w:b/>
          <w:lang w:val="ne_NP" w:bidi="ne_NP"/>
        </w:rPr>
        <w:t>विश्वास</w:t>
      </w:r>
      <w:r>
        <w:rPr>
          <w:lang w:val="ne_NP" w:bidi="ne_NP"/>
        </w:rPr>
        <w:t xml:space="preserve"> गर्छ। मानिसहरूले प्रशस्त कडा मेहनत गरेर वा पर्याप्त रीति-रिवाज गरेर प्राप्त गर्न सक्ने कुरा होइन। जब एउटा व्यक्तिले येशूमा आफ्नो भरोसा राख्छ, परमेश्वरले तिनीहरूलाई यो उपहार दिनुहुन्छ।</w:t>
      </w:r>
    </w:p>
    <w:p>
      <w:pPr/>
      <w:r>
        <w:rPr>
          <w:lang w:val="ne_NP" w:bidi="ne_NP"/>
        </w:rPr>
      </w:r>
      <w:r>
        <w:rPr>
          <w:lang w:val="ne_NP" w:bidi="ne_NP"/>
        </w:rPr>
        <w:t xml:space="preserve">अनन्त जीवन साधारण जीवन भन्दा धेरै राम्रो र धनी जीवन हो। अनन्त जीवन को यो उपहार बिना पनि हामी बाँच्न सक्छौं र सास फेर्न सक्छौं, तर यो भौतिक जीवन मात्र हो र हामी मरेपछि यसको अन्त्य हुनेछ। तर परमेश्वरले हामीलाई दिनु हुने अनन्त जीवन कहिल्यै अन्त्य हुने छैन! यो अहिले सुरु हुन्छ, यसले हामीलाई परिवर्तन गर्दै परमेश्वरसँगको घनिष्ट </w:t>
      </w:r>
      <w:r>
        <w:rPr>
          <w:b/>
          <w:lang w:val="ne_NP" w:bidi="ne_NP"/>
        </w:rPr>
        <w:t>सम्बन्धमा</w:t>
      </w:r>
      <w:r>
        <w:rPr>
          <w:lang w:val="ne_NP" w:bidi="ne_NP"/>
        </w:rPr>
        <w:t xml:space="preserve"> बाँच्न सम्भव बनाउँछ। जब येशू फर्केर आउनु हुन्छ र आफ्नो </w:t>
      </w:r>
      <w:r>
        <w:rPr>
          <w:b/>
          <w:lang w:val="ne_NP" w:bidi="ne_NP"/>
        </w:rPr>
        <w:t>राज्य</w:t>
      </w:r>
      <w:r>
        <w:rPr>
          <w:lang w:val="ne_NP" w:bidi="ne_NP"/>
        </w:rPr>
        <w:t xml:space="preserve"> सदाको लागि स्थापित गर्नुहुनेछ, हामी पनि सदाको लागि उहाँसँग जिउनेछौ। यो भविष्यको जीवन र अहिलेको वास्तविक जीवनकोलागि परमेश्वरको उपहार हो!</w:t>
      </w:r>
      <w:r>
        <w:rPr>
          <w:lang w:val="ne_NP" w:bidi="ne_NP"/>
        </w:rPr>
      </w:r>
      <w:r>
        <w:rPr>
          <w:lang w:val="ne_NP" w:bidi="ne_NP"/>
        </w:rPr>
      </w:r>
    </w:p>
    <w:p>
      <w:pPr/>
      <w:r>
        <w:rPr>
          <w:lang w:val="ne_NP" w:bidi="ne_NP"/>
        </w:rPr>
      </w:r>
    </w:p>
    <w:p>
      <w:pPr>
        <w:pStyle w:val="Heading2"/>
      </w:pPr>
      <w:r>
        <w:rPr>
          <w:lang w:val="ne_NP" w:bidi="ne_NP"/>
        </w:rPr>
        <w:t>अनुग्रह</w:t>
      </w:r>
      <w:r>
        <w:rPr>
          <w:lang w:val="ne_NP" w:bidi="ne_NP"/>
        </w:rPr>
      </w:r>
    </w:p>
    <w:p>
      <w:pPr/>
      <w:r>
        <w:rPr>
          <w:lang w:val="ne_NP" w:bidi="ne_NP"/>
        </w:rPr>
      </w:r>
      <w:r>
        <w:rPr>
          <w:lang w:val="ne_NP" w:bidi="ne_NP"/>
        </w:rPr>
        <w:t xml:space="preserve"> जसकालागि हामी योग्य नभएपनि कसैले हामीलाई दया देखाउँछ, तिनीहरूले हाम्रो लागि केही भलो गर्छन् वा हामीलाई केही राम्रो कुरा दिन्छन् </w:t>
      </w:r>
    </w:p>
    <w:p>
      <w:pPr/>
      <w:r>
        <w:rPr>
          <w:lang w:val="ne_NP" w:bidi="ne_NP"/>
        </w:rPr>
      </w:r>
      <w:r>
        <w:rPr>
          <w:lang w:val="ne_NP" w:bidi="ne_NP"/>
        </w:rPr>
        <w:t xml:space="preserve">तिनीहरूको </w:t>
      </w:r>
      <w:r>
        <w:rPr>
          <w:lang w:val="ne_NP" w:bidi="ne_NP"/>
        </w:rPr>
        <w:t>पापलाई</w:t>
      </w:r>
      <w:r>
        <w:rPr>
          <w:lang w:val="ne_NP" w:bidi="ne_NP"/>
        </w:rPr>
        <w:t xml:space="preserve"> </w:t>
      </w:r>
      <w:r>
        <w:rPr>
          <w:lang w:val="ne_NP" w:bidi="ne_NP"/>
        </w:rPr>
        <w:t>क्षमा</w:t>
      </w:r>
      <w:r>
        <w:rPr>
          <w:lang w:val="ne_NP" w:bidi="ne_NP"/>
        </w:rPr>
        <w:t xml:space="preserve"> गरेर र तिनिहरूलाइ आफ्नो सन्तान बनाएर परमेश्वरले मानिसहरूलाई अनुग्रह देखाउनुहुन्छ। मानिसहरू तिनीहरूको अनाज्ञाकारिताका कारण परमेश्वरबाट अलग हुन लायक छन्, तर परमेश्वरले मानिसहरूलाई यति धेरै प्रेम गर्नुहुन्छ कि उहाँ तिनीहरूलाई क्षमा गर्न चाहनुहुन्छ। त्यसैले, परमेश्वरले ति अयोग्य मानिसहरूलाई राम्रो गर्नुहुन्छ: उहाँले तिनीहरूलाई क्षमा गर्नुहुन्छ। यो अनुग्रह हो।</w:t>
      </w:r>
    </w:p>
    <w:p>
      <w:pPr/>
      <w:r>
        <w:rPr>
          <w:lang w:val="ne_NP" w:bidi="ne_NP"/>
        </w:rPr>
      </w:r>
      <w:r>
        <w:rPr>
          <w:lang w:val="ne_NP" w:bidi="ne_NP"/>
        </w:rPr>
        <w:t xml:space="preserve">कहिलेकाँही अनुग्रह भन्नाले परमेश्वरले कुनै विशेष व्यक्तिलाई राम्रो गर्नुभएको वा उहाँले तिनीहरूलाई दिनु भएको असल कुरालाई जनाउँछ। उदाहरणको लागि, परमेश्वरले पावललाई </w:t>
      </w:r>
      <w:r>
        <w:rPr>
          <w:lang w:val="ne_NP" w:bidi="ne_NP"/>
        </w:rPr>
        <w:t>प्रेरित</w:t>
      </w:r>
      <w:r>
        <w:rPr>
          <w:lang w:val="ne_NP" w:bidi="ne_NP"/>
        </w:rPr>
        <w:t xml:space="preserve"> बन्न </w:t>
      </w:r>
      <w:r>
        <w:rPr>
          <w:b/>
          <w:lang w:val="ne_NP" w:bidi="ne_NP"/>
        </w:rPr>
        <w:t>अनुग्रह</w:t>
      </w:r>
      <w:r>
        <w:rPr>
          <w:lang w:val="ne_NP" w:bidi="ne_NP"/>
        </w:rPr>
        <w:t xml:space="preserve"> दिनु भयो भनेर पावलले भन्छन्। पावल प्रेरित हुन योग्य थिएनन्, तर पनि परमेश्वरले उनलाई प्रेरित बनाउनुभयो। परमेश्वरले उनलाई अनुग्रह देखाउनुभयो।</w:t>
      </w:r>
      <w:r>
        <w:rPr>
          <w:lang w:val="ne_NP" w:bidi="ne_NP"/>
        </w:rPr>
      </w:r>
      <w:r>
        <w:rPr>
          <w:lang w:val="ne_NP" w:bidi="ne_NP"/>
        </w:rPr>
      </w:r>
    </w:p>
    <w:p>
      <w:pPr/>
      <w:r>
        <w:rPr>
          <w:lang w:val="ne_NP" w:bidi="ne_NP"/>
        </w:rPr>
      </w:r>
    </w:p>
    <w:p>
      <w:pPr>
        <w:pStyle w:val="Heading2"/>
      </w:pPr>
      <w:r>
        <w:rPr>
          <w:lang w:val="ne_NP" w:bidi="ne_NP"/>
        </w:rPr>
        <w:t>अनैतिकता</w:t>
      </w:r>
      <w:r>
        <w:rPr>
          <w:lang w:val="ne_NP" w:bidi="ne_NP"/>
        </w:rPr>
      </w:r>
    </w:p>
    <w:p>
      <w:pPr/>
      <w:r>
        <w:rPr>
          <w:lang w:val="ne_NP" w:bidi="ne_NP"/>
        </w:rPr>
      </w:r>
      <w:r>
        <w:rPr>
          <w:lang w:val="ne_NP" w:bidi="ne_NP"/>
        </w:rPr>
        <w:t xml:space="preserve">जब मानिसहरूले कुनै पनि प्रकारको यौन पाप गर्छन्, हामी तिनीहरू </w:t>
      </w:r>
      <w:r>
        <w:rPr>
          <w:b/>
          <w:lang w:val="ne_NP" w:bidi="ne_NP"/>
        </w:rPr>
        <w:t>अनैतिक</w:t>
      </w:r>
      <w:r>
        <w:rPr>
          <w:lang w:val="ne_NP" w:bidi="ne_NP"/>
        </w:rPr>
        <w:t xml:space="preserve"> छन् भनेर भन्छौ। जब विवाहित पुरुष वा विवाहित महिलाले आफ्नो वैवाहिक जीवन बाहिर यौन सम्बन्ध राख्छन् भने हामी तिनीहरूले व्यभिचार गरिरहेका हुन्छन् भनेर भन्छौ। तैपनि, जब बाइबलले कसैले अनैतिक कामहरू गर्छ भनेर भन्छन् भने तिनीहरूले कुनै प्रकारको यौन पाप गरेको हुन सक्छ। सामान्यतया जब कोई अनैतिक हुन्छ, तब तिनीहरू विवाहित नहुँदै कुनै प्रकारको यौन पाप गरिरहेका हुन्छन्। परमेश्वरको आराधना गर्नुको सट्टा </w:t>
      </w:r>
      <w:r>
        <w:rPr>
          <w:lang w:val="ne_NP" w:bidi="ne_NP"/>
        </w:rPr>
        <w:t>मूर्तिहरूको</w:t>
      </w:r>
      <w:r>
        <w:rPr>
          <w:lang w:val="ne_NP" w:bidi="ne_NP"/>
        </w:rPr>
        <w:t xml:space="preserve"> आराधना गर्ने मानिसहरूको बारेमा कुरा गर्न कहिलेकाँही बाइबलका लेखकले "अनैतिक" भनेर वर्णन प्रयोग गर्छन्। जसरी पुरुष वा महिलाहरूले यौन पाप गरेर एक अर्काप्रति अविश्वासी हुन्छन्, त्यसरी नै साँचो परमेश्वरको सट्टा झूटा देवता वा मूर्तिको आराधना गर्ने व्यक्ति परमेश्वर प्रति अविश्वासी हुन्छ। हामी ती मानिसहरूलाई अनैतिक पनि भन्न सक्छौं।</w:t>
      </w:r>
      <w:r>
        <w:rPr>
          <w:lang w:val="ne_NP" w:bidi="ne_NP"/>
        </w:rPr>
      </w:r>
      <w:r>
        <w:rPr>
          <w:lang w:val="ne_NP" w:bidi="ne_NP"/>
        </w:rPr>
      </w:r>
    </w:p>
    <w:p>
      <w:pPr/>
      <w:r>
        <w:rPr>
          <w:lang w:val="ne_NP" w:bidi="ne_NP"/>
        </w:rPr>
      </w:r>
    </w:p>
    <w:p>
      <w:pPr>
        <w:pStyle w:val="Heading2"/>
      </w:pPr>
      <w:r>
        <w:rPr>
          <w:lang w:val="ne_NP" w:bidi="ne_NP"/>
        </w:rPr>
        <w:t>अन्य भाषाहरू</w:t>
      </w:r>
      <w:r>
        <w:rPr>
          <w:lang w:val="ne_NP" w:bidi="ne_NP"/>
        </w:rPr>
      </w:r>
    </w:p>
    <w:p>
      <w:pPr/>
      <w:r>
        <w:rPr>
          <w:lang w:val="ne_NP" w:bidi="ne_NP"/>
        </w:rPr>
      </w:r>
      <w:r>
        <w:rPr>
          <w:lang w:val="ne_NP" w:bidi="ne_NP"/>
        </w:rPr>
        <w:t xml:space="preserve">बाइबलमा </w:t>
      </w:r>
      <w:r>
        <w:rPr>
          <w:b/>
          <w:lang w:val="ne_NP" w:bidi="ne_NP"/>
        </w:rPr>
        <w:t>अन्य भाषा</w:t>
      </w:r>
      <w:r>
        <w:rPr>
          <w:lang w:val="ne_NP" w:bidi="ne_NP"/>
        </w:rPr>
        <w:t xml:space="preserve"> शब्द भाषाकोलागि अर्को शब्दको रूपमा प्रयोग गरिएको छ। त्यसैले, विदेशी भाषा बोल्ने मानिसहरू भनेको तपाईंले नबुझ्ने भाषा बोल्ने मानिसहरू हो।</w:t>
      </w:r>
    </w:p>
    <w:p>
      <w:pPr/>
      <w:r>
        <w:rPr>
          <w:lang w:val="ne_NP" w:bidi="ne_NP"/>
        </w:rPr>
      </w:r>
      <w:r>
        <w:rPr>
          <w:lang w:val="ne_NP" w:bidi="ne_NP"/>
        </w:rPr>
        <w:t xml:space="preserve">तर "अन्य भाषाहरू" बोल्ने वा "अन्य भाषाहरूमा" बोल्ने व्यक्तिको अर्थ </w:t>
      </w:r>
      <w:r>
        <w:rPr>
          <w:lang w:val="ne_NP" w:bidi="ne_NP"/>
        </w:rPr>
        <w:t>पवित्र आत्माको</w:t>
      </w:r>
      <w:r>
        <w:rPr>
          <w:lang w:val="ne_NP" w:bidi="ne_NP"/>
        </w:rPr>
        <w:t xml:space="preserve"> विशेष बरदान प्राप्त व्यक्ति पनि हुन सक्छ। जब मानिसहरू यस्तो भाषाहरूमा बोल्छन् तब सामान्यतया तिनीहरूले आफूले के भनिरहेको छ भनेर बुझ्दैन। पवित्र आत्माले यी मानिसहरूलाई आफूले नजानेको भाषामा बोल्न लगाउनु भएको हुन्छ। यो अज्ञात भाषामा, मानिसहरूले परमेश्वरको प्रशंसा गरिरहेका वा परमेश्वरको बारेमा केही सत्य बोलिरहेका हुन्छन्। कहिलेकाँही तिनीहरूले भाषा जानेको कारणले वा कहिलेकाँही पवित्र आत्माले तिनीहरूलाई व्याख्या गर्नुभएको कारणले गर्दा सुन्नेहरूले शब्दहरू बुझ्न सक्छन्। उदाहरणको लागि, पेन्तिकोसको समयमा नयाँ </w:t>
      </w:r>
      <w:r>
        <w:rPr>
          <w:lang w:val="ne_NP" w:bidi="ne_NP"/>
        </w:rPr>
        <w:t>विश्वासीहरूमा</w:t>
      </w:r>
      <w:r>
        <w:rPr>
          <w:lang w:val="ne_NP" w:bidi="ne_NP"/>
        </w:rPr>
        <w:t xml:space="preserve"> पवित्र आत्मा आउनुभयो तब तिनिहरूले अन्य भाषाहरूमा बोल्न थाले। यी अन्य भाषाहरू बोल्ने विश्वासीहरूले आफैले यी भाषाहरू बुझ्दैनथे, तर संसारभरबाट आएका र धेरै भाषाहरू बोल्ने भिडका सबै मानिसहरूले भने विश्वासीहरूले के भनिरहेको छन् भनेर बुझ्न सक्थे!</w:t>
      </w:r>
    </w:p>
    <w:p>
      <w:pPr/>
      <w:r>
        <w:rPr>
          <w:lang w:val="ne_NP" w:bidi="ne_NP"/>
        </w:rPr>
      </w:r>
      <w:r>
        <w:rPr>
          <w:lang w:val="ne_NP" w:bidi="ne_NP"/>
        </w:rPr>
        <w:t xml:space="preserve">पवित्र आत्माले विश्वासीहरूलाई दिने बरदानहरू मध्ये अन्य भाषाहरूमा बोल्ने बरदान एउटा हो। उदाहरणको लागि, अन्य बरदानहरूमा विशेष ज्ञान वा बुद्धि वा </w:t>
      </w:r>
      <w:r>
        <w:rPr>
          <w:lang w:val="ne_NP" w:bidi="ne_NP"/>
        </w:rPr>
        <w:t>चमत्कार</w:t>
      </w:r>
      <w:r>
        <w:rPr>
          <w:lang w:val="ne_NP" w:bidi="ne_NP"/>
        </w:rPr>
        <w:t xml:space="preserve"> गर्ने क्षमता हुन सक्छ।</w:t>
      </w:r>
      <w:r>
        <w:rPr>
          <w:lang w:val="ne_NP" w:bidi="ne_NP"/>
        </w:rPr>
      </w:r>
      <w:r>
        <w:rPr>
          <w:lang w:val="ne_NP" w:bidi="ne_NP"/>
        </w:rPr>
      </w:r>
    </w:p>
    <w:p>
      <w:pPr/>
      <w:r>
        <w:rPr>
          <w:lang w:val="ne_NP" w:bidi="ne_NP"/>
        </w:rPr>
      </w:r>
    </w:p>
    <w:p>
      <w:pPr>
        <w:pStyle w:val="Heading2"/>
      </w:pPr>
      <w:r>
        <w:rPr>
          <w:lang w:val="ne_NP" w:bidi="ne_NP"/>
        </w:rPr>
        <w:t>अन्यजाति</w:t>
      </w:r>
      <w:r>
        <w:rPr>
          <w:lang w:val="ne_NP" w:bidi="ne_NP"/>
        </w:rPr>
      </w:r>
    </w:p>
    <w:p>
      <w:pPr/>
      <w:r>
        <w:rPr>
          <w:lang w:val="ne_NP" w:bidi="ne_NP"/>
        </w:rPr>
      </w:r>
      <w:r>
        <w:rPr>
          <w:b/>
          <w:lang w:val="ne_NP" w:bidi="ne_NP"/>
        </w:rPr>
        <w:t>अन्यजाति</w:t>
      </w:r>
      <w:r>
        <w:rPr>
          <w:lang w:val="ne_NP" w:bidi="ne_NP"/>
        </w:rPr>
        <w:t xml:space="preserve"> शब्द "मानिसहरू" वा "</w:t>
      </w:r>
      <w:r>
        <w:rPr>
          <w:lang w:val="ne_NP" w:bidi="ne_NP"/>
        </w:rPr>
        <w:t>राष्ट्रहरू</w:t>
      </w:r>
      <w:r>
        <w:rPr>
          <w:lang w:val="ne_NP" w:bidi="ne_NP"/>
        </w:rPr>
        <w:t>" भन्ने शब्दबाट आएको हो।</w:t>
      </w:r>
    </w:p>
    <w:p>
      <w:pPr/>
      <w:r>
        <w:rPr>
          <w:lang w:val="ne_NP" w:bidi="ne_NP"/>
        </w:rPr>
      </w:r>
      <w:r>
        <w:rPr>
          <w:lang w:val="ne_NP" w:bidi="ne_NP"/>
        </w:rPr>
        <w:t xml:space="preserve">पुरानो नियममा, परमेश्वरले </w:t>
      </w:r>
      <w:r>
        <w:rPr>
          <w:lang w:val="ne_NP" w:bidi="ne_NP"/>
        </w:rPr>
        <w:t>इस्राएलीहरूलाई</w:t>
      </w:r>
      <w:r>
        <w:rPr>
          <w:lang w:val="ne_NP" w:bidi="ne_NP"/>
        </w:rPr>
        <w:t xml:space="preserve"> आफ्नो विशेष मानिसहरूको रूपमा रोज्नु भएको थियो। इस्राएलीहरू परमेश्वर प्रति समर्पित रहन अरू राष्ट्रहरूका मानिसहरूबाट अलग रहनुपर्थ्यो। तिनीहरूले अन्य राष्ट्रहरूको </w:t>
      </w:r>
      <w:r>
        <w:rPr>
          <w:lang w:val="ne_NP" w:bidi="ne_NP"/>
        </w:rPr>
        <w:t>मूर्तिहरूको</w:t>
      </w:r>
      <w:r>
        <w:rPr>
          <w:lang w:val="ne_NP" w:bidi="ne_NP"/>
        </w:rPr>
        <w:t xml:space="preserve"> </w:t>
      </w:r>
      <w:r>
        <w:rPr>
          <w:lang w:val="ne_NP" w:bidi="ne_NP"/>
        </w:rPr>
        <w:t>पुजागर्न</w:t>
      </w:r>
      <w:r>
        <w:rPr>
          <w:lang w:val="ne_NP" w:bidi="ne_NP"/>
        </w:rPr>
        <w:t xml:space="preserve"> र तिनीहरूको नराम्रो बानीहरूलाई पछ्याउन सुरु गर्नुहुन्न थियो। तैपनि जब परमेश्वरले इस्राएलीहरूको पहिलो पुर्खा </w:t>
      </w:r>
      <w:r>
        <w:rPr>
          <w:lang w:val="ne_NP" w:bidi="ne_NP"/>
        </w:rPr>
        <w:t>अब्राहामसँग</w:t>
      </w:r>
      <w:r>
        <w:rPr>
          <w:lang w:val="ne_NP" w:bidi="ne_NP"/>
        </w:rPr>
        <w:t xml:space="preserve"> आफ्नो </w:t>
      </w:r>
      <w:r>
        <w:rPr>
          <w:lang w:val="ne_NP" w:bidi="ne_NP"/>
        </w:rPr>
        <w:t>करार</w:t>
      </w:r>
      <w:r>
        <w:rPr>
          <w:lang w:val="ne_NP" w:bidi="ne_NP"/>
        </w:rPr>
        <w:t xml:space="preserve"> बाँध्नु भएको थियो, तब परमेश्वरले अब्राहामको सन्तान मार्फत संसारका </w:t>
      </w:r>
      <w:r>
        <w:rPr>
          <w:b/>
          <w:lang w:val="ne_NP" w:bidi="ne_NP"/>
        </w:rPr>
        <w:t>सबै</w:t>
      </w:r>
      <w:r>
        <w:rPr>
          <w:lang w:val="ne_NP" w:bidi="ne_NP"/>
        </w:rPr>
        <w:t xml:space="preserve"> मानिसहरूलाई </w:t>
      </w:r>
      <w:r>
        <w:rPr>
          <w:lang w:val="ne_NP" w:bidi="ne_NP"/>
        </w:rPr>
        <w:t>आशीष</w:t>
      </w:r>
      <w:r>
        <w:rPr>
          <w:lang w:val="ne_NP" w:bidi="ne_NP"/>
        </w:rPr>
        <w:t xml:space="preserve"> दिइनेछ भनेर पनि भन्नुभएको थियो। त्यसैले, परमेश्वरले </w:t>
      </w:r>
      <w:r>
        <w:rPr>
          <w:lang w:val="ne_NP" w:bidi="ne_NP"/>
        </w:rPr>
        <w:t>यहूदी</w:t>
      </w:r>
      <w:r>
        <w:rPr>
          <w:lang w:val="ne_NP" w:bidi="ne_NP"/>
        </w:rPr>
        <w:t xml:space="preserve"> भनिने इस्राएलीहरूको मात्र होइन सबै मानिसहरूको ख्याल राख्नुभयो। </w:t>
      </w:r>
    </w:p>
    <w:p>
      <w:pPr/>
      <w:r>
        <w:rPr>
          <w:lang w:val="ne_NP" w:bidi="ne_NP"/>
        </w:rPr>
      </w:r>
      <w:r>
        <w:rPr>
          <w:lang w:val="ne_NP" w:bidi="ne_NP"/>
        </w:rPr>
        <w:t xml:space="preserve">समय बित्तैजाँदा, इस्राएलीहरू आफ्नो विशेष स्थानप्रति घमण्ड गर्न थाले र यहूदी नभएका मानिसहरूलाई तुच्छ ठान्थे। अन्यजाति शब्दको अर्थ खराब व्यक्ति, जोसँग तपाईं टाढा रहनु पर्छ भन्ने नकारात्मक कुरा बुझाउन थाल्यो। येशूको समयमा, रोमीहरूले इस्राएल देशलाई शासन गरिरहेका थिए। त्यसैले, यहूदी नभएका धेरै मानिसहरू इस्राएलमा पनि बसोबास गरिरहेका थिए। यी सबै मानिसहरूलाई अन्यजातिहरू भनिन्थ्यो। यहूदीहरूले अन्यजातिहरूलाई केही हदसम्म सहयोग गर्नुपर्थ्यो, तर उनीहरू तिनीहरूसँग मित्रवत थिएनन्। यहूदीहरूले अन्यजातिहरूलाई </w:t>
      </w:r>
      <w:r>
        <w:rPr>
          <w:lang w:val="ne_NP" w:bidi="ne_NP"/>
        </w:rPr>
        <w:t>मन्दिर</w:t>
      </w:r>
      <w:r>
        <w:rPr>
          <w:lang w:val="ne_NP" w:bidi="ne_NP"/>
        </w:rPr>
        <w:t xml:space="preserve"> क्षेत्रमा प्रवेश गर्न कडाईका साथ निषेध गर्थे र यहूदीहरूले कहिल्यै अन्यजातिहरूसँग खाना खाँदैनथे वा अन्यजातिको घरभित्र पस्दैनथे। यहूदीहरूले अन्यजातिहरूसँग सम्वन्ध गर्नाले तिनीहरूलाई "</w:t>
      </w:r>
      <w:r>
        <w:rPr>
          <w:lang w:val="ne_NP" w:bidi="ne_NP"/>
        </w:rPr>
        <w:t>अशुद्ध</w:t>
      </w:r>
      <w:r>
        <w:rPr>
          <w:lang w:val="ne_NP" w:bidi="ne_NP"/>
        </w:rPr>
        <w:t xml:space="preserve">" वा परमेश्वरको आराधनाको लागि अयोग्य बनाउँछ भनेर </w:t>
      </w:r>
      <w:r>
        <w:rPr>
          <w:lang w:val="ne_NP" w:bidi="ne_NP"/>
        </w:rPr>
        <w:t>विश्वास गर्थे</w:t>
      </w:r>
      <w:r>
        <w:rPr>
          <w:lang w:val="ne_NP" w:bidi="ne_NP"/>
        </w:rPr>
        <w:t>।</w:t>
      </w:r>
    </w:p>
    <w:p>
      <w:pPr/>
      <w:r>
        <w:rPr>
          <w:lang w:val="ne_NP" w:bidi="ne_NP"/>
        </w:rPr>
      </w:r>
      <w:r>
        <w:rPr>
          <w:lang w:val="ne_NP" w:bidi="ne_NP"/>
        </w:rPr>
        <w:t>कहिलेकाँही अन्यजाति शब्दको सट्टामा, हामी "</w:t>
      </w:r>
      <w:r>
        <w:rPr>
          <w:lang w:val="ne_NP" w:bidi="ne_NP"/>
        </w:rPr>
        <w:t>ग्रीक</w:t>
      </w:r>
      <w:r>
        <w:rPr>
          <w:lang w:val="ne_NP" w:bidi="ne_NP"/>
        </w:rPr>
        <w:t>" शब्द पाउँछौ। ग्रीक भनेको ग्रीस देशको व्यक्ति हो, तर समयसँगै यस शब्दको अर्थ ग्रीक संस्कृतिलाई अपनाउने कुनै पनि व्यक्तिलाई बुझाउन थाल्यो। एक असल यहूदीले मूर्तिपूजा गर्ने ग्रीक संस्कृतिलाई अपनाउँदैनथ्यो। ग्रीसको नभए पनि अयहुदी कुनै पनि व्यक्तिको लागि ग्रीक शब्द प्रयोग गर्न थालियो। त्यसैले, "ग्रीक" र "अन्यजाति" शब्दको अर्थ कहिलेकाँही एउटै हुन सक्छ।</w:t>
      </w:r>
      <w:r>
        <w:rPr>
          <w:lang w:val="ne_NP" w:bidi="ne_NP"/>
        </w:rPr>
      </w:r>
      <w:r>
        <w:rPr>
          <w:lang w:val="ne_NP" w:bidi="ne_NP"/>
        </w:rPr>
      </w:r>
    </w:p>
    <w:p>
      <w:pPr/>
      <w:r>
        <w:rPr>
          <w:lang w:val="ne_NP" w:bidi="ne_NP"/>
        </w:rPr>
      </w:r>
    </w:p>
    <w:p>
      <w:pPr>
        <w:pStyle w:val="Heading2"/>
      </w:pPr>
      <w:r>
        <w:rPr>
          <w:lang w:val="ne_NP" w:bidi="ne_NP"/>
        </w:rPr>
        <w:t>अब्राहाम</w:t>
      </w:r>
      <w:r>
        <w:rPr>
          <w:lang w:val="ne_NP" w:bidi="ne_NP"/>
        </w:rPr>
      </w:r>
    </w:p>
    <w:p>
      <w:pPr/>
      <w:r>
        <w:rPr>
          <w:lang w:val="ne_NP" w:bidi="ne_NP"/>
        </w:rPr>
      </w:r>
      <w:r>
        <w:rPr>
          <w:b/>
          <w:lang w:val="ne_NP" w:bidi="ne_NP"/>
        </w:rPr>
        <w:t>अब्राहाम</w:t>
      </w:r>
      <w:r>
        <w:rPr>
          <w:lang w:val="ne_NP" w:bidi="ne_NP"/>
        </w:rPr>
        <w:t xml:space="preserve"> </w:t>
      </w:r>
      <w:r>
        <w:rPr>
          <w:lang w:val="ne_NP" w:bidi="ne_NP"/>
        </w:rPr>
        <w:t>इस्राएलीहरू,</w:t>
      </w:r>
      <w:r>
        <w:rPr>
          <w:lang w:val="ne_NP" w:bidi="ne_NP"/>
        </w:rPr>
        <w:t xml:space="preserve"> </w:t>
      </w:r>
      <w:r>
        <w:rPr>
          <w:lang w:val="ne_NP" w:bidi="ne_NP"/>
        </w:rPr>
        <w:t>यहूदीहरूको</w:t>
      </w:r>
      <w:r>
        <w:rPr>
          <w:lang w:val="ne_NP" w:bidi="ne_NP"/>
        </w:rPr>
        <w:t xml:space="preserve"> पहिलो पुर्खा थिए। अब्राहामको नाम अब्राम थियो, तर पछि परमेश्वरले उनको नाम परिवर्तन गरेर अब्राहाम राख्नु भयो। अब्राहामको अर्थ "धेरै जातिका पिता" हो।</w:t>
      </w:r>
    </w:p>
    <w:p>
      <w:pPr/>
      <w:r>
        <w:rPr>
          <w:lang w:val="ne_NP" w:bidi="ne_NP"/>
        </w:rPr>
      </w:r>
      <w:r>
        <w:rPr>
          <w:lang w:val="ne_NP" w:bidi="ne_NP"/>
        </w:rPr>
        <w:t xml:space="preserve">अब्राहाम येशूको जन्म भन्दा लगभग दुई हजार वर्ष अघि बस्थे। पहिला उहाँ ऊर नाम गरेको क्षेत्रमा बस्थे, जुन </w:t>
      </w:r>
      <w:r>
        <w:rPr>
          <w:lang w:val="ne_NP" w:bidi="ne_NP"/>
        </w:rPr>
        <w:t>इस्राएलको</w:t>
      </w:r>
      <w:r>
        <w:rPr>
          <w:lang w:val="ne_NP" w:bidi="ne_NP"/>
        </w:rPr>
        <w:t xml:space="preserve"> पूर्वतिर कतै थियो। अब्राहामका पिता तेरहले आफ्ना छोराहरू र तिनीहरूका पत्नीहरूलाई साथै लगेर ऊर छोडे किनभने उनी </w:t>
      </w:r>
      <w:r>
        <w:rPr>
          <w:lang w:val="ne_NP" w:bidi="ne_NP"/>
        </w:rPr>
        <w:t>कनान</w:t>
      </w:r>
      <w:r>
        <w:rPr>
          <w:lang w:val="ne_NP" w:bidi="ne_NP"/>
        </w:rPr>
        <w:t xml:space="preserve"> नाम गरेको देशमा जान चाहन्थे, तर उ हारान भनिने ठाउँमा रोकिए। यो अझै कनानबाट एकदम टाढा थियो। परिवार त्यहाँ बसोबास गर्न थाले, र केही समय पछि अब्राहामको पिता मरे। अब्राहाम र उहाँको परिवारले परमेश्वरलाई चिनेनन्; तिनीहरूले </w:t>
      </w:r>
      <w:r>
        <w:rPr>
          <w:lang w:val="ne_NP" w:bidi="ne_NP"/>
        </w:rPr>
        <w:t>मूर्तिहरूको</w:t>
      </w:r>
      <w:r>
        <w:rPr>
          <w:lang w:val="ne_NP" w:bidi="ne_NP"/>
        </w:rPr>
        <w:t xml:space="preserve"> </w:t>
      </w:r>
      <w:r>
        <w:rPr>
          <w:lang w:val="ne_NP" w:bidi="ne_NP"/>
        </w:rPr>
        <w:t>उपासना</w:t>
      </w:r>
      <w:r>
        <w:rPr>
          <w:lang w:val="ne_NP" w:bidi="ne_NP"/>
        </w:rPr>
        <w:t xml:space="preserve"> गरे।</w:t>
      </w:r>
    </w:p>
    <w:p>
      <w:pPr/>
      <w:r>
        <w:rPr>
          <w:lang w:val="ne_NP" w:bidi="ne_NP"/>
        </w:rPr>
      </w:r>
      <w:r>
        <w:rPr>
          <w:lang w:val="ne_NP" w:bidi="ne_NP"/>
        </w:rPr>
        <w:t xml:space="preserve">जब अब्राहाम ७५ वर्षको थिए, परमेश्वरले उहाँसँग कुरा गर्नुभयो। परमेश्वरले उहाँलाई आफ्नो गृहदेश छोड्न, र परमेश्वरले उहाँलाई देखाउनु हुने ठाउँमा जान भन्नुभयो। परमेश्वरले भन्नु भयो कि उहाँले अब्राहामलाई </w:t>
      </w:r>
      <w:r>
        <w:rPr>
          <w:lang w:val="ne_NP" w:bidi="ne_NP"/>
        </w:rPr>
        <w:t>आशीर्वाद</w:t>
      </w:r>
      <w:r>
        <w:rPr>
          <w:lang w:val="ne_NP" w:bidi="ne_NP"/>
        </w:rPr>
        <w:t xml:space="preserve"> दिनुहुनेछ, उहाँले उसबाट ठूलो </w:t>
      </w:r>
      <w:r>
        <w:rPr>
          <w:lang w:val="ne_NP" w:bidi="ne_NP"/>
        </w:rPr>
        <w:t>जाति</w:t>
      </w:r>
      <w:r>
        <w:rPr>
          <w:lang w:val="ne_NP" w:bidi="ne_NP"/>
        </w:rPr>
        <w:t xml:space="preserve"> बनाउनुहुनेछ, र परमेश्वरले अब्राहाम मार्फत संसारका सबै जातिहरूलाई आशीर्वाद दिनुहुनेछ। र अब्राहामले परमेश्वरको आज्ञा पालन गरे! उहाँले आफ्नी पत्नी सारा र उहाँको भतिजा लूत सँगै लामो यात्रामा निस्कनुभयो। जब उहाँ कनान आउनुभयो, परमेश्वरले उहाँलाई भन्नु भयो कि यो उहाँले अब्राहाम र उहाँका </w:t>
      </w:r>
      <w:r>
        <w:rPr>
          <w:lang w:val="ne_NP" w:bidi="ne_NP"/>
        </w:rPr>
        <w:t>सन्तानलाई</w:t>
      </w:r>
      <w:r>
        <w:rPr>
          <w:lang w:val="ne_NP" w:bidi="ne_NP"/>
        </w:rPr>
        <w:t xml:space="preserve"> दिनुहुने देश थियो।</w:t>
      </w:r>
    </w:p>
    <w:p>
      <w:pPr/>
      <w:r>
        <w:rPr>
          <w:lang w:val="ne_NP" w:bidi="ne_NP"/>
        </w:rPr>
      </w:r>
      <w:r>
        <w:rPr>
          <w:lang w:val="ne_NP" w:bidi="ne_NP"/>
        </w:rPr>
        <w:t xml:space="preserve">यद्यपि, अब्राहामको अझै कुनै पनि सन्तानहरू थिएन। उहाँको बच्चाहरू थिएनन्, र उ पहिले नै बृद्ध मानिस थिए! तर उहाँले परमेश्वरको प्रतिज्ञालाई </w:t>
      </w:r>
      <w:r>
        <w:rPr>
          <w:lang w:val="ne_NP" w:bidi="ne_NP"/>
        </w:rPr>
        <w:t>विश्वास गर्नुभयो</w:t>
      </w:r>
      <w:r>
        <w:rPr>
          <w:lang w:val="ne_NP" w:bidi="ne_NP"/>
        </w:rPr>
        <w:t>। र परमेश्वर अब्राहामको भरोसाबाट धेरै प्रसन्न हुनुहुन्थ्यो, त्यसैले उहाँले अब्राहामलाई एउटा यस्तो ब्यक्तिको रूपमा स्वीकार गर्नुभयो जससँग परमेश्वरको राम्रो सम्बन्ध हुन सक्थ्यो।</w:t>
      </w:r>
    </w:p>
    <w:p>
      <w:pPr/>
      <w:r>
        <w:rPr>
          <w:lang w:val="ne_NP" w:bidi="ne_NP"/>
        </w:rPr>
      </w:r>
      <w:r>
        <w:rPr>
          <w:lang w:val="ne_NP" w:bidi="ne_NP"/>
        </w:rPr>
        <w:t>तर अब्राहामले अझै पनि परमेश्वरले उहाँलाई सन्तानहरू दिनु अघि अब्राहामले लामो समय पर्खनुपर्थ्यो। उहाँले थप २५ वर्ष पर्खनुपर्यो, र त्यस समयको बेला उहाँले धेरै गल्तीहरू गर्नुभयो र कहिलेकाँही परमेश्वरलाई भरोसा गर्न बिर्सनुभयो। तर अन्तमा जब अब्राहाम १०० वर्षको भए र उहाँकी पत्नी सारा ९० वर्षकी भइन, तब साराले छोरालाई जन्माईन। त्यसपछि अब्राहाम र सारा कति धेरै खुसी थिए! र तिनीहरूले आफ्नो छोरालाई "इसहाक" भने, जसको अर्थ हाँसो हो।</w:t>
      </w:r>
    </w:p>
    <w:p>
      <w:pPr/>
      <w:r>
        <w:rPr>
          <w:lang w:val="ne_NP" w:bidi="ne_NP"/>
        </w:rPr>
      </w:r>
      <w:r>
        <w:rPr>
          <w:lang w:val="ne_NP" w:bidi="ne_NP"/>
        </w:rPr>
        <w:t>त्यसको, केही वर्षपछि परमेश्वरले अब्राहामलाई धेरै कठिन जाँच गर्नुभयो। परमेश्वरले अब्राहामलाई भन्नु भयो कि उहाँले आफ्नो छोरा इसहाकलाई बलिदान गर्नुपर्यो। उहाँले इसहाकलाई मार्नुपर्थ्यो, र परमेश्वरको निम्ति उपहारको रूपमा उसलाई जलाउनुपर्थ्यो। तर अहिले सम्ममा अब्राहामले साँच्चै परमेश्वरलाई भरोसा गर्न सिकिसिकेका थिए, र उहाँले आज्ञा पालन गर्नुभयो। र जब अब्राहामले पहिले नै आफ्नो छोरालाई मार्न आफ्नो छुरीलाई उचाल्नु भयो, परमेश्वरले उहाँलाई रोक्नु भयो र अब्राहामको प्रशंसा गर्नुभयो! परमेश्वरले भन्नु भयो कि किनभने अब्राहामले साँच्चै परमेश्वरलाई भरोसा गरे र उहाँको आज्ञा पालन गरे, त्यसैले अब परमेश्वरले अब्राहामलाई दिने प्रतिज्ञा गर्नुभएको आशीर्वाद इसहाक र अब्राहामको आउने पुस्ताहरूलाई पनि जारी रहनेछ। अब्राहामका सन्तानहरू मार्फत संसारका सबै मानिसहरूले आशीष पाउँनेछन्!</w:t>
      </w:r>
    </w:p>
    <w:p>
      <w:pPr/>
      <w:r>
        <w:rPr>
          <w:lang w:val="ne_NP" w:bidi="ne_NP"/>
        </w:rPr>
      </w:r>
      <w:r>
        <w:rPr>
          <w:lang w:val="ne_NP" w:bidi="ne_NP"/>
        </w:rPr>
        <w:t>यसरि इसहाक हुर्के र दुई छोराहरू भए। कान्छो छोरा याकूब थिए। पछि याकूबको नाम परिवर्तन गरेर इस्राएल भनियो। याकूब वा इस्राएलको १२ छोराहरू थिए। यी १२ छोराहरूका सन्तानहरू इस्राएलका १२ कुलहरू भए। तिनीहरू ठूलो जाति भए। र तिनीहरूका सन्तानहरू मध्ये एक जना येशू हुनुहुन्थ्यो! र येशू मार्फत संसारका सबै मानिसहरूले आशीष पाउँछन्। परमेश्वरले अब्राहामलाई गरेको उहाँको प्रतिज्ञा पूरा गर्नुभयो!</w:t>
      </w:r>
      <w:r>
        <w:rPr>
          <w:lang w:val="ne_NP" w:bidi="ne_NP"/>
        </w:rPr>
      </w:r>
      <w:r>
        <w:rPr>
          <w:lang w:val="ne_NP" w:bidi="ne_NP"/>
        </w:rPr>
      </w:r>
    </w:p>
    <w:p>
      <w:pPr/>
      <w:r>
        <w:rPr>
          <w:lang w:val="ne_NP" w:bidi="ne_NP"/>
        </w:rPr>
      </w:r>
    </w:p>
    <w:p>
      <w:pPr>
        <w:pStyle w:val="Heading2"/>
      </w:pPr>
      <w:r>
        <w:rPr>
          <w:lang w:val="ne_NP" w:bidi="ne_NP"/>
        </w:rPr>
        <w:t>अभिषेक</w:t>
      </w:r>
      <w:r>
        <w:rPr>
          <w:lang w:val="ne_NP" w:bidi="ne_NP"/>
        </w:rPr>
      </w:r>
    </w:p>
    <w:p>
      <w:pPr/>
      <w:r>
        <w:rPr>
          <w:lang w:val="ne_NP" w:bidi="ne_NP"/>
        </w:rPr>
      </w:r>
      <w:r>
        <w:rPr>
          <w:lang w:val="ne_NP" w:bidi="ne_NP"/>
        </w:rPr>
        <w:t xml:space="preserve">कसैलाई </w:t>
      </w:r>
      <w:r>
        <w:rPr>
          <w:b/>
          <w:lang w:val="ne_NP" w:bidi="ne_NP"/>
        </w:rPr>
        <w:t>अभिषेक</w:t>
      </w:r>
      <w:r>
        <w:rPr>
          <w:lang w:val="ne_NP" w:bidi="ne_NP"/>
        </w:rPr>
        <w:t xml:space="preserve"> गर्नुको अर्थ कसैमाथि मीठो सुगन्धित तेल खन्याउनु हो। तपाईंले वस्तुलाई पनि अभिषेक गर्न सक्नुहुन्छ।</w:t>
      </w:r>
    </w:p>
    <w:p>
      <w:pPr/>
      <w:r>
        <w:rPr>
          <w:lang w:val="ne_NP" w:bidi="ne_NP"/>
        </w:rPr>
      </w:r>
      <w:r>
        <w:rPr>
          <w:lang w:val="ne_NP" w:bidi="ne_NP"/>
        </w:rPr>
        <w:t xml:space="preserve">पुरानो नियममा, परमेश्वरले कसैलाई विशेष कार्य दिनु अघि उहाँले कसैलाई त्यो व्यक्तिको टाउकोमा तेल खन्याउन निर्देशन दिनुहुन्थ्यो। तेल </w:t>
      </w:r>
      <w:r>
        <w:rPr>
          <w:lang w:val="ne_NP" w:bidi="ne_NP"/>
        </w:rPr>
        <w:t>परमेश्वरको पवित्र आत्माको</w:t>
      </w:r>
      <w:r>
        <w:rPr>
          <w:lang w:val="ne_NP" w:bidi="ne_NP"/>
        </w:rPr>
        <w:t xml:space="preserve"> प्रतीक थियो। यस अनुष्ठानले परमेश्वरले यस व्यक्तिलाई विशेष उद्देश्यको लागि अलग गर्नुभएको थियो भनेर स्पष्ट गर्दछ। यसले यो पनि स्पष्ट गर्यो कि परमेश्वरले यस व्यक्तिलाई विशेष </w:t>
      </w:r>
      <w:r>
        <w:rPr>
          <w:lang w:val="ne_NP" w:bidi="ne_NP"/>
        </w:rPr>
        <w:t>अधिकार</w:t>
      </w:r>
      <w:r>
        <w:rPr>
          <w:lang w:val="ne_NP" w:bidi="ne_NP"/>
        </w:rPr>
        <w:t xml:space="preserve"> दिदै हुनुहुन्थ्यो। त्यसपछि उक्त व्यक्तिलाई "अभिषिक्त" भनिन्थ्यो। उदाहरणको लागि, परमेश्वरले शमूएललाई </w:t>
      </w:r>
      <w:r>
        <w:rPr>
          <w:lang w:val="ne_NP" w:bidi="ne_NP"/>
        </w:rPr>
        <w:t>दाऊदलाई</w:t>
      </w:r>
      <w:r>
        <w:rPr>
          <w:lang w:val="ne_NP" w:bidi="ne_NP"/>
        </w:rPr>
        <w:t xml:space="preserve"> </w:t>
      </w:r>
      <w:r>
        <w:rPr>
          <w:lang w:val="ne_NP" w:bidi="ne_NP"/>
        </w:rPr>
        <w:t>इस्राएलको</w:t>
      </w:r>
      <w:r>
        <w:rPr>
          <w:lang w:val="ne_NP" w:bidi="ne_NP"/>
        </w:rPr>
        <w:t xml:space="preserve"> </w:t>
      </w:r>
      <w:r>
        <w:rPr>
          <w:lang w:val="ne_NP" w:bidi="ne_NP"/>
        </w:rPr>
        <w:t>राजाको</w:t>
      </w:r>
      <w:r>
        <w:rPr>
          <w:lang w:val="ne_NP" w:bidi="ne_NP"/>
        </w:rPr>
        <w:t xml:space="preserve"> रूपमा अभिषेक गर्न भन्नुभयो। परमेश्वरले मोशालाई हारूनलाई </w:t>
      </w:r>
      <w:r>
        <w:rPr>
          <w:lang w:val="ne_NP" w:bidi="ne_NP"/>
        </w:rPr>
        <w:t>प्रधान पूजाहारीको</w:t>
      </w:r>
      <w:r>
        <w:rPr>
          <w:lang w:val="ne_NP" w:bidi="ne_NP"/>
        </w:rPr>
        <w:t xml:space="preserve"> रूपमा अभिषेक गर्न भन्नुभयो। र परमेश्वरले अगमवक्ता </w:t>
      </w:r>
      <w:r>
        <w:rPr>
          <w:lang w:val="ne_NP" w:bidi="ne_NP"/>
        </w:rPr>
        <w:t>एलियालाई</w:t>
      </w:r>
      <w:r>
        <w:rPr>
          <w:lang w:val="ne_NP" w:bidi="ne_NP"/>
        </w:rPr>
        <w:t xml:space="preserve"> एलियाको उत्तराधिकारी बन्न एलीशालाई </w:t>
      </w:r>
      <w:r>
        <w:rPr>
          <w:lang w:val="ne_NP" w:bidi="ne_NP"/>
        </w:rPr>
        <w:t>अगमवक्ताको</w:t>
      </w:r>
      <w:r>
        <w:rPr>
          <w:lang w:val="ne_NP" w:bidi="ne_NP"/>
        </w:rPr>
        <w:t xml:space="preserve"> रूपमा अभिषेक गर्न भन्नुभयो।</w:t>
      </w:r>
    </w:p>
    <w:p>
      <w:pPr/>
      <w:r>
        <w:rPr>
          <w:lang w:val="ne_NP" w:bidi="ne_NP"/>
        </w:rPr>
      </w:r>
      <w:r>
        <w:rPr>
          <w:lang w:val="ne_NP" w:bidi="ne_NP"/>
        </w:rPr>
        <w:t>पछि, त्यहाँ तेल खन्याउने अनुष्ठान नभएता पनि परमेश्वरले बिशेष कामको लागि नियुक्त गर्नुभएको मानिसहरूको लागि पनि "अभिषिक्त" शब्द प्रयोग गरियो। येशूलाई "अभिषिक्त" भनिन्छ, किनभने परमेश्वरले उहाँलाई धेरै विशेष कार्यको लागि रोज्नु भएको छ।</w:t>
      </w:r>
    </w:p>
    <w:p>
      <w:pPr/>
      <w:r>
        <w:rPr>
          <w:lang w:val="ne_NP" w:bidi="ne_NP"/>
        </w:rPr>
      </w:r>
      <w:r>
        <w:rPr>
          <w:lang w:val="ne_NP" w:bidi="ne_NP"/>
        </w:rPr>
        <w:t xml:space="preserve">मानिसहरूले वस्तुहरूलाई पनि अभिषेक गर्न सक्थे। </w:t>
      </w:r>
      <w:r>
        <w:rPr>
          <w:lang w:val="ne_NP" w:bidi="ne_NP"/>
        </w:rPr>
        <w:t>पूजाहारीहरूले</w:t>
      </w:r>
      <w:r>
        <w:rPr>
          <w:lang w:val="ne_NP" w:bidi="ne_NP"/>
        </w:rPr>
        <w:t xml:space="preserve"> </w:t>
      </w:r>
      <w:r>
        <w:rPr>
          <w:lang w:val="ne_NP" w:bidi="ne_NP"/>
        </w:rPr>
        <w:t>मन्दिरमा</w:t>
      </w:r>
      <w:r>
        <w:rPr>
          <w:lang w:val="ne_NP" w:bidi="ne_NP"/>
        </w:rPr>
        <w:t xml:space="preserve"> प्रयोग गरिएको वस्तुहरूलाई त्यसको अब विशेष उद्देश्य छ भनेर स्पष्ट गर्न तेलले अभिषेक गरे। यी वस्तुहरू अब परमेश्वरको थिए; तिनीहरू पवित्र थिए।</w:t>
      </w:r>
    </w:p>
    <w:p>
      <w:pPr/>
      <w:r>
        <w:rPr>
          <w:lang w:val="ne_NP" w:bidi="ne_NP"/>
        </w:rPr>
      </w:r>
      <w:r>
        <w:rPr>
          <w:lang w:val="ne_NP" w:bidi="ne_NP"/>
        </w:rPr>
        <w:t>यहूदी</w:t>
      </w:r>
      <w:r>
        <w:rPr>
          <w:lang w:val="ne_NP" w:bidi="ne_NP"/>
        </w:rPr>
        <w:t xml:space="preserve"> मानिसहरूले अभिषेकलाई दैनिक गतिविधिको रूपमा पनि प्रयोग गर्थे जसको कुनै विशेष अर्थ थिएन। तिनीहरूले आफ्नो छाला र कपालको हेरचाह गर्न मीठो सुगन्धित तेल प्रयोग गरे। येशूले मानिसहरूलाई भन्नु भयो यदि तिनीहरूले </w:t>
      </w:r>
      <w:r>
        <w:rPr>
          <w:lang w:val="ne_NP" w:bidi="ne_NP"/>
        </w:rPr>
        <w:t>उपवास बसे</w:t>
      </w:r>
      <w:r>
        <w:rPr>
          <w:lang w:val="ne_NP" w:bidi="ne_NP"/>
        </w:rPr>
        <w:t xml:space="preserve"> भने "यी उपवास बसेका छन्, कति प्रभावशाली छन्" भनेर अन्य मानिसहरूले सोच्न सकून् भनि देखाउन फहोरी हुनुको सट्टा सदा गरे झै आफूलाई अभिषेक गर्नुपर्छ।</w:t>
      </w:r>
    </w:p>
    <w:p>
      <w:pPr/>
      <w:r>
        <w:rPr>
          <w:lang w:val="ne_NP" w:bidi="ne_NP"/>
        </w:rPr>
      </w:r>
      <w:r>
        <w:rPr>
          <w:lang w:val="ne_NP" w:bidi="ne_NP"/>
        </w:rPr>
        <w:t xml:space="preserve">मानिसहरूले पाहुनाहरूलाई स्वागत र सम्मान गरेको देखाउन केही तेल पनि हाल्थे। </w:t>
      </w:r>
      <w:r>
        <w:rPr>
          <w:lang w:val="ne_NP" w:bidi="ne_NP"/>
        </w:rPr>
        <w:t>सुसमाचारमा</w:t>
      </w:r>
      <w:r>
        <w:rPr>
          <w:lang w:val="ne_NP" w:bidi="ne_NP"/>
        </w:rPr>
        <w:t xml:space="preserve"> येशूको आदर गर्न महिलाहरूले उहाँको पाउमा तेल हालेको बारेमा दुई कथाहरू छन्।</w:t>
      </w:r>
    </w:p>
    <w:p>
      <w:pPr/>
      <w:r>
        <w:rPr>
          <w:lang w:val="ne_NP" w:bidi="ne_NP"/>
        </w:rPr>
      </w:r>
      <w:r>
        <w:rPr>
          <w:lang w:val="ne_NP" w:bidi="ne_NP"/>
        </w:rPr>
        <w:t xml:space="preserve">यहूदी मानिसहरूले व्यक्तिको मृत्यु पछि शरीरलाई पनि अभिषेक गरे। येशूको मृत्यु पछि स्त्रीहरूले येशूको शरीरलाई अभिषेक गर्न </w:t>
      </w:r>
      <w:r>
        <w:rPr>
          <w:lang w:val="ne_NP" w:bidi="ne_NP"/>
        </w:rPr>
        <w:t>चिहानमा</w:t>
      </w:r>
      <w:r>
        <w:rPr>
          <w:lang w:val="ne_NP" w:bidi="ne_NP"/>
        </w:rPr>
        <w:t xml:space="preserve"> मीठो सुगन्धित तेल ल्याउँछन्।</w:t>
      </w:r>
    </w:p>
    <w:p>
      <w:pPr/>
      <w:r>
        <w:rPr>
          <w:lang w:val="ne_NP" w:bidi="ne_NP"/>
        </w:rPr>
      </w:r>
      <w:r>
        <w:rPr>
          <w:lang w:val="ne_NP" w:bidi="ne_NP"/>
        </w:rPr>
        <w:t xml:space="preserve">नयाँ नियममा, सुरूका </w:t>
      </w:r>
      <w:r>
        <w:rPr>
          <w:lang w:val="ne_NP" w:bidi="ne_NP"/>
        </w:rPr>
        <w:t>ख्रीष्टियनहरूले</w:t>
      </w:r>
      <w:r>
        <w:rPr>
          <w:lang w:val="ne_NP" w:bidi="ne_NP"/>
        </w:rPr>
        <w:t xml:space="preserve"> कहिलेकाँही कोही बिरामी भयो भने </w:t>
      </w:r>
      <w:r>
        <w:rPr>
          <w:lang w:val="ne_NP" w:bidi="ne_NP"/>
        </w:rPr>
        <w:t>प्रार्थनाको</w:t>
      </w:r>
      <w:r>
        <w:rPr>
          <w:lang w:val="ne_NP" w:bidi="ne_NP"/>
        </w:rPr>
        <w:t xml:space="preserve"> साथ तेल प्रयोग गर्थे। </w:t>
      </w:r>
      <w:r>
        <w:rPr>
          <w:lang w:val="ne_NP" w:bidi="ne_NP"/>
        </w:rPr>
        <w:t>प्रेरित</w:t>
      </w:r>
      <w:r>
        <w:rPr>
          <w:lang w:val="ne_NP" w:bidi="ne_NP"/>
        </w:rPr>
        <w:t xml:space="preserve"> </w:t>
      </w:r>
      <w:r>
        <w:rPr>
          <w:lang w:val="ne_NP" w:bidi="ne_NP"/>
        </w:rPr>
        <w:t>याकूबले</w:t>
      </w:r>
      <w:r>
        <w:rPr>
          <w:lang w:val="ne_NP" w:bidi="ne_NP"/>
        </w:rPr>
        <w:t xml:space="preserve"> आफ्नो पत्रमा भन्छन् कि यदि कोही बिरामी छ भने अन्य </w:t>
      </w:r>
      <w:r>
        <w:rPr>
          <w:lang w:val="ne_NP" w:bidi="ne_NP"/>
        </w:rPr>
        <w:t>विश्वासीहरूले</w:t>
      </w:r>
      <w:r>
        <w:rPr>
          <w:lang w:val="ne_NP" w:bidi="ne_NP"/>
        </w:rPr>
        <w:t xml:space="preserve"> त्यस व्यक्तिको लागि प्रार्थना गर्नुपर्छ र त्यस व्यक्तिलाई तेलले अभिषेक गर्नुपर्छ। किनभने यो तेलमा कुनै विशेष शक्ति थिएन, तर यो परमेश्वरको उपस्थितिको प्रतीक थियो।</w:t>
      </w:r>
      <w:r>
        <w:rPr>
          <w:lang w:val="ne_NP" w:bidi="ne_NP"/>
        </w:rPr>
      </w:r>
      <w:r>
        <w:rPr>
          <w:lang w:val="ne_NP" w:bidi="ne_NP"/>
        </w:rPr>
      </w:r>
    </w:p>
    <w:p>
      <w:pPr/>
      <w:r>
        <w:rPr>
          <w:lang w:val="ne_NP" w:bidi="ne_NP"/>
        </w:rPr>
      </w:r>
    </w:p>
    <w:p>
      <w:pPr>
        <w:pStyle w:val="Heading2"/>
      </w:pPr>
      <w:r>
        <w:rPr>
          <w:lang w:val="ne_NP" w:bidi="ne_NP"/>
        </w:rPr>
        <w:t>अभिषेक</w:t>
      </w:r>
      <w:r>
        <w:rPr>
          <w:lang w:val="ne_NP" w:bidi="ne_NP"/>
        </w:rPr>
      </w:r>
    </w:p>
    <w:p>
      <w:pPr/>
      <w:r>
        <w:rPr>
          <w:lang w:val="ne_NP" w:bidi="ne_NP"/>
        </w:rPr>
      </w:r>
      <w:r>
        <w:rPr>
          <w:lang w:val="ne_NP" w:bidi="ne_NP"/>
        </w:rPr>
        <w:t xml:space="preserve">मानिसहरूले मृात शरिरलाई आदर देखाउन र कुहिन लागेको शरीरहरूमा सुगन्ध ल्याउन मद्दत गर्न </w:t>
      </w:r>
      <w:r>
        <w:rPr>
          <w:b/>
          <w:lang w:val="ne_NP" w:bidi="ne_NP"/>
        </w:rPr>
        <w:t>अभिषेक</w:t>
      </w:r>
      <w:r>
        <w:rPr>
          <w:lang w:val="ne_NP" w:bidi="ne_NP"/>
        </w:rPr>
        <w:t xml:space="preserve"> गर्छन्। महिलाहरूले मीठो सुगन्धित मसलाहरू तेलमा मिसाउँथे र त्यो कपडा वा मृत व्यक्तिको शरीरमा दल्थे।</w:t>
      </w:r>
      <w:r>
        <w:rPr>
          <w:lang w:val="ne_NP" w:bidi="ne_NP"/>
        </w:rPr>
      </w:r>
      <w:r>
        <w:rPr>
          <w:lang w:val="ne_NP" w:bidi="ne_NP"/>
        </w:rPr>
      </w:r>
    </w:p>
    <w:p>
      <w:pPr/>
      <w:r>
        <w:rPr>
          <w:lang w:val="ne_NP" w:bidi="ne_NP"/>
        </w:rPr>
      </w:r>
    </w:p>
    <w:p>
      <w:pPr>
        <w:pStyle w:val="Heading2"/>
      </w:pPr>
      <w:r>
        <w:rPr>
          <w:lang w:val="ne_NP" w:bidi="ne_NP"/>
        </w:rPr>
        <w:t>अभिषेक</w:t>
      </w:r>
      <w:r>
        <w:rPr>
          <w:lang w:val="ne_NP" w:bidi="ne_NP"/>
        </w:rPr>
      </w:r>
    </w:p>
    <w:p>
      <w:pPr/>
      <w:r>
        <w:rPr>
          <w:lang w:val="ne_NP" w:bidi="ne_NP"/>
        </w:rPr>
      </w:r>
      <w:r>
        <w:rPr>
          <w:lang w:val="ne_NP" w:bidi="ne_NP"/>
        </w:rPr>
        <w:t xml:space="preserve">जब मानिसहरूले वस्तु वा ठाउँलाई </w:t>
      </w:r>
      <w:r>
        <w:rPr>
          <w:b/>
          <w:lang w:val="ne_NP" w:bidi="ne_NP"/>
        </w:rPr>
        <w:t>अभिषेक</w:t>
      </w:r>
      <w:r>
        <w:rPr>
          <w:lang w:val="ne_NP" w:bidi="ne_NP"/>
        </w:rPr>
        <w:t xml:space="preserve"> गर्छन्, तिनीहरूले वस्तु वा ठाउँमा तेल वा </w:t>
      </w:r>
      <w:r>
        <w:rPr>
          <w:lang w:val="ne_NP" w:bidi="ne_NP"/>
        </w:rPr>
        <w:t>दाखरस</w:t>
      </w:r>
      <w:r>
        <w:rPr>
          <w:lang w:val="ne_NP" w:bidi="ne_NP"/>
        </w:rPr>
        <w:t xml:space="preserve"> खन्याउँछन्। तिनीहरूले वस्तु वा ठाउँ परमेश्वरलाई समर्पित गर्न यो गर्छन्। पुरानो नियममा, याकूबले परमेश्वरको </w:t>
      </w:r>
      <w:r>
        <w:rPr>
          <w:lang w:val="ne_NP" w:bidi="ne_NP"/>
        </w:rPr>
        <w:t>दर्शन</w:t>
      </w:r>
      <w:r>
        <w:rPr>
          <w:lang w:val="ne_NP" w:bidi="ne_NP"/>
        </w:rPr>
        <w:t xml:space="preserve"> पाउँदा उसले ढुङ्गामा शिर राखेर सुत्दै थियो। जब उहाँ ब्यूँझनु भयो, यस ठाउँलाई </w:t>
      </w:r>
      <w:r>
        <w:rPr>
          <w:lang w:val="ne_NP" w:bidi="ne_NP"/>
        </w:rPr>
        <w:t>पवित्र</w:t>
      </w:r>
      <w:r>
        <w:rPr>
          <w:lang w:val="ne_NP" w:bidi="ne_NP"/>
        </w:rPr>
        <w:t xml:space="preserve"> भनेर चिनो लगाउन ढुङ्गालाई तेलले अभिषेक गर्नुभयो, किनभने परमेश्वरले त्यहाँ उहाँसँग कुरा गर्नुभएको थियो। जब </w:t>
      </w:r>
      <w:r>
        <w:rPr>
          <w:lang w:val="ne_NP" w:bidi="ne_NP"/>
        </w:rPr>
        <w:t>इस्राएलका</w:t>
      </w:r>
      <w:r>
        <w:rPr>
          <w:lang w:val="ne_NP" w:bidi="ne_NP"/>
        </w:rPr>
        <w:t xml:space="preserve"> मानिसहरूले </w:t>
      </w:r>
      <w:r>
        <w:rPr>
          <w:lang w:val="ne_NP" w:bidi="ne_NP"/>
        </w:rPr>
        <w:t>पाल</w:t>
      </w:r>
      <w:r>
        <w:rPr>
          <w:lang w:val="ne_NP" w:bidi="ne_NP"/>
        </w:rPr>
        <w:t xml:space="preserve"> बनाएका थिए, </w:t>
      </w:r>
      <w:r>
        <w:rPr>
          <w:lang w:val="ne_NP" w:bidi="ne_NP"/>
        </w:rPr>
        <w:t>पूजाहारीहरूले</w:t>
      </w:r>
      <w:r>
        <w:rPr>
          <w:lang w:val="ne_NP" w:bidi="ne_NP"/>
        </w:rPr>
        <w:t xml:space="preserve"> पालमा भएको वस्तुहरूलाई परमेश्वरलाई समर्पित गर्न अभिषेक गरे। यी वस्तुहरू अब चोखो वा पवित्र थिए, र परमेश्वरको </w:t>
      </w:r>
      <w:r>
        <w:rPr>
          <w:lang w:val="ne_NP" w:bidi="ne_NP"/>
        </w:rPr>
        <w:t>आराधनाको</w:t>
      </w:r>
      <w:r>
        <w:rPr>
          <w:lang w:val="ne_NP" w:bidi="ne_NP"/>
        </w:rPr>
        <w:t xml:space="preserve"> विशेष सेवाको लागि मात्र प्रयोग गरिन्थ्यो।</w:t>
      </w:r>
      <w:r>
        <w:rPr>
          <w:lang w:val="ne_NP" w:bidi="ne_NP"/>
        </w:rPr>
      </w:r>
      <w:r>
        <w:rPr>
          <w:lang w:val="ne_NP" w:bidi="ne_NP"/>
        </w:rPr>
      </w:r>
    </w:p>
    <w:p>
      <w:pPr/>
      <w:r>
        <w:rPr>
          <w:lang w:val="ne_NP" w:bidi="ne_NP"/>
        </w:rPr>
      </w:r>
    </w:p>
    <w:p>
      <w:pPr>
        <w:pStyle w:val="Heading2"/>
      </w:pPr>
      <w:r>
        <w:rPr>
          <w:lang w:val="ne_NP" w:bidi="ne_NP"/>
        </w:rPr>
        <w:t>अराजकता</w:t>
      </w:r>
      <w:r>
        <w:rPr>
          <w:lang w:val="ne_NP" w:bidi="ne_NP"/>
        </w:rPr>
      </w:r>
    </w:p>
    <w:p>
      <w:pPr/>
      <w:r>
        <w:rPr>
          <w:lang w:val="ne_NP" w:bidi="ne_NP"/>
        </w:rPr>
      </w:r>
      <w:r>
        <w:rPr>
          <w:b/>
          <w:lang w:val="ne_NP" w:bidi="ne_NP"/>
        </w:rPr>
        <w:t>अराजक</w:t>
      </w:r>
      <w:r>
        <w:rPr>
          <w:lang w:val="ne_NP" w:bidi="ne_NP"/>
        </w:rPr>
        <w:t xml:space="preserve"> ब्यक्तिलाई व्यवस्था पालन गर्ने कुराको वास्ता हुँदैन। बाइबलमा अराजक मानिसहरूले परमेश्वरको व्यवस्थाहरू पालन गर्दैनन्। यी मानिसहरू दुष्ट हुन्थे र तिनीहरूको समुदाय अराजकताले भरिएको हुन्थ्यो। तिनीहरूको समुदायहरूमा कुनै व्यवस्था वा शान्ति हुने थिएन। जब समुदायको धेरै मानिसहरूले व्यवस्था पालन गर्दैनन् भने अराजकता बढ्दै गएको छ भनेर तपाईंले भन्न सक्नुहुन्छ।</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