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म</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म हुँ</w:t>
      </w:r>
      <w:r>
        <w:rPr>
          <w:lang w:val="ne_NP" w:bidi="ne_NP"/>
        </w:rPr>
      </w:r>
    </w:p>
    <w:p>
      <w:pPr/>
      <w:r>
        <w:rPr>
          <w:lang w:val="ne_NP" w:bidi="ne_NP"/>
        </w:rPr>
      </w:r>
      <w:r>
        <w:rPr>
          <w:lang w:val="ne_NP" w:bidi="ne_NP"/>
        </w:rPr>
        <w:t xml:space="preserve">पुरानो नियममा, जब परमेश्वरले मोशालाई बोलाउनुहुन्छ, मोशाले परमेश्वरलाई उनको नाम सोध्छन्। त्यसपछि परमेश्वरले भन्नुहुन्छ: "म हुँ जो म हुँ।" वा, परमेश्वरको अर्थ "म हुँ जे म हुनेछ" पनि हुन सक्छ। पुरानो नियमको हिब्रू भाषामा, परमेश्वरको यो जवाफ </w:t>
      </w:r>
      <w:r>
        <w:rPr>
          <w:lang w:val="ne_NP" w:bidi="ne_NP"/>
        </w:rPr>
        <w:t>परमप्रभुको</w:t>
      </w:r>
      <w:r>
        <w:rPr>
          <w:lang w:val="ne_NP" w:bidi="ne_NP"/>
        </w:rPr>
        <w:t xml:space="preserve"> जस्तै लाग्छ। यो परमप्रभु शब्द इस्राएलीहरूले परमेश्वरको लागि प्रयोग गर्ने नाम भयो। जब इस्राएलीहरूले "म हुँ" शब्दहरू सुन्छन्, तिनीहरूलाई परमेश्वरकोलागि यो नामको सम्झना हुन्छ। नयाँ नियममा, येशूले मानिसहरूलाई "अब्राहाम जन्मनु अघिनै म छु भनेर भन्नुहुन्छ।" यो कुरा सुनेका यहूदी मानिसहरूले परमप्रभुको नामको बारेमा सोचेको हुन सक्छ। येशू आफै परमेश्वर हुँ भनेर मानिसहरूलाई भन्दै हुनुहुन्छ भनेर तिनीहरूले महसुस गरेका हुन सक्छन्। त्यहाँ अन्य ठाउँहरू पनि छन् जहाँ येशूले "म हुँ ..." भनेर आफ्नो बारेमा कुरा गर्नुहुन्छ। उदाहरणको लागि, येशूले भन्नुहुन्छ, "म बाटो हुँ" वा "म जीवनको रोटी हुँ।" यो सम्भव छ कि प्रत्येक पटक येशूले "म हुँ" भन्नुभएको थियो, उहाँले मानिसहरूलाई आफू परमेश्वर हुँ भनेर संकेत गर्दै हुनुहुन्थ्यो।</w:t>
      </w:r>
      <w:r>
        <w:rPr>
          <w:lang w:val="ne_NP" w:bidi="ne_NP"/>
        </w:rPr>
      </w:r>
      <w:r>
        <w:rPr>
          <w:lang w:val="ne_NP" w:bidi="ne_NP"/>
        </w:rPr>
      </w:r>
    </w:p>
    <w:p>
      <w:pPr/>
      <w:r>
        <w:rPr>
          <w:lang w:val="ne_NP" w:bidi="ne_NP"/>
        </w:rPr>
      </w:r>
    </w:p>
    <w:p>
      <w:pPr>
        <w:pStyle w:val="Heading2"/>
      </w:pPr>
      <w:r>
        <w:rPr>
          <w:lang w:val="ne_NP" w:bidi="ne_NP"/>
        </w:rPr>
        <w:t>मण्डली</w:t>
      </w:r>
      <w:r>
        <w:rPr>
          <w:lang w:val="ne_NP" w:bidi="ne_NP"/>
        </w:rPr>
      </w:r>
    </w:p>
    <w:p>
      <w:pPr/>
      <w:r>
        <w:rPr>
          <w:lang w:val="ne_NP" w:bidi="ne_NP"/>
        </w:rPr>
      </w:r>
      <w:r>
        <w:rPr>
          <w:lang w:val="ne_NP" w:bidi="ne_NP"/>
        </w:rPr>
        <w:t xml:space="preserve">बाइबलमा मानिसहरूले कहिल्यै पनि </w:t>
      </w:r>
      <w:r>
        <w:rPr>
          <w:b/>
          <w:lang w:val="ne_NP" w:bidi="ne_NP"/>
        </w:rPr>
        <w:t>मण्डली</w:t>
      </w:r>
      <w:r>
        <w:rPr>
          <w:lang w:val="ne_NP" w:bidi="ne_NP"/>
        </w:rPr>
        <w:t xml:space="preserve"> शब्दलाई भवनको अर्थमा प्रयोग गर्दैनन्। यसको सट्टा, मण्डली येशूमा विश्वास गर्ने मानिसहरूको समुदाय हो। कहिलेकाँही मण्डली शब्द एक विशेष ठाउँमा भएका विश्वासीहरूको समूहलाई जनाउन प्रयोग गरिन्छ, र कहिलेकाँही यस शब्दको अर्थ येशूमा विश्वास गर्ने पृथ्वीका सबै मानिसहरूलाई जनाउँछ।</w:t>
      </w:r>
    </w:p>
    <w:p>
      <w:pPr/>
      <w:r>
        <w:rPr>
          <w:lang w:val="ne_NP" w:bidi="ne_NP"/>
        </w:rPr>
      </w:r>
      <w:r>
        <w:rPr>
          <w:lang w:val="ne_NP" w:bidi="ne_NP"/>
        </w:rPr>
        <w:t xml:space="preserve">मण्डलीका मानिसहरू नियमित रूपमा सँगै </w:t>
      </w:r>
      <w:r>
        <w:rPr>
          <w:lang w:val="ne_NP" w:bidi="ne_NP"/>
        </w:rPr>
        <w:t>प्रार्थना</w:t>
      </w:r>
      <w:r>
        <w:rPr>
          <w:lang w:val="ne_NP" w:bidi="ne_NP"/>
        </w:rPr>
        <w:t xml:space="preserve"> गर्न, परमेश्वरको </w:t>
      </w:r>
      <w:r>
        <w:rPr>
          <w:lang w:val="ne_NP" w:bidi="ne_NP"/>
        </w:rPr>
        <w:t>आराधना</w:t>
      </w:r>
      <w:r>
        <w:rPr>
          <w:lang w:val="ne_NP" w:bidi="ne_NP"/>
        </w:rPr>
        <w:t xml:space="preserve"> गर्न, प्रभुको भोज मनाउन र परमेश्वरको वचनलाई अध्ययन गर्न आउँछन्।</w:t>
      </w:r>
    </w:p>
    <w:p>
      <w:pPr/>
      <w:r>
        <w:rPr>
          <w:lang w:val="ne_NP" w:bidi="ne_NP"/>
        </w:rPr>
      </w:r>
      <w:r>
        <w:rPr>
          <w:lang w:val="ne_NP" w:bidi="ne_NP"/>
        </w:rPr>
        <w:t xml:space="preserve">कसरी मण्डली </w:t>
      </w:r>
      <w:r>
        <w:rPr>
          <w:lang w:val="ne_NP" w:bidi="ne_NP"/>
        </w:rPr>
        <w:t>यरूशलेम</w:t>
      </w:r>
      <w:r>
        <w:rPr>
          <w:lang w:val="ne_NP" w:bidi="ne_NP"/>
        </w:rPr>
        <w:t>को मानिसहरूको सानो समूहबाट सुरु गरेर धेरै देशहरूका हजारौं मानिसहरूमा बढ्दै छ भनेर प्रेरितको पुस्तकले हामीलाई बताउँछ।</w:t>
      </w:r>
    </w:p>
    <w:p>
      <w:pPr/>
      <w:r>
        <w:rPr>
          <w:lang w:val="ne_NP" w:bidi="ne_NP"/>
        </w:rPr>
      </w:r>
      <w:r>
        <w:rPr>
          <w:lang w:val="ne_NP" w:bidi="ne_NP"/>
        </w:rPr>
        <w:t>पत्रहरू प्रेरितहरूले संसारका विभिन्न भागहरूमा अवस्थित मण्डलीहरू वा विश्वासीहरूको समुदायहरूलाई लेखेका पत्रहरू हुन्। मण्डलीहरूलाई धेरै पत्रहरू लेख्ने प्रेरित पावलले कोरिन्थीहरूलाई लेखेको पत्रमा मण्डलीलाई ख्रीष्टको शरीरसँग तुलना गर्छन्। मण्डलीको प्रत्येक व्यक्ति शरीरको एउटा अङ्ग जस्तै हो र यसले महत्त्वपूर्ण कार्य गर्दछ। ख्रीष्टको शरीर वा मण्डली सबै मिलेर संसारमा ख्रीष्टको काम गर्दछन्।</w:t>
      </w:r>
      <w:r>
        <w:rPr>
          <w:lang w:val="ne_NP" w:bidi="ne_NP"/>
        </w:rPr>
      </w:r>
      <w:r>
        <w:rPr>
          <w:lang w:val="ne_NP" w:bidi="ne_NP"/>
        </w:rPr>
      </w:r>
    </w:p>
    <w:p>
      <w:pPr/>
      <w:r>
        <w:rPr>
          <w:lang w:val="ne_NP" w:bidi="ne_NP"/>
        </w:rPr>
      </w:r>
    </w:p>
    <w:p>
      <w:pPr>
        <w:pStyle w:val="Heading2"/>
      </w:pPr>
      <w:r>
        <w:rPr>
          <w:lang w:val="ne_NP" w:bidi="ne_NP"/>
        </w:rPr>
        <w:t>मन</w:t>
      </w:r>
      <w:r>
        <w:rPr>
          <w:lang w:val="ne_NP" w:bidi="ne_NP"/>
        </w:rPr>
      </w:r>
    </w:p>
    <w:p>
      <w:pPr/>
      <w:r>
        <w:rPr>
          <w:lang w:val="ne_NP" w:bidi="ne_NP"/>
        </w:rPr>
      </w:r>
      <w:r>
        <w:rPr>
          <w:b/>
          <w:lang w:val="ne_NP" w:bidi="ne_NP"/>
        </w:rPr>
        <w:t>मन</w:t>
      </w:r>
      <w:r>
        <w:rPr>
          <w:lang w:val="ne_NP" w:bidi="ne_NP"/>
        </w:rPr>
        <w:t xml:space="preserve">ले कसैको सोच, समझ र बुद्धिलाई जनाउँछ। पुरानो नियमको </w:t>
      </w:r>
      <w:r>
        <w:rPr>
          <w:lang w:val="ne_NP" w:bidi="ne_NP"/>
        </w:rPr>
        <w:t>हिब्रू</w:t>
      </w:r>
      <w:r>
        <w:rPr>
          <w:lang w:val="ne_NP" w:bidi="ne_NP"/>
        </w:rPr>
        <w:t xml:space="preserve"> भाषामा, </w:t>
      </w:r>
      <w:r>
        <w:rPr>
          <w:lang w:val="ne_NP" w:bidi="ne_NP"/>
        </w:rPr>
        <w:t>"हृदय"</w:t>
      </w:r>
      <w:r>
        <w:rPr>
          <w:lang w:val="ne_NP" w:bidi="ne_NP"/>
        </w:rPr>
        <w:t xml:space="preserve"> को लागि र "मन" को लागि उहि शब्द प्रयोग हुन्छ। नयाँ नियमको </w:t>
      </w:r>
      <w:r>
        <w:rPr>
          <w:lang w:val="ne_NP" w:bidi="ne_NP"/>
        </w:rPr>
        <w:t>ग्रीक</w:t>
      </w:r>
      <w:r>
        <w:rPr>
          <w:lang w:val="ne_NP" w:bidi="ne_NP"/>
        </w:rPr>
        <w:t xml:space="preserve"> भाषामा, मन हृदय भन्दा अलि फरक हुन्छ। ग्रीक भाषामा, "हृदय" शब्दले भावनाहरूमा बढी जोड दिन्छ, जबकि "मन" शब्दले कुनै व्यक्तिको विचार, बुद्धि र इच्छालाई बढी जोड दिन्छ।</w:t>
      </w:r>
    </w:p>
    <w:p>
      <w:pPr/>
      <w:r>
        <w:rPr>
          <w:lang w:val="ne_NP" w:bidi="ne_NP"/>
        </w:rPr>
      </w:r>
      <w:r>
        <w:rPr>
          <w:b/>
          <w:lang w:val="ne_NP" w:bidi="ne_NP"/>
        </w:rPr>
        <w:t>तपाईं "मन" अनुवाद गर्दै हुनुहुन्छ, भने निम्न कुराहरूमा सावधान रहनुहोस्:</w:t>
      </w:r>
    </w:p>
    <w:p>
      <w:pPr/>
      <w:r>
        <w:rPr>
          <w:lang w:val="ne_NP" w:bidi="ne_NP"/>
        </w:rPr>
      </w:r>
      <w:r>
        <w:rPr>
          <w:lang w:val="ne_NP" w:bidi="ne_NP"/>
        </w:rPr>
        <w:t>कृपया ध्यान दिनुहोस् कि तपाईंसँग "हृदय," "प्राण" र "आत्मा" को लागि पनि शब्द हुनु आवश्यक छ। मन, हृदय, प्राण र आत्मा शब्दहरू सबै व्यक्तिको भित्री अदृश्य भागसँग सम्बन्धित छन्, तर तिनीहरू प्रत्येकको अलि फरक प्रयोग हुन्छ। तपाईं यी प्रत्येक शब्दको व्याख्या सुन्न सक्नु हुन्छ र त्यसपछि एकसाथ यी चार शब्दहरूको बारेमा छलफल गर्न सक्नुहुन्छ। त्यसपछि तपाईंले यी प्रत्येक शब्दलाई कसरी अनुवाद गर्न जाँदै हुनुहुन्छ भनेर निर्णय लिन सक्नुहुन्छ। तर याद राख्नुहोस कि प्रत्येक खण्डमा तपाईंले सहि अनुवाद छनोट गर्नु भएको छ कि छैन भनेर तपाईंले फेरि सोच्नु पर्नेछ।</w:t>
      </w:r>
    </w:p>
    <w:p>
      <w:pPr/>
      <w:r>
        <w:rPr>
          <w:lang w:val="ne_NP" w:bidi="ne_NP"/>
        </w:rPr>
      </w:r>
      <w:r>
        <w:rPr>
          <w:lang w:val="ne_NP" w:bidi="ne_NP"/>
        </w:rPr>
        <w:t>सारांशमा:</w:t>
      </w:r>
      <w:r>
        <w:rPr>
          <w:lang w:val="ne_NP" w:bidi="ne_NP"/>
        </w:rPr>
      </w:r>
      <w:r>
        <w:rPr>
          <w:lang w:val="ne_NP" w:bidi="ne_NP"/>
        </w:rPr>
      </w:r>
    </w:p>
    <w:p>
      <w:pPr/>
      <w:r>
        <w:rPr>
          <w:lang w:val="ne_NP" w:bidi="ne_NP"/>
        </w:rPr>
      </w:r>
    </w:p>
    <w:p>
      <w:pPr>
        <w:pStyle w:val="Heading2"/>
      </w:pPr>
      <w:r>
        <w:rPr>
          <w:lang w:val="ne_NP" w:bidi="ne_NP"/>
        </w:rPr>
        <w:t>मन्दिर</w:t>
      </w:r>
      <w:r>
        <w:rPr>
          <w:lang w:val="ne_NP" w:bidi="ne_NP"/>
        </w:rPr>
      </w:r>
    </w:p>
    <w:p>
      <w:pPr/>
      <w:r>
        <w:rPr>
          <w:lang w:val="ne_NP" w:bidi="ne_NP"/>
        </w:rPr>
      </w:r>
      <w:r>
        <w:rPr>
          <w:b/>
          <w:lang w:val="ne_NP" w:bidi="ne_NP"/>
        </w:rPr>
        <w:t>मन्दिर</w:t>
      </w:r>
      <w:r>
        <w:rPr>
          <w:lang w:val="ne_NP" w:bidi="ne_NP"/>
        </w:rPr>
        <w:t xml:space="preserve"> त्यो ठाउँ हो जहाँ मानिसहरूले परमेश्वरको आराधना गर्छन्। बाइबलमा भएको मन्दिर भनेको परमेश्वरले मानिसहरूलाई भेट्ने ठाउँ हो। मन्दिरको अर्को नाम </w:t>
      </w:r>
      <w:r>
        <w:rPr>
          <w:b/>
          <w:lang w:val="ne_NP" w:bidi="ne_NP"/>
        </w:rPr>
        <w:t>परमेश्वरको घर</w:t>
      </w:r>
      <w:r>
        <w:rPr>
          <w:lang w:val="ne_NP" w:bidi="ne_NP"/>
        </w:rPr>
        <w:t xml:space="preserve"> हो।</w:t>
      </w:r>
    </w:p>
    <w:p>
      <w:pPr/>
      <w:r>
        <w:rPr>
          <w:lang w:val="ne_NP" w:bidi="ne_NP"/>
        </w:rPr>
      </w:r>
      <w:r>
        <w:rPr>
          <w:lang w:val="ne_NP" w:bidi="ne_NP"/>
        </w:rPr>
        <w:t>इस्राएलको</w:t>
      </w:r>
      <w:r>
        <w:rPr>
          <w:lang w:val="ne_NP" w:bidi="ne_NP"/>
        </w:rPr>
        <w:t xml:space="preserve"> वरिपरि बसोबास गर्ने जन समुहहरूका धेरै मन्दिरहरू थिए र तिनिहरूले धेरै </w:t>
      </w:r>
      <w:r>
        <w:rPr>
          <w:lang w:val="ne_NP" w:bidi="ne_NP"/>
        </w:rPr>
        <w:t>देवताहरूको</w:t>
      </w:r>
      <w:r>
        <w:rPr>
          <w:lang w:val="ne_NP" w:bidi="ne_NP"/>
        </w:rPr>
        <w:t xml:space="preserve"> </w:t>
      </w:r>
      <w:r>
        <w:rPr>
          <w:lang w:val="ne_NP" w:bidi="ne_NP"/>
        </w:rPr>
        <w:t>आराधना गरे</w:t>
      </w:r>
      <w:r>
        <w:rPr>
          <w:lang w:val="ne_NP" w:bidi="ne_NP"/>
        </w:rPr>
        <w:t xml:space="preserve">। तर परमेश्वरले </w:t>
      </w:r>
      <w:r>
        <w:rPr>
          <w:lang w:val="ne_NP" w:bidi="ne_NP"/>
        </w:rPr>
        <w:t>इस्राएलीहरूलाई</w:t>
      </w:r>
      <w:r>
        <w:rPr>
          <w:lang w:val="ne_NP" w:bidi="ne_NP"/>
        </w:rPr>
        <w:t xml:space="preserve"> एउटा मात्र मन्दिर र उहाँको मात्र आराधना गर्न अनुमति दिनुभयो। यो मन्दिर </w:t>
      </w:r>
      <w:r>
        <w:rPr>
          <w:lang w:val="ne_NP" w:bidi="ne_NP"/>
        </w:rPr>
        <w:t>यहूदीहरूको</w:t>
      </w:r>
      <w:r>
        <w:rPr>
          <w:lang w:val="ne_NP" w:bidi="ne_NP"/>
        </w:rPr>
        <w:t xml:space="preserve"> लागि सबैभन्दा महत्त्वपूर्ण शहर </w:t>
      </w:r>
      <w:r>
        <w:rPr>
          <w:lang w:val="ne_NP" w:bidi="ne_NP"/>
        </w:rPr>
        <w:t>यरूशलेममा</w:t>
      </w:r>
      <w:r>
        <w:rPr>
          <w:lang w:val="ne_NP" w:bidi="ne_NP"/>
        </w:rPr>
        <w:t xml:space="preserve"> थियो।</w:t>
      </w:r>
    </w:p>
    <w:p>
      <w:pPr/>
      <w:r>
        <w:rPr>
          <w:lang w:val="ne_NP" w:bidi="ne_NP"/>
        </w:rPr>
      </w:r>
      <w:r>
        <w:rPr>
          <w:lang w:val="ne_NP" w:bidi="ne_NP"/>
        </w:rPr>
        <w:t xml:space="preserve">येशूको जन्म भन्दा हजारौं वर्ष अघि, परमेश्वरले </w:t>
      </w:r>
      <w:r>
        <w:rPr>
          <w:lang w:val="ne_NP" w:bidi="ne_NP"/>
        </w:rPr>
        <w:t>अब्राहाम</w:t>
      </w:r>
      <w:r>
        <w:rPr>
          <w:lang w:val="ne_NP" w:bidi="ne_NP"/>
        </w:rPr>
        <w:t xml:space="preserve">को सन्तान इस्राएलीहरूलाई मिश्रको दासत्वबाट मुक्त गर्नुभएको थियो। इस्राएलीहरूको अगुवा मोशा थिए। इस्राएलीहरूकालागि परमेश्वरको आराधना गर्ने सही तरिका के हो भनेर परमेश्वरले मोशालाई निर्देशनहरू दिनुभयो। किनभने परमेश्वर </w:t>
      </w:r>
      <w:r>
        <w:rPr>
          <w:lang w:val="ne_NP" w:bidi="ne_NP"/>
        </w:rPr>
        <w:t>पवित्र</w:t>
      </w:r>
      <w:r>
        <w:rPr>
          <w:lang w:val="ne_NP" w:bidi="ne_NP"/>
        </w:rPr>
        <w:t xml:space="preserve"> हुनुहुन्छ र मानिसहरू </w:t>
      </w:r>
      <w:r>
        <w:rPr>
          <w:lang w:val="ne_NP" w:bidi="ne_NP"/>
        </w:rPr>
        <w:t>पापी</w:t>
      </w:r>
      <w:r>
        <w:rPr>
          <w:lang w:val="ne_NP" w:bidi="ne_NP"/>
        </w:rPr>
        <w:t xml:space="preserve"> छन, त्यसैले मानिसहरू यहि अवस्थामा परमेश्वरकहाँ आउन सक्दैनन्। परमेश्वरले पापलाई सहन सक्नुहुन्न, त्यसैले परमेश्वरकहाँ सीधै आउने जुनसुकै व्यक्ति पनि मर्दथे। तर परमेश्वरले मानिसहरूलाई शुद्ध बनाउने बलिदानहरू र अन्य धार्मिक विधिहरू मार्फत मानिसहरूलाई उहाँकहाँ आउन सम्भव बनाउनु भयो। </w:t>
      </w:r>
      <w:r>
        <w:rPr>
          <w:lang w:val="ne_NP" w:bidi="ne_NP"/>
        </w:rPr>
        <w:t>शुद्ध</w:t>
      </w:r>
      <w:r>
        <w:rPr>
          <w:lang w:val="ne_NP" w:bidi="ne_NP"/>
        </w:rPr>
        <w:t xml:space="preserve"> हुनुको अर्थ परमेश्वरको अगाडि स्वीकार्य हुनु हो।</w:t>
      </w:r>
    </w:p>
    <w:p>
      <w:pPr/>
      <w:r>
        <w:rPr>
          <w:lang w:val="ne_NP" w:bidi="ne_NP"/>
        </w:rPr>
      </w:r>
      <w:r>
        <w:rPr>
          <w:lang w:val="ne_NP" w:bidi="ne_NP"/>
        </w:rPr>
        <w:t xml:space="preserve">मानिसहरूले परमेश्वरलाई सुरक्षित रूपमा भेट्न सक्ने एउटा </w:t>
      </w:r>
      <w:r>
        <w:rPr>
          <w:lang w:val="ne_NP" w:bidi="ne_NP"/>
        </w:rPr>
        <w:t>बिशेष पाल</w:t>
      </w:r>
      <w:r>
        <w:rPr>
          <w:lang w:val="ne_NP" w:bidi="ne_NP"/>
        </w:rPr>
        <w:t xml:space="preserve"> बनाउन परमेश्वरले मोशालाई भन्नुभयो। यो पाल सार्न मिल्ने मन्दिर जस्तै थियो। मानिसहरू जहाँ यात्रा गर्थे, तिनीहरूले आफूसँगै पाल लैजान्थे।</w:t>
      </w:r>
    </w:p>
    <w:p>
      <w:pPr/>
      <w:r>
        <w:rPr>
          <w:lang w:val="ne_NP" w:bidi="ne_NP"/>
        </w:rPr>
      </w:r>
      <w:r>
        <w:rPr>
          <w:lang w:val="ne_NP" w:bidi="ne_NP"/>
        </w:rPr>
        <w:t xml:space="preserve">धेरै पछि, </w:t>
      </w:r>
      <w:r>
        <w:rPr>
          <w:lang w:val="ne_NP" w:bidi="ne_NP"/>
        </w:rPr>
        <w:t>दाऊद</w:t>
      </w:r>
      <w:r>
        <w:rPr>
          <w:lang w:val="ne_NP" w:bidi="ne_NP"/>
        </w:rPr>
        <w:t xml:space="preserve"> इस्राएलको </w:t>
      </w:r>
      <w:r>
        <w:rPr>
          <w:lang w:val="ne_NP" w:bidi="ne_NP"/>
        </w:rPr>
        <w:t>राजा</w:t>
      </w:r>
      <w:r>
        <w:rPr>
          <w:lang w:val="ne_NP" w:bidi="ne_NP"/>
        </w:rPr>
        <w:t xml:space="preserve"> भए र दाऊदले यस सार्न मिल्ने मन्दिर वा पाललाई पक्का भवनमा बदल्न चाहन्थे। परमेश्वरले दाऊदलाई मन्दिर बनाउन अनुमति दिनुभएन, किनभने दाऊद सिपाही थिए र मानिसहरूलाई मारेका थिए। तर दाऊदको छोराले परमेश्वरको लागि यो मन्दिर बनाउन सक्छ भनेर परमेश्वरले दाऊदलाई भन्नुभयो। र दाऊदले आफ्नो छोरालाई यो मन्दिर कसरी बनाउने भनेर निर्देशनहरू दिन परमेश्वरले दाउदलाई अनुमति दिनुभयो।</w:t>
      </w:r>
    </w:p>
    <w:p>
      <w:pPr/>
      <w:r>
        <w:rPr>
          <w:lang w:val="ne_NP" w:bidi="ne_NP"/>
        </w:rPr>
      </w:r>
      <w:r>
        <w:rPr>
          <w:lang w:val="ne_NP" w:bidi="ne_NP"/>
        </w:rPr>
        <w:t xml:space="preserve">साँच्चैकै दाऊदको छोरा राजा सुलेमानले परमेश्वरको लागि भव्य मन्दिर बनाए। सुलेमानले यस्तो महसुस गरे कि परमेश्वर मन्दिरमा बस्नकालागि धेरै ठूलो हुनुहुन्छ; उहाँले भने, </w:t>
      </w:r>
      <w:r>
        <w:rPr>
          <w:lang w:val="ne_NP" w:bidi="ne_NP"/>
        </w:rPr>
        <w:t>स्वर्ग</w:t>
      </w:r>
      <w:r>
        <w:rPr>
          <w:lang w:val="ne_NP" w:bidi="ne_NP"/>
        </w:rPr>
        <w:t xml:space="preserve"> पनि परमेश्वरको लागि पर्याप्त ठूलो छैन! त्यसैले, परमेश्वर पृथ्वीमा तल आउन र पापी मानिसहरूको बीचमा भएको सानो ठाउँको मन्दिरलाई आफ्नो घर भनेर भन्न इच्छुक हुनुले परमेश्वरले मानिसहरूलाई कति प्रेम गर्नुहुन्छ भन्ने प्रमाण थियो।</w:t>
      </w:r>
    </w:p>
    <w:p>
      <w:pPr/>
      <w:r>
        <w:rPr>
          <w:lang w:val="ne_NP" w:bidi="ne_NP"/>
        </w:rPr>
      </w:r>
      <w:r>
        <w:rPr>
          <w:lang w:val="ne_NP" w:bidi="ne_NP"/>
        </w:rPr>
        <w:t>धेरै पछि, इस्राएलीहरूको शत्रुहरूले यो मन्दिर नष्ट गरे। परमेश्वरले यो हुन दिनु भएको थियो किनभने इस्राएलीहरू परमेश्वरप्रति अविश्वासी भए र अन्य देवताहरूको आराधना गर्न थाले। इस्राएलीहरू अन्य देशहरूमा लगिए र मन्दिरमा हुने आराधना समाप्त भयो।</w:t>
      </w:r>
    </w:p>
    <w:p>
      <w:pPr/>
      <w:r>
        <w:rPr>
          <w:lang w:val="ne_NP" w:bidi="ne_NP"/>
        </w:rPr>
      </w:r>
      <w:r>
        <w:rPr>
          <w:lang w:val="ne_NP" w:bidi="ne_NP"/>
        </w:rPr>
        <w:t xml:space="preserve">तर धेरै वर्षपछि, परमेश्वरले प्राय: त्यो समयमा </w:t>
      </w:r>
      <w:r>
        <w:rPr>
          <w:lang w:val="ne_NP" w:bidi="ne_NP"/>
        </w:rPr>
        <w:t>यहूदी</w:t>
      </w:r>
      <w:r>
        <w:rPr>
          <w:lang w:val="ne_NP" w:bidi="ne_NP"/>
        </w:rPr>
        <w:t xml:space="preserve"> भनिने इस्राएलीहरूलाई आफ्नै ठाउँमा फर्कन अनुमति दिनुभयो। यहूदीहरूले फेरी परमेश्वरको लागि नयाँ मन्दिर बनाए। यो मन्दिर पहिलो मन्दिर भन्दा धेरै सानो थियो।</w:t>
      </w:r>
    </w:p>
    <w:p>
      <w:pPr/>
      <w:r>
        <w:rPr>
          <w:lang w:val="ne_NP" w:bidi="ne_NP"/>
        </w:rPr>
      </w:r>
      <w:r>
        <w:rPr>
          <w:lang w:val="ne_NP" w:bidi="ne_NP"/>
        </w:rPr>
        <w:t>येशूको जन्महुनु भन्दा लगभग २० वर्ष अघि, राजा हेरोद नाम गरेको शासकले त्यो सानो मन्दिरलाई धेरै ठूलो र प्रभावशाली बनाउन पुन: निर्माण गर्न थाले। किनभने उनले यहूदीहरूलाई खुसी बनाउन चाहन्थे ताकि तिनीहरूले उनको शासनलाई समर्थन गरून् भनेर उनले यो काम गरे । येशूको समयमा, यस मन्दिरको काम अझै पनि चलिरहेको थियो।</w:t>
      </w:r>
    </w:p>
    <w:p>
      <w:pPr/>
      <w:r>
        <w:rPr>
          <w:lang w:val="ne_NP" w:bidi="ne_NP"/>
        </w:rPr>
      </w:r>
      <w:r>
        <w:rPr>
          <w:lang w:val="ne_NP" w:bidi="ne_NP"/>
        </w:rPr>
        <w:t xml:space="preserve">यी सबै मन्दिरहरू र सार्न मिल्ने पालमा पनि एउटै आधारभूत संरचना थियो र उहि धार्मिक विधिहरू हुन्थे। मन्दिरको अगाडि चोक थियो। यहाँ इस्राएलीहरूले तयार गरेका बलिदानहरू चढाउने काम </w:t>
      </w:r>
      <w:r>
        <w:rPr>
          <w:lang w:val="ne_NP" w:bidi="ne_NP"/>
        </w:rPr>
        <w:t>पूजाहारीहरू</w:t>
      </w:r>
      <w:r>
        <w:rPr>
          <w:lang w:val="ne_NP" w:bidi="ne_NP"/>
        </w:rPr>
        <w:t xml:space="preserve"> र लेवीहरूले गर्थे। </w:t>
      </w:r>
      <w:r>
        <w:rPr>
          <w:lang w:val="ne_NP" w:bidi="ne_NP"/>
        </w:rPr>
        <w:t>लेवीहरू</w:t>
      </w:r>
      <w:r>
        <w:rPr>
          <w:lang w:val="ne_NP" w:bidi="ne_NP"/>
        </w:rPr>
        <w:t xml:space="preserve"> अब्राहामको नाति लेवीको </w:t>
      </w:r>
      <w:r>
        <w:rPr>
          <w:lang w:val="ne_NP" w:bidi="ne_NP"/>
        </w:rPr>
        <w:t>सन्तान</w:t>
      </w:r>
      <w:r>
        <w:rPr>
          <w:lang w:val="ne_NP" w:bidi="ne_NP"/>
        </w:rPr>
        <w:t xml:space="preserve"> हुन्। परमेश्वरले परमेश्वरको मन्दिरको हेरचाह गर्न लेवीहरूलाई छुट्याउनु भएको थियो। पूजाहारीहरू विशेष बलिदानहरू चढाउने काम गर्ने लेवीहरू थिए। </w:t>
      </w:r>
      <w:r>
        <w:rPr>
          <w:lang w:val="ne_NP" w:bidi="ne_NP"/>
        </w:rPr>
        <w:t>बलिदानहरू</w:t>
      </w:r>
      <w:r>
        <w:rPr>
          <w:lang w:val="ne_NP" w:bidi="ne_NP"/>
        </w:rPr>
        <w:t xml:space="preserve"> मानिसहरूले परमेश्वरलाई धन्यवाद दिन वा पापको </w:t>
      </w:r>
      <w:r>
        <w:rPr>
          <w:lang w:val="ne_NP" w:bidi="ne_NP"/>
        </w:rPr>
        <w:t>क्षमा</w:t>
      </w:r>
      <w:r>
        <w:rPr>
          <w:lang w:val="ne_NP" w:bidi="ne_NP"/>
        </w:rPr>
        <w:t xml:space="preserve"> माग्न दिने उपहारहरू हुन्। बलिदान पशु हुन सक्थ्यो जसलाई मारेर जलाईन्थ्यो, वा यो मिठो सुगन्धित तेल वा कुनै प्रकारको खानेकुरा हुन सक्थ्यो जुनकुरा बलिदान ल्याउनुको कारणमा भर पर्थ्यो।</w:t>
      </w:r>
    </w:p>
    <w:p>
      <w:pPr/>
      <w:r>
        <w:rPr>
          <w:lang w:val="ne_NP" w:bidi="ne_NP"/>
        </w:rPr>
      </w:r>
      <w:r>
        <w:rPr>
          <w:lang w:val="ne_NP" w:bidi="ne_NP"/>
        </w:rPr>
        <w:t xml:space="preserve">मन्दिरको भवन दुई भागमा विभाजित थियो। पहिलो भागलाई "पवित्र ठाउँ" भनिन्थ्यो। पूजाहारीहरू मात्र त्यो ठाउँमा प्रवेश गर्न सक्थे। यस ठाउँ भित्र १२ रोटीहरू सहितको टेबल थियो जुन प्रत्येक हप्ता बदल्न सक्थे, सधैं बालिने </w:t>
      </w:r>
      <w:r>
        <w:rPr>
          <w:lang w:val="ne_NP" w:bidi="ne_NP"/>
        </w:rPr>
        <w:t>तेल बत्ती</w:t>
      </w:r>
      <w:r>
        <w:rPr>
          <w:lang w:val="ne_NP" w:bidi="ne_NP"/>
        </w:rPr>
        <w:t xml:space="preserve"> र पूजाहारीले मिठो सुगन्धित मसलाहरू बाल्ने सानो </w:t>
      </w:r>
      <w:r>
        <w:rPr>
          <w:lang w:val="ne_NP" w:bidi="ne_NP"/>
        </w:rPr>
        <w:t>वेदी</w:t>
      </w:r>
      <w:r>
        <w:rPr>
          <w:lang w:val="ne_NP" w:bidi="ne_NP"/>
        </w:rPr>
        <w:t xml:space="preserve"> थियो। यी सबै वस्तुहरू ठूलो अर्थ बोकेको प्रतीक वा तस्वीरहरू थिए। सायद पूजाहारीहरूले यो रोटी परमेश्वरसँग खाना खाने संकेतको रूपमा खान्थे; यसले मानिसहरूको परमेश्वरसँग हुन सक्ने राम्रो सम्बन्धलाई देखाउँछ। बाइबलमा भएको तेल प्राय: </w:t>
      </w:r>
      <w:r>
        <w:rPr>
          <w:lang w:val="ne_NP" w:bidi="ne_NP"/>
        </w:rPr>
        <w:t>पवित्र आत्माको</w:t>
      </w:r>
      <w:r>
        <w:rPr>
          <w:lang w:val="ne_NP" w:bidi="ne_NP"/>
        </w:rPr>
        <w:t xml:space="preserve"> अर्थात परमेश्वरको शक्तिको चिन्ह हो। त्यसैले तेल बत्ती मानिसहरूसँग परमेश्वरको उपस्थितीको संकेत थियो। र मानिसहरूले परमेश्वरलाई चढाउने मिठो सुगन्धित मसलाहरू </w:t>
      </w:r>
      <w:r>
        <w:rPr>
          <w:lang w:val="ne_NP" w:bidi="ne_NP"/>
        </w:rPr>
        <w:t>प्रार्थनाको</w:t>
      </w:r>
      <w:r>
        <w:rPr>
          <w:lang w:val="ne_NP" w:bidi="ne_NP"/>
        </w:rPr>
        <w:t xml:space="preserve"> संकेत थिए।</w:t>
      </w:r>
    </w:p>
    <w:p>
      <w:pPr/>
      <w:r>
        <w:rPr>
          <w:lang w:val="ne_NP" w:bidi="ne_NP"/>
        </w:rPr>
      </w:r>
      <w:r>
        <w:rPr>
          <w:lang w:val="ne_NP" w:bidi="ne_NP"/>
        </w:rPr>
        <w:t xml:space="preserve">पवित्रस्थानको अन्तिम भागमा गह्रौं पर्दा झुण्ड्याइएको थियो। यस पर्दाको पछाडि पट्टि सबैभन्दा पवित्र ठाउँ थियो। यस पवित्र ठाउँ भित्र </w:t>
      </w:r>
      <w:r>
        <w:rPr>
          <w:b/>
          <w:lang w:val="ne_NP" w:bidi="ne_NP"/>
        </w:rPr>
        <w:t>करारको सन्दूक</w:t>
      </w:r>
      <w:r>
        <w:rPr>
          <w:lang w:val="ne_NP" w:bidi="ne_NP"/>
        </w:rPr>
        <w:t xml:space="preserve"> रहन्थ्यो, जुन काठले बनाएको थियो। यो सबैभन्दा पवित्र ठाउँ थियो, किनभने परमेश्वर आफै यस ठाउँमा हुनुहुन्थ्यो। सबैभन्दा महत्त्वपूर्ण पूजाहारी अर्थात </w:t>
      </w:r>
      <w:r>
        <w:rPr>
          <w:lang w:val="ne_NP" w:bidi="ne_NP"/>
        </w:rPr>
        <w:t>प्रधान पूजाहारी</w:t>
      </w:r>
      <w:r>
        <w:rPr>
          <w:lang w:val="ne_NP" w:bidi="ne_NP"/>
        </w:rPr>
        <w:t xml:space="preserve"> मात्र वर्षमा एक पटक यस ठाउँमा प्रवेश गर्न सक्थे। यो "प्रायश्चितको दिन" वा क्षमाको महान दिनमा हुन्थ्यो। इस्राएलीहरूले वर्षभरिनै परमेश्वरलाई आफ्नो पापको क्षमा माग्थे, तापनि वर्षमा एक पटक प्रधान पूजाहारीले विगत वर्षमा सबै मानिसहरूले अज्ञानतामा गरेका सबै पापको लागि क्षमा माग्थे। मानिसहरूले गरेको पापले मन्दिरलाई </w:t>
      </w:r>
      <w:r>
        <w:rPr>
          <w:lang w:val="ne_NP" w:bidi="ne_NP"/>
        </w:rPr>
        <w:t>अशुद्ध</w:t>
      </w:r>
      <w:r>
        <w:rPr>
          <w:lang w:val="ne_NP" w:bidi="ne_NP"/>
        </w:rPr>
        <w:t xml:space="preserve"> वा परमेश्वरको सेवाको लागि अयोग्य बनायो। क्षमाको महान दिनमा प्रधान पूजाहारीले गर्ने एउटा काम भनेको सबैभन्दा पवित्र ठाउँमा प्रवेश गर्नु र करारको सन्दूकमा रगत छर्नु थियो। यो चाँहि मानिसहरूले गरेको सबै पापबाट मन्दिर फेरि शुद्ध बनाइएको संकेत थियो।</w:t>
      </w:r>
    </w:p>
    <w:p>
      <w:pPr/>
      <w:r>
        <w:rPr>
          <w:lang w:val="ne_NP" w:bidi="ne_NP"/>
        </w:rPr>
      </w:r>
      <w:r>
        <w:rPr>
          <w:lang w:val="ne_NP" w:bidi="ne_NP"/>
        </w:rPr>
        <w:t xml:space="preserve">यो मन्दिर इस्राएलको सबैभन्दा महत्त्वपूर्ण शहर यरूशलेममा थियो। मन्दिरमा महत्त्वपूर्ण चाडहरू मानाउन र धार्मिक विधिहरू गर्न यहूदी मानिसहरू यरूशलेम यात्रा गर्थे। येशूको समयमा, मन्दिरको वरिपरि धेरै चोकहरू थिए। यदि तपाईं मन्दिरको भ्रमण गर्ने </w:t>
      </w:r>
      <w:r>
        <w:rPr>
          <w:b/>
          <w:lang w:val="ne_NP" w:bidi="ne_NP"/>
        </w:rPr>
        <w:t>विदेशी</w:t>
      </w:r>
      <w:r>
        <w:rPr>
          <w:lang w:val="ne_NP" w:bidi="ne_NP"/>
        </w:rPr>
        <w:t xml:space="preserve"> हुनुहुन्थ्यो भने तपाईं बाहिरी चोकमा मात्र जान सक्नुहुन्थ्यो। यहूदी </w:t>
      </w:r>
      <w:r>
        <w:rPr>
          <w:b/>
          <w:lang w:val="ne_NP" w:bidi="ne_NP"/>
        </w:rPr>
        <w:t>महिलाहरू</w:t>
      </w:r>
      <w:r>
        <w:rPr>
          <w:lang w:val="ne_NP" w:bidi="ne_NP"/>
        </w:rPr>
        <w:t xml:space="preserve"> अर्को चोकमा पनि प्रवेश गर्न सक्थे। यहूदी </w:t>
      </w:r>
      <w:r>
        <w:rPr>
          <w:b/>
          <w:lang w:val="ne_NP" w:bidi="ne_NP"/>
        </w:rPr>
        <w:t>मानिसहरू</w:t>
      </w:r>
      <w:r>
        <w:rPr>
          <w:lang w:val="ne_NP" w:bidi="ne_NP"/>
        </w:rPr>
        <w:t xml:space="preserve"> अझै अगाडिको चोकसम्म जान सक्थे। पूजाहारीहरू मात्र बलिदानहरू चढाउने चोकमा प्रवेश गर्न सक्थे। हामीले चोकहरूको बारेमा यस्ता नियमहरू पुरानो करारमा फेला पार्दैनौ। यी यहूदी मानिसहरू आफैले बनाएको नियमहरू थिए।</w:t>
      </w:r>
    </w:p>
    <w:p>
      <w:pPr/>
      <w:r>
        <w:rPr>
          <w:lang w:val="ne_NP" w:bidi="ne_NP"/>
        </w:rPr>
      </w:r>
      <w:r>
        <w:rPr>
          <w:lang w:val="ne_NP" w:bidi="ne_NP"/>
        </w:rPr>
        <w:t xml:space="preserve">तर पुरानो नियममा पनि, </w:t>
      </w:r>
      <w:r>
        <w:rPr>
          <w:b/>
          <w:lang w:val="ne_NP" w:bidi="ne_NP"/>
        </w:rPr>
        <w:t>पूजाहारीहरू</w:t>
      </w:r>
      <w:r>
        <w:rPr>
          <w:lang w:val="ne_NP" w:bidi="ne_NP"/>
        </w:rPr>
        <w:t xml:space="preserve"> मात्र मन्दिरमा प्रवेश गर्न सक्थे, र प्रधान पूजाहारी मात्र बाक्लो पर्दाबाट सबैभन्दा पवित्र ठाउँमा जान सक्थे। यी सबै कुराले मानिसहरूलाई परमेश्वर कति पवित्र हुनुहुन्छ र उहाँ मानिसहरूबाट कति फरक र अलग हुनुहुन्छ भनेर देखाउँथे। जब येशू </w:t>
      </w:r>
      <w:r>
        <w:rPr>
          <w:lang w:val="ne_NP" w:bidi="ne_NP"/>
        </w:rPr>
        <w:t>क्रूसमा</w:t>
      </w:r>
      <w:r>
        <w:rPr>
          <w:lang w:val="ne_NP" w:bidi="ne_NP"/>
        </w:rPr>
        <w:t xml:space="preserve"> मर्नुभयो, मन्दिर भित्र धेरै अनौठो कुरा भयो। मत्तीको पुस्तकले हामीलाई मन्दिरको पर्दा माथिबाट तलसम्म आधा च्यातेको थियो भनेर बताउँछ! येशूको मृत्युको कारणले गर्दा परमेश्वर र मानिसहरू बीचको ठूलो विभाजन हटेर गयो भनेर यसले हामिलाई देखायो। येशूको बलिदानले अब मानिसहरूलाई कुनै डर र हिचकिचाहट बिना परमेश्वरकहाँ जान सम्भव बनायो।</w:t>
      </w:r>
    </w:p>
    <w:p>
      <w:pPr/>
      <w:r>
        <w:rPr>
          <w:lang w:val="ne_NP" w:bidi="ne_NP"/>
        </w:rPr>
      </w:r>
      <w:r>
        <w:rPr>
          <w:lang w:val="ne_NP" w:bidi="ne_NP"/>
        </w:rPr>
        <w:t xml:space="preserve">येशू स्वर्गमा फर्केको लगभग ४० वर्षपछि, रोमीहरूले यो मन्दिर नष्ट गरे। यहूदी मानिसहरूले रोमीहरूको शासनको बिरुध्दमा विद्रोह गरेका थिए, त्यसैले रोमीहरूले यरूशलेमलाई जलाए र मन्दिर पूर्ण रूपमा नष्ट गरे। त्यसपछि, यहूदीहरूले फेरि कहिल्यै मन्दिर बनाउन सकेनन्। </w:t>
      </w:r>
    </w:p>
    <w:p>
      <w:pPr/>
      <w:r>
        <w:rPr>
          <w:lang w:val="ne_NP" w:bidi="ne_NP"/>
        </w:rPr>
      </w:r>
      <w:r>
        <w:rPr>
          <w:lang w:val="ne_NP" w:bidi="ne_NP"/>
        </w:rPr>
        <w:t xml:space="preserve">अब येशूमा एकसाथ रहने </w:t>
      </w:r>
      <w:r>
        <w:rPr>
          <w:lang w:val="ne_NP" w:bidi="ne_NP"/>
        </w:rPr>
        <w:t>विश्वासीहरू</w:t>
      </w:r>
      <w:r>
        <w:rPr>
          <w:lang w:val="ne_NP" w:bidi="ne_NP"/>
        </w:rPr>
        <w:t xml:space="preserve"> वा </w:t>
      </w:r>
      <w:r>
        <w:rPr>
          <w:lang w:val="ne_NP" w:bidi="ne_NP"/>
        </w:rPr>
        <w:t>मण्डलीनै</w:t>
      </w:r>
      <w:r>
        <w:rPr>
          <w:lang w:val="ne_NP" w:bidi="ne_NP"/>
        </w:rPr>
        <w:t xml:space="preserve"> अब परमेश्वरको मन्दिर हो भनेर पावलले आफ्नो पत्रमा मानिसहरूलाई भने। विश्वासीहरूको समुदाय नै पृथ्वीमा परमेश्वर बस्ने ठाउँ हो, र जुन ठाउँमा मानिसहरूले परमेश्वरलाई भेट्न सक्छन्।</w:t>
      </w:r>
    </w:p>
    <w:p>
      <w:pPr/>
      <w:r>
        <w:rPr>
          <w:lang w:val="ne_NP" w:bidi="ne_NP"/>
        </w:rPr>
      </w:r>
      <w:r>
        <w:rPr>
          <w:lang w:val="ne_NP" w:bidi="ne_NP"/>
        </w:rPr>
        <w:t>प्रकाशको पुस्तकमा हामी सुन्दछौं कि जब येशू पृथ्वीमा शासन गर्न फर्केर आउनुहुने छ तब त्याँहा अर्को मन्दिर हुनेछैन। त्याँहा मन्दिरको आवश्यकता हुनेछैन, किनभने बिना विभाजन परमेश्वर मानिसहरूको बीचमा बास गर्नुहुनेछ!</w:t>
      </w:r>
    </w:p>
    <w:p>
      <w:pPr/>
      <w:r>
        <w:rPr>
          <w:lang w:val="ne_NP" w:bidi="ne_NP"/>
        </w:rPr>
      </w:r>
      <w:r>
        <w:rPr>
          <w:lang w:val="ne_NP" w:bidi="ne_NP"/>
        </w:rPr>
        <w:t>हामीले बाइबलमा मन्दिरको लागि प्रयोग गर्ने अन्य वाक्यांशहरू पाउँछौं, जस्तै:</w:t>
      </w:r>
    </w:p>
    <w:p>
      <w:pPr/>
      <w:r>
        <w:rPr>
          <w:lang w:val="ne_NP" w:bidi="ne_NP"/>
        </w:rPr>
      </w:r>
      <w:r>
        <w:rPr>
          <w:lang w:val="ne_NP" w:bidi="ne_NP"/>
        </w:rPr>
        <w:t xml:space="preserve">बाइबलले अन्य मानिसहरूले आराधना गर्ने देवताहरूको निम्ति समर्पित केही मन्दिरहरूको पनि उल्लेख गर्दछ, जस्तै न्यायकर्ताहरूको पुस्तकमा भएको दागोनको मन्दिर वा प्रेरितको पुस्तकमा भएको आर्तेमिसको मन्दिर। यी मन्दिरहरू यरूशलेमको मन्दिर भन्दा धेरै फरक थिए र यसमा सधैं देवताहरूको </w:t>
      </w:r>
      <w:r>
        <w:rPr>
          <w:lang w:val="ne_NP" w:bidi="ne_NP"/>
        </w:rPr>
        <w:t>मूर्ति</w:t>
      </w:r>
      <w:r>
        <w:rPr>
          <w:lang w:val="ne_NP" w:bidi="ne_NP"/>
        </w:rPr>
        <w:t xml:space="preserve"> हुन्थे। परमेश्वरको मन्दिरमा मूर्ति थिएन, किनभने परमेश्वरले मानिसहरूलाई परमेश्वरको प्रतिरूप बनाउन मनाही गर्नुभएको थियो।</w:t>
      </w:r>
    </w:p>
    <w:p>
      <w:pPr/>
      <w:r>
        <w:rPr>
          <w:lang w:val="ne_NP" w:bidi="ne_NP"/>
        </w:rPr>
      </w:r>
      <w:r>
        <w:rPr>
          <w:b/>
          <w:lang w:val="ne_NP" w:bidi="ne_NP"/>
        </w:rPr>
        <w:t xml:space="preserve">जब तपाईं "मन्दिर" अनुवाद गर्दै हुनुहुन्छ भने निम्न कुराहरूमा सावधान रहनुहोस्: </w:t>
      </w:r>
    </w:p>
    <w:p>
      <w:pPr/>
      <w:r>
        <w:rPr>
          <w:lang w:val="ne_NP" w:bidi="ne_NP"/>
        </w:rPr>
      </w:r>
      <w:r>
        <w:rPr>
          <w:lang w:val="ne_NP" w:bidi="ne_NP"/>
        </w:rPr>
        <w:t xml:space="preserve"> तपाईंको संस्कृतिमा कुनै विशेष देवतालाई समर्पित आराधनाको ठाउँको लागि प्रयोग गर्ने शब्द तपाईंको भाषामा हुन सक्छ। जबसम्म तपाईंले भिन्नताको बारेमा व्याख्या गर्नुहुन्न तब सम्म बाइबलमा मन्दिर शब्दको लागि सही नहुन सक्छ। यो तपाईंको समुदायको मन्दिरहरू भन्दा फरक छ भनेर स्पष्ट गर्न तपाईंले "परमेश्वरको मन्दिर" भन्न सक्नुहुन्छ।</w:t>
      </w:r>
    </w:p>
    <w:p>
      <w:pPr/>
      <w:r>
        <w:rPr>
          <w:lang w:val="ne_NP" w:bidi="ne_NP"/>
        </w:rPr>
      </w:r>
      <w:r>
        <w:rPr>
          <w:lang w:val="ne_NP" w:bidi="ne_NP"/>
        </w:rPr>
        <w:t>मन्दिरको अन्य सम्भावित नामहरू यस प्रकार छन्:</w:t>
      </w:r>
    </w:p>
    <w:p>
      <w:pPr/>
      <w:r>
        <w:rPr>
          <w:lang w:val="ne_NP" w:bidi="ne_NP"/>
        </w:rPr>
      </w:r>
      <w:r>
        <w:rPr>
          <w:lang w:val="ne_NP" w:bidi="ne_NP"/>
        </w:rPr>
        <w:t xml:space="preserve">तपाईंलाई </w:t>
      </w:r>
      <w:r>
        <w:rPr>
          <w:lang w:val="ne_NP" w:bidi="ne_NP"/>
        </w:rPr>
        <w:t>पालको</w:t>
      </w:r>
      <w:r>
        <w:rPr>
          <w:lang w:val="ne_NP" w:bidi="ne_NP"/>
        </w:rPr>
        <w:t xml:space="preserve"> लागि फरक शब्द पनि चाहिन्छ भनेर याद गर्नुहोस्।</w:t>
      </w:r>
    </w:p>
    <w:p>
      <w:pPr/>
      <w:r>
        <w:rPr>
          <w:lang w:val="ne_NP" w:bidi="ne_NP"/>
        </w:rPr>
      </w:r>
      <w:r>
        <w:rPr>
          <w:lang w:val="ne_NP" w:bidi="ne_NP"/>
        </w:rPr>
        <w:t xml:space="preserve">साथै, तपाईंले </w:t>
      </w:r>
      <w:r>
        <w:rPr>
          <w:lang w:val="ne_NP" w:bidi="ne_NP"/>
        </w:rPr>
        <w:t>सभाघरको</w:t>
      </w:r>
      <w:r>
        <w:rPr>
          <w:lang w:val="ne_NP" w:bidi="ne_NP"/>
        </w:rPr>
        <w:t xml:space="preserve"> लागि रोज्ने शब्दले मानिसहरू भ्रममा नपर्न सावधान रहनुहोस्। सभाघर भनेको यहूदी मानिसहरू प्रार्थना गर्न र परमेश्वरको वचन अध्ययन गर्न भेट्ने ठाउँ थियो। मानिसहरूले सभाघरमा बलिदानहरू चढाउँदैनथे। त्यहाँ धेरै सभाघरहरू थिए, तर त्यहाँ एउटा मात्र मन्दिर थियो। </w:t>
      </w:r>
      <w:r>
        <w:rPr>
          <w:lang w:val="ne_NP" w:bidi="ne_NP"/>
        </w:rPr>
      </w:r>
      <w:r>
        <w:rPr>
          <w:lang w:val="ne_NP" w:bidi="ne_NP"/>
        </w:rPr>
      </w:r>
    </w:p>
    <w:p>
      <w:pPr/>
      <w:r>
        <w:rPr>
          <w:lang w:val="ne_NP" w:bidi="ne_NP"/>
        </w:rPr>
      </w:r>
    </w:p>
    <w:p>
      <w:pPr>
        <w:pStyle w:val="Heading2"/>
      </w:pPr>
      <w:r>
        <w:rPr>
          <w:lang w:val="ne_NP" w:bidi="ne_NP"/>
        </w:rPr>
        <w:t>मरियम</w:t>
      </w:r>
      <w:r>
        <w:rPr>
          <w:lang w:val="ne_NP" w:bidi="ne_NP"/>
        </w:rPr>
      </w:r>
    </w:p>
    <w:p>
      <w:pPr/>
      <w:r>
        <w:rPr>
          <w:lang w:val="ne_NP" w:bidi="ne_NP"/>
        </w:rPr>
      </w:r>
      <w:r>
        <w:rPr>
          <w:lang w:val="ne_NP" w:bidi="ne_NP"/>
        </w:rPr>
        <w:t xml:space="preserve">मरियम नासरतमा बसोबास गर्ने </w:t>
      </w:r>
      <w:r>
        <w:rPr>
          <w:lang w:val="ne_NP" w:bidi="ne_NP"/>
        </w:rPr>
        <w:t>जवान</w:t>
      </w:r>
      <w:r>
        <w:rPr>
          <w:lang w:val="ne_NP" w:bidi="ne_NP"/>
        </w:rPr>
        <w:t xml:space="preserve"> यहूदी महिला थिइन्, जो </w:t>
      </w:r>
      <w:r>
        <w:rPr>
          <w:lang w:val="ne_NP" w:bidi="ne_NP"/>
        </w:rPr>
        <w:t>येशूको</w:t>
      </w:r>
      <w:r>
        <w:rPr>
          <w:lang w:val="ne_NP" w:bidi="ne_NP"/>
        </w:rPr>
        <w:t xml:space="preserve"> आमा भइन्।</w:t>
      </w:r>
    </w:p>
    <w:p>
      <w:pPr/>
      <w:r>
        <w:rPr>
          <w:lang w:val="ne_NP" w:bidi="ne_NP"/>
        </w:rPr>
      </w:r>
      <w:r>
        <w:rPr>
          <w:lang w:val="ne_NP" w:bidi="ne_NP"/>
        </w:rPr>
        <w:t xml:space="preserve">मरियमको यूसुफ नाम गरेको मानिससँग मगनी भएको थियो, यसको अर्थ उनी उहाँसँग विवाह गर्नेवाला थिइन्। किनभने केटीहरू सानै हुँदानै विवाह गराईन्थे, त्यसैले मरियम १५ वा १६ वर्षको मात्र भएकी हुन सक्छ। </w:t>
      </w:r>
      <w:r>
        <w:rPr>
          <w:lang w:val="ne_NP" w:bidi="ne_NP"/>
        </w:rPr>
        <w:t>इस्राएलमा</w:t>
      </w:r>
      <w:r>
        <w:rPr>
          <w:lang w:val="ne_NP" w:bidi="ne_NP"/>
        </w:rPr>
        <w:t xml:space="preserve"> केटी र केटाको परिवारहरूले विवाहहरूको व्यवस्था गरे।</w:t>
      </w:r>
    </w:p>
    <w:p>
      <w:pPr/>
      <w:r>
        <w:rPr>
          <w:lang w:val="ne_NP" w:bidi="ne_NP"/>
        </w:rPr>
      </w:r>
      <w:r>
        <w:rPr>
          <w:lang w:val="ne_NP" w:bidi="ne_NP"/>
        </w:rPr>
        <w:t xml:space="preserve">तर मरियम र यूसुफलाई विवाह गर्नु अघि, </w:t>
      </w:r>
      <w:r>
        <w:rPr>
          <w:lang w:val="ne_NP" w:bidi="ne_NP"/>
        </w:rPr>
        <w:t>गब्रिएल</w:t>
      </w:r>
      <w:r>
        <w:rPr>
          <w:lang w:val="ne_NP" w:bidi="ne_NP"/>
        </w:rPr>
        <w:t xml:space="preserve"> नाम गरेको परमेश्वरको </w:t>
      </w:r>
      <w:r>
        <w:rPr>
          <w:lang w:val="ne_NP" w:bidi="ne_NP"/>
        </w:rPr>
        <w:t>स्वर्गदूत</w:t>
      </w:r>
      <w:r>
        <w:rPr>
          <w:lang w:val="ne_NP" w:bidi="ne_NP"/>
        </w:rPr>
        <w:t xml:space="preserve"> मरियमकहाँ देखा परेर तिनी परमेश्वरको शक्तिले गर्भवती हुनेछ्यौ भनेर बताए। उनको छोरालाई </w:t>
      </w:r>
      <w:r>
        <w:rPr>
          <w:lang w:val="ne_NP" w:bidi="ne_NP"/>
        </w:rPr>
        <w:t>परमेश्वरको छोरा</w:t>
      </w:r>
      <w:r>
        <w:rPr>
          <w:lang w:val="ne_NP" w:bidi="ne_NP"/>
        </w:rPr>
        <w:t xml:space="preserve"> भनिनेछ, र उहाँ राजा हुनुहुनेछ र जसको राज्यको अन्त्य कहिल्यै हुने छैन। मानिससँग कहिल्यै यौन सम्बन्ध नभएकी मरियम साँच्चै गर्भवती भएकी थिइन्। जब मरियमको हुनेवाला पति यूसुफले यो कुरा सुने, उनले सम्बन्ध तोड्न चाहे, किनभने मरियमको अर्को मानिससँग यौन सम्बन्ध थियो भनेर उनले अनुमान गरेको हुनुपर्छ। परमेश्वरको आत्माले मरियमलाई गर्भवती बनाएको हो र उहाँले उनीसँग विवाह गर्नुपर्छ भनेर सपनामा परमेश्वरको स्वर्गदूतले बताए। यूसुफले परमेश्वरको यी निर्देशनहरू पालन गरे।</w:t>
      </w:r>
    </w:p>
    <w:p>
      <w:pPr/>
      <w:r>
        <w:rPr>
          <w:lang w:val="ne_NP" w:bidi="ne_NP"/>
        </w:rPr>
      </w:r>
      <w:r>
        <w:rPr>
          <w:lang w:val="ne_NP" w:bidi="ne_NP"/>
        </w:rPr>
        <w:t xml:space="preserve">शुरुमा मरियम र यूसुफ इस्राएलको उत्तरमा पर्ने </w:t>
      </w:r>
      <w:r>
        <w:rPr>
          <w:lang w:val="ne_NP" w:bidi="ne_NP"/>
        </w:rPr>
        <w:t>गालील</w:t>
      </w:r>
      <w:r>
        <w:rPr>
          <w:lang w:val="ne_NP" w:bidi="ne_NP"/>
        </w:rPr>
        <w:t xml:space="preserve"> प्रान्तको नासरतमा बसोबास गरे। मरियम गर्भवती हुँदा, रोंमी सरकारले देशभरका सबै मानिसहरूले आफ्नो नाम लेख्न आफ्नो पुर्खाहरूको शहरमा जानु पर्ने नियम बनायो। यूसुफ र सायद मरियम पनि राजा </w:t>
      </w:r>
      <w:r>
        <w:rPr>
          <w:lang w:val="ne_NP" w:bidi="ne_NP"/>
        </w:rPr>
        <w:t>दाऊदको</w:t>
      </w:r>
      <w:r>
        <w:rPr>
          <w:lang w:val="ne_NP" w:bidi="ne_NP"/>
        </w:rPr>
        <w:t xml:space="preserve"> सन्तानहरू थिए। त्यसैले तिनीहरूको गृहनगर </w:t>
      </w:r>
      <w:r>
        <w:rPr>
          <w:lang w:val="ne_NP" w:bidi="ne_NP"/>
        </w:rPr>
        <w:t>यहूदिया</w:t>
      </w:r>
      <w:r>
        <w:rPr>
          <w:lang w:val="ne_NP" w:bidi="ne_NP"/>
        </w:rPr>
        <w:t xml:space="preserve"> प्रान्तको </w:t>
      </w:r>
      <w:r>
        <w:rPr>
          <w:lang w:val="ne_NP" w:bidi="ne_NP"/>
        </w:rPr>
        <w:t>बेथलेहेम</w:t>
      </w:r>
      <w:r>
        <w:rPr>
          <w:lang w:val="ne_NP" w:bidi="ne_NP"/>
        </w:rPr>
        <w:t xml:space="preserve"> थियो। त्यसैले मरियम र यूसुफ बेथलेहेम गए। तिनीहरू बेथलेहेममा बसिरहेका बेला, येशू जन्मनु भयो। यस प्रकारले, विशेष राजा र </w:t>
      </w:r>
      <w:r>
        <w:rPr>
          <w:lang w:val="ne_NP" w:bidi="ne_NP"/>
        </w:rPr>
        <w:t>मुक्तिदाता</w:t>
      </w:r>
      <w:r>
        <w:rPr>
          <w:lang w:val="ne_NP" w:bidi="ne_NP"/>
        </w:rPr>
        <w:t xml:space="preserve"> </w:t>
      </w:r>
      <w:r>
        <w:rPr>
          <w:lang w:val="ne_NP" w:bidi="ne_NP"/>
        </w:rPr>
        <w:t>मसीह</w:t>
      </w:r>
      <w:r>
        <w:rPr>
          <w:lang w:val="ne_NP" w:bidi="ne_NP"/>
        </w:rPr>
        <w:t xml:space="preserve"> राजा दाऊदको शहर बेथलेहेममा जन्मिनुहुनेछ भनेर आफ्ना प्रवक्ता </w:t>
      </w:r>
      <w:r>
        <w:rPr>
          <w:lang w:val="ne_NP" w:bidi="ne_NP"/>
        </w:rPr>
        <w:t>अगमवक्ताहरूले</w:t>
      </w:r>
      <w:r>
        <w:rPr>
          <w:lang w:val="ne_NP" w:bidi="ne_NP"/>
        </w:rPr>
        <w:t xml:space="preserve"> धेरै अघि भनेको कुरा परमेश्वरले सत्य बनाउनु भयो!</w:t>
      </w:r>
    </w:p>
    <w:p>
      <w:pPr/>
      <w:r>
        <w:rPr>
          <w:lang w:val="ne_NP" w:bidi="ne_NP"/>
        </w:rPr>
      </w:r>
      <w:r>
        <w:rPr>
          <w:lang w:val="ne_NP" w:bidi="ne_NP"/>
        </w:rPr>
        <w:t>येशू बालकै छँदा, यहूदिया प्रान्तको शासक राजा हेरोदले बेथलेहेममा राजा जन्मेको हुन सक्छ भन्नेकुरा पत्ता लगाए तब उहाँलाई मार्न चाहे। यूसुफ र मरियम येशूकोसाथमा मिश्रदेश भाग्नु पर्यो। केही समय मिश्रमा बसेपछि, तिनीहरू इस्राएल फर्केर गए र फेरि नासरतमा बसोबास गर्न थाले। नासरत सानो र महत्त्वपूर्ण शहर नभएकोले धेरै मानिसहरूले नासरतका मानिसहरूलाई तुच्छ ठाने।</w:t>
      </w:r>
    </w:p>
    <w:p>
      <w:pPr/>
      <w:r>
        <w:rPr>
          <w:lang w:val="ne_NP" w:bidi="ne_NP"/>
        </w:rPr>
      </w:r>
      <w:r>
        <w:rPr>
          <w:lang w:val="ne_NP" w:bidi="ne_NP"/>
        </w:rPr>
        <w:t xml:space="preserve">मरियम र यूसुफ गरीब थिए। यूसुफ सिकर्मी थिए। येशूको जन्म पछि, तिनीहरूका धेरै बच्चाहरू भए। किनभने त्यसपछि हामी यूसुफको बारेमा अरू केहीकुरा सुन्दैनौ, त्यसैले येशूले मानिसहरूलाई सिकाउन थाल्ने बेलासम्म यूसुफ मरिसकेको हुन सक्छ। येशूको मृत्युको समयमा मरियम आफै </w:t>
      </w:r>
      <w:r>
        <w:rPr>
          <w:lang w:val="ne_NP" w:bidi="ne_NP"/>
        </w:rPr>
        <w:t>क्रूससँगै</w:t>
      </w:r>
      <w:r>
        <w:rPr>
          <w:lang w:val="ne_NP" w:bidi="ne_NP"/>
        </w:rPr>
        <w:t xml:space="preserve"> थिइन्, र येशूको </w:t>
      </w:r>
      <w:r>
        <w:rPr>
          <w:lang w:val="ne_NP" w:bidi="ne_NP"/>
        </w:rPr>
        <w:t>बौरी उठाई</w:t>
      </w:r>
      <w:r>
        <w:rPr>
          <w:lang w:val="ne_NP" w:bidi="ne_NP"/>
        </w:rPr>
        <w:t xml:space="preserve"> पछि पहिलो </w:t>
      </w:r>
      <w:r>
        <w:rPr>
          <w:lang w:val="ne_NP" w:bidi="ne_NP"/>
        </w:rPr>
        <w:t>विश्वासीको</w:t>
      </w:r>
      <w:r>
        <w:rPr>
          <w:lang w:val="ne_NP" w:bidi="ne_NP"/>
        </w:rPr>
        <w:t xml:space="preserve"> समूहको हिस्सा थिइन्।</w:t>
      </w:r>
      <w:r>
        <w:rPr>
          <w:lang w:val="ne_NP" w:bidi="ne_NP"/>
        </w:rPr>
      </w:r>
      <w:r>
        <w:rPr>
          <w:lang w:val="ne_NP" w:bidi="ne_NP"/>
        </w:rPr>
      </w:r>
    </w:p>
    <w:p>
      <w:pPr/>
      <w:r>
        <w:rPr>
          <w:lang w:val="ne_NP" w:bidi="ne_NP"/>
        </w:rPr>
      </w:r>
    </w:p>
    <w:p>
      <w:pPr>
        <w:pStyle w:val="Heading2"/>
      </w:pPr>
      <w:r>
        <w:rPr>
          <w:lang w:val="ne_NP" w:bidi="ne_NP"/>
        </w:rPr>
        <w:t>मरुभूमि</w:t>
      </w:r>
      <w:r>
        <w:rPr>
          <w:lang w:val="ne_NP" w:bidi="ne_NP"/>
        </w:rPr>
      </w:r>
    </w:p>
    <w:p>
      <w:pPr/>
      <w:r>
        <w:rPr>
          <w:lang w:val="ne_NP" w:bidi="ne_NP"/>
        </w:rPr>
      </w:r>
      <w:r>
        <w:rPr>
          <w:b/>
          <w:lang w:val="ne_NP" w:bidi="ne_NP"/>
        </w:rPr>
        <w:t>मरुभूमि</w:t>
      </w:r>
      <w:r>
        <w:rPr>
          <w:lang w:val="ne_NP" w:bidi="ne_NP"/>
        </w:rPr>
        <w:t xml:space="preserve"> वा </w:t>
      </w:r>
      <w:r>
        <w:rPr>
          <w:lang w:val="ne_NP" w:bidi="ne_NP"/>
        </w:rPr>
        <w:t>उजाडस्थान</w:t>
      </w:r>
      <w:r>
        <w:rPr>
          <w:lang w:val="ne_NP" w:bidi="ne_NP"/>
        </w:rPr>
        <w:t xml:space="preserve"> भनेको पानी बिनाको एक्लो, बाँझो ठाउँ हो। मरुभूमिमा प्राय: कुनै रूखहरू वा झाडीहरू हुर्किदैन। जमिन सुख्खा र चट्टानी हुन्छ र त्यहाँ जंगली पशुहरू वरिपरि घुमिरहन्छन। मानिसहरू मरुभूमिमा बसोबास गर्दैनन्।</w:t>
      </w:r>
      <w:r>
        <w:rPr>
          <w:lang w:val="ne_NP" w:bidi="ne_NP"/>
        </w:rPr>
      </w:r>
      <w:r>
        <w:rPr>
          <w:lang w:val="ne_NP" w:bidi="ne_NP"/>
        </w:rPr>
      </w:r>
    </w:p>
    <w:p>
      <w:pPr/>
      <w:r>
        <w:rPr>
          <w:lang w:val="ne_NP" w:bidi="ne_NP"/>
        </w:rPr>
      </w:r>
    </w:p>
    <w:p>
      <w:pPr>
        <w:pStyle w:val="Heading2"/>
      </w:pPr>
      <w:r>
        <w:rPr>
          <w:lang w:val="ne_NP" w:bidi="ne_NP"/>
        </w:rPr>
        <w:t>मरुभूमि</w:t>
      </w:r>
      <w:r>
        <w:rPr>
          <w:lang w:val="ne_NP" w:bidi="ne_NP"/>
        </w:rPr>
      </w:r>
    </w:p>
    <w:p>
      <w:pPr/>
      <w:r>
        <w:rPr>
          <w:lang w:val="ne_NP" w:bidi="ne_NP"/>
        </w:rPr>
      </w:r>
      <w:r>
        <w:rPr>
          <w:lang w:val="ne_NP" w:bidi="ne_NP"/>
        </w:rPr>
        <w:t>मरुभूमि</w:t>
      </w:r>
      <w:r>
        <w:rPr>
          <w:lang w:val="ne_NP" w:bidi="ne_NP"/>
        </w:rPr>
        <w:t xml:space="preserve"> वा </w:t>
      </w:r>
      <w:r>
        <w:rPr>
          <w:b/>
          <w:lang w:val="ne_NP" w:bidi="ne_NP"/>
        </w:rPr>
        <w:t>उजाडस्थान</w:t>
      </w:r>
      <w:r>
        <w:rPr>
          <w:lang w:val="ne_NP" w:bidi="ne_NP"/>
        </w:rPr>
        <w:t xml:space="preserve"> भनेको पानी बिनाको एकान्त, बाँझो ठाउँ हो। मरुभूमिमा प्राय: कुनै रूखहरू वा झाडीहरू हुर्किदैन। जमिन सुख्खा र चट्टानी हुन्छ र त्यहाँ जंगली पशुहरू वरिपरि घुमिरहन्छन। मानिसहरू मरुभूमिमा बसोबास गर्दैनन्।</w:t>
      </w:r>
      <w:r>
        <w:rPr>
          <w:lang w:val="ne_NP" w:bidi="ne_NP"/>
        </w:rPr>
      </w:r>
      <w:r>
        <w:rPr>
          <w:lang w:val="ne_NP" w:bidi="ne_NP"/>
        </w:rPr>
      </w:r>
    </w:p>
    <w:p>
      <w:pPr/>
      <w:r>
        <w:rPr>
          <w:lang w:val="ne_NP" w:bidi="ne_NP"/>
        </w:rPr>
      </w:r>
    </w:p>
    <w:p>
      <w:pPr>
        <w:pStyle w:val="Heading2"/>
      </w:pPr>
      <w:r>
        <w:rPr>
          <w:lang w:val="ne_NP" w:bidi="ne_NP"/>
        </w:rPr>
        <w:t>मसीह</w:t>
      </w:r>
      <w:r>
        <w:rPr>
          <w:lang w:val="ne_NP" w:bidi="ne_NP"/>
        </w:rPr>
      </w:r>
    </w:p>
    <w:p>
      <w:pPr/>
      <w:r>
        <w:rPr>
          <w:lang w:val="ne_NP" w:bidi="ne_NP"/>
        </w:rPr>
      </w:r>
      <w:r>
        <w:rPr>
          <w:lang w:val="ne_NP" w:bidi="ne_NP"/>
        </w:rPr>
        <w:t>"</w:t>
      </w:r>
      <w:r>
        <w:rPr>
          <w:lang w:val="ne_NP" w:bidi="ne_NP"/>
        </w:rPr>
        <w:t>ख्रीष्ट</w:t>
      </w:r>
      <w:r>
        <w:rPr>
          <w:lang w:val="ne_NP" w:bidi="ne_NP"/>
        </w:rPr>
        <w:t xml:space="preserve">" शब्द </w:t>
      </w:r>
      <w:r>
        <w:rPr>
          <w:b/>
          <w:lang w:val="ne_NP" w:bidi="ne_NP"/>
        </w:rPr>
        <w:t>मसीह</w:t>
      </w:r>
      <w:r>
        <w:rPr>
          <w:lang w:val="ne_NP" w:bidi="ne_NP"/>
        </w:rPr>
        <w:t xml:space="preserve"> शब्द एउटै हो। ख्रीष्ट </w:t>
      </w:r>
      <w:r>
        <w:rPr>
          <w:lang w:val="ne_NP" w:bidi="ne_NP"/>
        </w:rPr>
        <w:t>ग्रीक</w:t>
      </w:r>
      <w:r>
        <w:rPr>
          <w:lang w:val="ne_NP" w:bidi="ne_NP"/>
        </w:rPr>
        <w:t xml:space="preserve"> शब्द हो, र मसीह </w:t>
      </w:r>
      <w:r>
        <w:rPr>
          <w:lang w:val="ne_NP" w:bidi="ne_NP"/>
        </w:rPr>
        <w:t>हिब्रू</w:t>
      </w:r>
      <w:r>
        <w:rPr>
          <w:lang w:val="ne_NP" w:bidi="ne_NP"/>
        </w:rPr>
        <w:t xml:space="preserve"> भाषाको उही शब्द हो। ग्रीक नयाँ नियमको भाषा हो, जबकि हिब्रू पुरानो नियमको भाषा हो। मसीह शब्दले परमेश्वरले पठाउने प्रतिज्ञा गर्नुभएको विशेष </w:t>
      </w:r>
      <w:r>
        <w:rPr>
          <w:lang w:val="ne_NP" w:bidi="ne_NP"/>
        </w:rPr>
        <w:t>राजा</w:t>
      </w:r>
      <w:r>
        <w:rPr>
          <w:lang w:val="ne_NP" w:bidi="ne_NP"/>
        </w:rPr>
        <w:t xml:space="preserve"> र </w:t>
      </w:r>
      <w:r>
        <w:rPr>
          <w:lang w:val="ne_NP" w:bidi="ne_NP"/>
        </w:rPr>
        <w:t>मुक्तिदातालाई</w:t>
      </w:r>
      <w:r>
        <w:rPr>
          <w:lang w:val="ne_NP" w:bidi="ne_NP"/>
        </w:rPr>
        <w:t xml:space="preserve"> जनाउँछ।</w:t>
      </w:r>
    </w:p>
    <w:p>
      <w:pPr/>
      <w:r>
        <w:rPr>
          <w:lang w:val="ne_NP" w:bidi="ne_NP"/>
        </w:rPr>
      </w:r>
      <w:r>
        <w:rPr>
          <w:lang w:val="ne_NP" w:bidi="ne_NP"/>
        </w:rPr>
        <w:t xml:space="preserve">मसीहको शाब्दिक अर्थ </w:t>
      </w:r>
      <w:r>
        <w:rPr>
          <w:lang w:val="ne_NP" w:bidi="ne_NP"/>
        </w:rPr>
        <w:t>अभिषिक्त</w:t>
      </w:r>
      <w:r>
        <w:rPr>
          <w:lang w:val="ne_NP" w:bidi="ne_NP"/>
        </w:rPr>
        <w:t xml:space="preserve"> व्यक्ति हो। यसको अर्थ अर्को व्यक्तिले तिनीहरूमाथि तेल खन्याएको थियो भन्ने हो। उक्त व्यक्तिलाई परमेश्वरले विशेष काम दिनु भएको थियो भन्ने एउटा संकेत थियो। उदाहरणको लागि, पुरानो नियममा, परमेश्वरले </w:t>
      </w:r>
      <w:r>
        <w:rPr>
          <w:lang w:val="ne_NP" w:bidi="ne_NP"/>
        </w:rPr>
        <w:t>अगमवक्ता</w:t>
      </w:r>
      <w:r>
        <w:rPr>
          <w:lang w:val="ne_NP" w:bidi="ne_NP"/>
        </w:rPr>
        <w:t xml:space="preserve"> शमूएललाई </w:t>
      </w:r>
      <w:r>
        <w:rPr>
          <w:lang w:val="ne_NP" w:bidi="ne_NP"/>
        </w:rPr>
        <w:t>दाऊद</w:t>
      </w:r>
      <w:r>
        <w:rPr>
          <w:lang w:val="ne_NP" w:bidi="ne_NP"/>
        </w:rPr>
        <w:t xml:space="preserve"> माथि तेल खन्याउन भन्नुभयो। परमेश्वरले </w:t>
      </w:r>
      <w:r>
        <w:rPr>
          <w:lang w:val="ne_NP" w:bidi="ne_NP"/>
        </w:rPr>
        <w:t>इस्राएलको</w:t>
      </w:r>
      <w:r>
        <w:rPr>
          <w:lang w:val="ne_NP" w:bidi="ne_NP"/>
        </w:rPr>
        <w:t xml:space="preserve"> अब आउने राजा बन्न दाऊदलाई रोज्नु भएको यो एउटा संकेत थियो।</w:t>
      </w:r>
    </w:p>
    <w:p>
      <w:pPr/>
      <w:r>
        <w:rPr>
          <w:lang w:val="ne_NP" w:bidi="ne_NP"/>
        </w:rPr>
      </w:r>
      <w:r>
        <w:rPr>
          <w:lang w:val="ne_NP" w:bidi="ne_NP"/>
        </w:rPr>
        <w:t>यदि तिनीहरूको टाउकोमा कसैले साँच्चिनै तेल नखन्याएता पनि परमेश्वरले त्यो व्यक्तिलाई विशेष कामको लागि नियुक्त गर्नुभएको थियो भने उक्त ब्यक्तिलाई मानिसहरूले अभिषिक्त व्यक्ति भन्दथे।</w:t>
      </w:r>
    </w:p>
    <w:p>
      <w:pPr/>
      <w:r>
        <w:rPr>
          <w:lang w:val="ne_NP" w:bidi="ne_NP"/>
        </w:rPr>
      </w:r>
      <w:r>
        <w:rPr>
          <w:lang w:val="ne_NP" w:bidi="ne_NP"/>
        </w:rPr>
        <w:t xml:space="preserve">दाऊद इस्राएलको सबैभन्दा प्रिय राजा भए। तर दाऊद पछि, अरू मानिसहरूले इस्राएलमा शासन गरे, जसमध्ये धेरैजसो राजाहरू राम्रा थिएनन्। यी राजाहरूले मानिसहरूलाई परमेश्वरदेखि टाढा लगे, त्यसैले परमेश्वरले मानिसहरूलाई दण्ड दिनु पर्यो। इस्राएलको देश नष्ट भयो, र अन्य </w:t>
      </w:r>
      <w:r>
        <w:rPr>
          <w:lang w:val="ne_NP" w:bidi="ne_NP"/>
        </w:rPr>
        <w:t>राष्ट्रहरूको</w:t>
      </w:r>
      <w:r>
        <w:rPr>
          <w:lang w:val="ne_NP" w:bidi="ne_NP"/>
        </w:rPr>
        <w:t xml:space="preserve"> नियन्त्रणमा आयो। तर अझै पनि परमेश्वरले इस्राएलका मानिसहरूलाई उहाँले नयाँ राजा पठाउने प्रतिज्ञा गर्नुभयो। यो राजाले मानिसहरूलाई तिनीहरूको समस्याबाट बचाउँथे। यो राजा दाऊदको सन्तान हुने थिए।</w:t>
      </w:r>
    </w:p>
    <w:p>
      <w:pPr/>
      <w:r>
        <w:rPr>
          <w:lang w:val="ne_NP" w:bidi="ne_NP"/>
        </w:rPr>
      </w:r>
      <w:r>
        <w:rPr>
          <w:lang w:val="ne_NP" w:bidi="ne_NP"/>
        </w:rPr>
        <w:t>इस्राएलीहरूले</w:t>
      </w:r>
      <w:r>
        <w:rPr>
          <w:lang w:val="ne_NP" w:bidi="ne_NP"/>
        </w:rPr>
        <w:t xml:space="preserve"> परमेश्वरले पठाउने प्रतिज्ञा गरेको राजालाई अभिषिक्त व्यक्ति "मसीह" भनेर उल्लेख गर्न थाले।</w:t>
      </w:r>
    </w:p>
    <w:p>
      <w:pPr/>
      <w:r>
        <w:rPr>
          <w:lang w:val="ne_NP" w:bidi="ne_NP"/>
        </w:rPr>
      </w:r>
      <w:r>
        <w:rPr>
          <w:lang w:val="ne_NP" w:bidi="ne_NP"/>
        </w:rPr>
        <w:t xml:space="preserve">जब येशू आउनुभयो, परमेश्वरले पठाउने प्रतिज्ञा गर्नुभएको मसीह </w:t>
      </w:r>
      <w:r>
        <w:rPr>
          <w:b/>
          <w:lang w:val="ne_NP" w:bidi="ne_NP"/>
        </w:rPr>
        <w:t>उहाँ</w:t>
      </w:r>
      <w:r>
        <w:rPr>
          <w:lang w:val="ne_NP" w:bidi="ne_NP"/>
        </w:rPr>
        <w:t xml:space="preserve"> नै हुनुहुन्छ भनेर मानिसहरूलाई देखाउनुभयो। येशू दाऊदको </w:t>
      </w:r>
      <w:r>
        <w:rPr>
          <w:lang w:val="ne_NP" w:bidi="ne_NP"/>
        </w:rPr>
        <w:t>सन्तान</w:t>
      </w:r>
      <w:r>
        <w:rPr>
          <w:lang w:val="ne_NP" w:bidi="ne_NP"/>
        </w:rPr>
        <w:t xml:space="preserve"> हुनुहुन्थ्यो। परमेश्वरले उहाँसँग भएको असाधारण शक्ति र </w:t>
      </w:r>
      <w:r>
        <w:rPr>
          <w:lang w:val="ne_NP" w:bidi="ne_NP"/>
        </w:rPr>
        <w:t>अधिकारबाट</w:t>
      </w:r>
      <w:r>
        <w:rPr>
          <w:lang w:val="ne_NP" w:bidi="ne_NP"/>
        </w:rPr>
        <w:t xml:space="preserve"> उहाँलाई नियुक्त गर्नुभएको थियो भनेर येशूले प्रमाणित गर्नुभयो।</w:t>
      </w:r>
    </w:p>
    <w:p>
      <w:pPr/>
      <w:r>
        <w:rPr>
          <w:lang w:val="ne_NP" w:bidi="ne_NP"/>
        </w:rPr>
      </w:r>
      <w:r>
        <w:rPr>
          <w:lang w:val="ne_NP" w:bidi="ne_NP"/>
        </w:rPr>
        <w:t xml:space="preserve">येशूले प्राय: "म मसीह हुँ!" भनेर कहिल्यै मानिसहरूलाई सीधै भन्नुभएन। किनभने मानिसहरूलाई येशू मसीह हुनुको अर्थ के हो भनेर अझै पक्का थाहा थिएन। मसीहले इस्राएलको </w:t>
      </w:r>
      <w:r>
        <w:rPr>
          <w:lang w:val="ne_NP" w:bidi="ne_NP"/>
        </w:rPr>
        <w:t>राज्य</w:t>
      </w:r>
      <w:r>
        <w:rPr>
          <w:lang w:val="ne_NP" w:bidi="ne_NP"/>
        </w:rPr>
        <w:t xml:space="preserve"> पुनर्स्थापित गर्नुहुनेछ र तिनीहरूलाई राजनीतिक सत्ता फिर्ता दिनुहुनेछ भन्ने गलत धारणा तिनीहरूसँग थियो। येशूले आफूलाई </w:t>
      </w:r>
      <w:r>
        <w:rPr>
          <w:lang w:val="ne_NP" w:bidi="ne_NP"/>
        </w:rPr>
        <w:t>मानिसको पुत्र</w:t>
      </w:r>
      <w:r>
        <w:rPr>
          <w:lang w:val="ne_NP" w:bidi="ne_NP"/>
        </w:rPr>
        <w:t xml:space="preserve"> भन्नुभयो, जुन आफू मसीह हुँ भनेर भन्ने अप्रत्यक्ष तरिका थियो।</w:t>
      </w:r>
    </w:p>
    <w:p>
      <w:pPr/>
      <w:r>
        <w:rPr>
          <w:lang w:val="ne_NP" w:bidi="ne_NP"/>
        </w:rPr>
      </w:r>
      <w:r>
        <w:rPr>
          <w:lang w:val="ne_NP" w:bidi="ne_NP"/>
        </w:rPr>
        <w:t xml:space="preserve">येशू मरेकोबाट बौरी उठेपछि, उहाँका </w:t>
      </w:r>
      <w:r>
        <w:rPr>
          <w:lang w:val="ne_NP" w:bidi="ne_NP"/>
        </w:rPr>
        <w:t>चेलाहरूले</w:t>
      </w:r>
      <w:r>
        <w:rPr>
          <w:lang w:val="ne_NP" w:bidi="ne_NP"/>
        </w:rPr>
        <w:t xml:space="preserve"> उहाँ मसीह हुनुहुन्छ भनेर ठूलो निश्चयताका साथ थाहा पाए र तिनीहरूले अन्य मानिसहरूलाई यस </w:t>
      </w:r>
      <w:r>
        <w:rPr>
          <w:lang w:val="ne_NP" w:bidi="ne_NP"/>
        </w:rPr>
        <w:t>सुसमाचार</w:t>
      </w:r>
      <w:r>
        <w:rPr>
          <w:lang w:val="ne_NP" w:bidi="ne_NP"/>
        </w:rPr>
        <w:t xml:space="preserve"> बाँड्न थाले। परमेश्वरले आफ्नो </w:t>
      </w:r>
      <w:r>
        <w:rPr>
          <w:lang w:val="ne_NP" w:bidi="ne_NP"/>
        </w:rPr>
        <w:t>मुक्तिदाता</w:t>
      </w:r>
      <w:r>
        <w:rPr>
          <w:lang w:val="ne_NP" w:bidi="ne_NP"/>
        </w:rPr>
        <w:t xml:space="preserve"> पठाउनु भएको थियो! तर येशू सांसारिक सरकारबाट मानिसहरूलाई मुक्त पार्नकालागि मात्र मुक्तिदाता थिएनन्। उहाँले यो भन्दा ठुलो कुरा गर्नुभयो। येशू एक मुक्तिदाता हुनुहुन्थ्यो जसले मानिसहरूलाई </w:t>
      </w:r>
      <w:r>
        <w:rPr>
          <w:lang w:val="ne_NP" w:bidi="ne_NP"/>
        </w:rPr>
        <w:t>पाप</w:t>
      </w:r>
      <w:r>
        <w:rPr>
          <w:lang w:val="ne_NP" w:bidi="ne_NP"/>
        </w:rPr>
        <w:t xml:space="preserve"> र मृत्युबाट मुक्त गर्नुभयो।</w:t>
      </w:r>
    </w:p>
    <w:p>
      <w:pPr/>
      <w:r>
        <w:rPr>
          <w:lang w:val="ne_NP" w:bidi="ne_NP"/>
        </w:rPr>
      </w:r>
      <w:r>
        <w:rPr>
          <w:b/>
          <w:lang w:val="ne_NP" w:bidi="ne_NP"/>
        </w:rPr>
        <w:t>तपाईं मसीह वा ख्रीष्टलाई अनुवाद गर्दै हुनुहुन्छ, भने निम्न कुराहरूमा सावधान रहनुहोस्:</w:t>
      </w:r>
      <w:r>
        <w:rPr>
          <w:lang w:val="ne_NP" w:bidi="ne_NP"/>
        </w:rPr>
      </w:r>
      <w:r>
        <w:rPr>
          <w:lang w:val="ne_NP" w:bidi="ne_NP"/>
        </w:rPr>
      </w:r>
    </w:p>
    <w:p>
      <w:pPr/>
      <w:r>
        <w:rPr>
          <w:lang w:val="ne_NP" w:bidi="ne_NP"/>
        </w:rPr>
      </w:r>
    </w:p>
    <w:p>
      <w:pPr>
        <w:pStyle w:val="Heading2"/>
      </w:pPr>
      <w:r>
        <w:rPr>
          <w:lang w:val="ne_NP" w:bidi="ne_NP"/>
        </w:rPr>
        <w:t>महासभा</w:t>
      </w:r>
      <w:r>
        <w:rPr>
          <w:lang w:val="ne_NP" w:bidi="ne_NP"/>
        </w:rPr>
      </w:r>
    </w:p>
    <w:p>
      <w:pPr/>
      <w:r>
        <w:rPr>
          <w:lang w:val="ne_NP" w:bidi="ne_NP"/>
        </w:rPr>
      </w:r>
      <w:r>
        <w:rPr>
          <w:b/>
          <w:lang w:val="ne_NP" w:bidi="ne_NP"/>
        </w:rPr>
        <w:t>महासभा</w:t>
      </w:r>
      <w:r>
        <w:rPr>
          <w:lang w:val="ne_NP" w:bidi="ne_NP"/>
        </w:rPr>
        <w:t xml:space="preserve"> मानिसहरूको तर्फबाट विशेष गरी धर्मको सम्बन्धमा निर्णयहरू लिन नियुक्त गरिएको </w:t>
      </w:r>
      <w:r>
        <w:rPr>
          <w:lang w:val="ne_NP" w:bidi="ne_NP"/>
        </w:rPr>
        <w:t>यहूदी</w:t>
      </w:r>
      <w:r>
        <w:rPr>
          <w:lang w:val="ne_NP" w:bidi="ne_NP"/>
        </w:rPr>
        <w:t xml:space="preserve"> नेताहरूको समूहको नाम हो। नयाँ नियमको समयमा, </w:t>
      </w:r>
      <w:r>
        <w:rPr>
          <w:lang w:val="ne_NP" w:bidi="ne_NP"/>
        </w:rPr>
        <w:t>इस्राएललाई</w:t>
      </w:r>
      <w:r>
        <w:rPr>
          <w:lang w:val="ne_NP" w:bidi="ne_NP"/>
        </w:rPr>
        <w:t xml:space="preserve"> रोमीहरूले शासन गरे, तर यहूदीहरूले केही कुराहरू आफ्नो लागि निर्णय लिन सक्थे। यी निर्णयहरू महासभामा गरिन्थ्यो। महासभाले अदालतको मुद्दाहरू सुनेर धार्मिक व्यवस्थामा आधारित न्याय जारी गर्थ्यो। जब तिनीहरू मुध्दा जाँचगर्नलाई भेट्थे, तिनीहरू सबैले एक अर्कालाई देख्न सकुन भनेर प्राय: अर्ध-वृत्तमा बस्थे। आरोपी व्यक्ति वृत्तको बीचमा बस्थे।</w:t>
      </w:r>
    </w:p>
    <w:p>
      <w:pPr/>
      <w:r>
        <w:rPr>
          <w:lang w:val="ne_NP" w:bidi="ne_NP"/>
        </w:rPr>
      </w:r>
      <w:r>
        <w:rPr>
          <w:lang w:val="ne_NP" w:bidi="ne_NP"/>
        </w:rPr>
        <w:t xml:space="preserve">महासभाको अर्को नाम </w:t>
      </w:r>
      <w:r>
        <w:rPr>
          <w:b/>
          <w:lang w:val="ne_NP" w:bidi="ne_NP"/>
        </w:rPr>
        <w:t>यहूदी अदालत</w:t>
      </w:r>
      <w:r>
        <w:rPr>
          <w:lang w:val="ne_NP" w:bidi="ne_NP"/>
        </w:rPr>
        <w:t xml:space="preserve"> वा </w:t>
      </w:r>
      <w:r>
        <w:rPr>
          <w:b/>
          <w:lang w:val="ne_NP" w:bidi="ne_NP"/>
        </w:rPr>
        <w:t>यहूदी परिषद</w:t>
      </w:r>
      <w:r>
        <w:rPr>
          <w:lang w:val="ne_NP" w:bidi="ne_NP"/>
        </w:rPr>
        <w:t xml:space="preserve"> हो।</w:t>
      </w:r>
    </w:p>
    <w:p>
      <w:pPr/>
      <w:r>
        <w:rPr>
          <w:lang w:val="ne_NP" w:bidi="ne_NP"/>
        </w:rPr>
      </w:r>
      <w:r>
        <w:rPr>
          <w:lang w:val="ne_NP" w:bidi="ne_NP"/>
        </w:rPr>
        <w:t xml:space="preserve">हामीलाई महासभाको बारेमा धेरै कुरा थाहा छैन। धार्मिक नेताहरू जस्तैः </w:t>
      </w:r>
      <w:r>
        <w:rPr>
          <w:lang w:val="ne_NP" w:bidi="ne_NP"/>
        </w:rPr>
        <w:t>पूजाहारीहरू,</w:t>
      </w:r>
      <w:r>
        <w:rPr>
          <w:lang w:val="ne_NP" w:bidi="ne_NP"/>
        </w:rPr>
        <w:t xml:space="preserve"> </w:t>
      </w:r>
      <w:r>
        <w:rPr>
          <w:lang w:val="ne_NP" w:bidi="ne_NP"/>
        </w:rPr>
        <w:t>सदूकीहरू</w:t>
      </w:r>
      <w:r>
        <w:rPr>
          <w:lang w:val="ne_NP" w:bidi="ne_NP"/>
        </w:rPr>
        <w:t xml:space="preserve"> र </w:t>
      </w:r>
      <w:r>
        <w:rPr>
          <w:lang w:val="ne_NP" w:bidi="ne_NP"/>
        </w:rPr>
        <w:t>फरिसीहरू</w:t>
      </w:r>
      <w:r>
        <w:rPr>
          <w:lang w:val="ne_NP" w:bidi="ne_NP"/>
        </w:rPr>
        <w:t xml:space="preserve"> यस समूहको हिस्सा थिए भन्ने देखिन्छ। धार्मिक नेताहरू नभए पनि केही धनी मानिसहरू पनि महासभाको हिस्सा हुन सक्थे। सायद सबैभन्दा महत्त्वपूर्ण पूजाहारी, </w:t>
      </w:r>
      <w:r>
        <w:rPr>
          <w:lang w:val="ne_NP" w:bidi="ne_NP"/>
        </w:rPr>
        <w:t>प्रधान पूजाहारी</w:t>
      </w:r>
      <w:r>
        <w:rPr>
          <w:lang w:val="ne_NP" w:bidi="ne_NP"/>
        </w:rPr>
        <w:t xml:space="preserve"> महासभाको अगुवा थिए।</w:t>
      </w:r>
    </w:p>
    <w:p>
      <w:pPr/>
      <w:r>
        <w:rPr>
          <w:lang w:val="ne_NP" w:bidi="ne_NP"/>
        </w:rPr>
      </w:r>
      <w:r>
        <w:rPr>
          <w:lang w:val="ne_NP" w:bidi="ne_NP"/>
        </w:rPr>
        <w:t>यदि तपाईं महासभाको सदस्य हुनुहुन्थ्यो भने तपाईं महत्त्वपूर्ण व्यक्ति हुनुहुन्थ्यो।</w:t>
      </w:r>
    </w:p>
    <w:p>
      <w:pPr/>
      <w:r>
        <w:rPr>
          <w:lang w:val="ne_NP" w:bidi="ne_NP"/>
        </w:rPr>
      </w:r>
      <w:r>
        <w:rPr>
          <w:lang w:val="ne_NP" w:bidi="ne_NP"/>
        </w:rPr>
        <w:t xml:space="preserve">महासभाका मानिसहरू प्राय: येशूको विरुद्धमा थिए। उहाँलाई रोमी सरकारलाई सुम्पिने र उहाँको मृत्युको माग गर्ने जिम्मेवार ब्यक्तिहरू तिनीहरू थिए। येशूको मृत्यु र </w:t>
      </w:r>
      <w:r>
        <w:rPr>
          <w:lang w:val="ne_NP" w:bidi="ne_NP"/>
        </w:rPr>
        <w:t>पुनरुत्थान</w:t>
      </w:r>
      <w:r>
        <w:rPr>
          <w:lang w:val="ne_NP" w:bidi="ne_NP"/>
        </w:rPr>
        <w:t xml:space="preserve"> पछि, महासभाले येशूका धेरै </w:t>
      </w:r>
      <w:r>
        <w:rPr>
          <w:lang w:val="ne_NP" w:bidi="ne_NP"/>
        </w:rPr>
        <w:t>चेलाहरू</w:t>
      </w:r>
      <w:r>
        <w:rPr>
          <w:lang w:val="ne_NP" w:bidi="ne_NP"/>
        </w:rPr>
        <w:t>लाई पक्राउ गरे।</w:t>
      </w:r>
      <w:r>
        <w:rPr>
          <w:lang w:val="ne_NP" w:bidi="ne_NP"/>
        </w:rPr>
      </w:r>
      <w:r>
        <w:rPr>
          <w:lang w:val="ne_NP" w:bidi="ne_NP"/>
        </w:rPr>
      </w:r>
    </w:p>
    <w:p>
      <w:pPr/>
      <w:r>
        <w:rPr>
          <w:lang w:val="ne_NP" w:bidi="ne_NP"/>
        </w:rPr>
      </w:r>
    </w:p>
    <w:p>
      <w:pPr>
        <w:pStyle w:val="Heading2"/>
      </w:pPr>
      <w:r>
        <w:rPr>
          <w:lang w:val="ne_NP" w:bidi="ne_NP"/>
        </w:rPr>
        <w:t>महिमा</w:t>
      </w:r>
      <w:r>
        <w:rPr>
          <w:lang w:val="ne_NP" w:bidi="ne_NP"/>
        </w:rPr>
      </w:r>
    </w:p>
    <w:p>
      <w:pPr/>
      <w:r>
        <w:rPr>
          <w:lang w:val="ne_NP" w:bidi="ne_NP"/>
        </w:rPr>
      </w:r>
      <w:r>
        <w:rPr>
          <w:lang w:val="ne_NP" w:bidi="ne_NP"/>
        </w:rPr>
        <w:t xml:space="preserve">तपाईंले केही प्रभावशाली काम गरेर प्राप्त गर्ने प्रसिद्धि र प्रशंसा भनेको </w:t>
      </w:r>
      <w:r>
        <w:rPr>
          <w:b/>
          <w:lang w:val="ne_NP" w:bidi="ne_NP"/>
        </w:rPr>
        <w:t>महिमा</w:t>
      </w:r>
      <w:r>
        <w:rPr>
          <w:lang w:val="ne_NP" w:bidi="ne_NP"/>
        </w:rPr>
        <w:t xml:space="preserve"> हो।</w:t>
      </w:r>
    </w:p>
    <w:p>
      <w:pPr/>
      <w:r>
        <w:rPr>
          <w:lang w:val="ne_NP" w:bidi="ne_NP"/>
        </w:rPr>
      </w:r>
      <w:r>
        <w:rPr>
          <w:lang w:val="ne_NP" w:bidi="ne_NP"/>
        </w:rPr>
        <w:t xml:space="preserve">जब मानिसहरूले परमेश्वरलाई महिमा </w:t>
      </w:r>
      <w:r>
        <w:rPr>
          <w:b/>
          <w:lang w:val="ne_NP" w:bidi="ne_NP"/>
        </w:rPr>
        <w:t>दिन्छन्</w:t>
      </w:r>
      <w:r>
        <w:rPr>
          <w:lang w:val="ne_NP" w:bidi="ne_NP"/>
        </w:rPr>
        <w:t xml:space="preserve"> तिनीहरूले परमेश्वरको प्रशंसा गर्छन्, उहाँ को आदर गर्छन् र परमेश्वरको बारेमा राम्रो कुराहरू भन्छन्।</w:t>
      </w:r>
    </w:p>
    <w:p>
      <w:pPr/>
      <w:r>
        <w:rPr>
          <w:lang w:val="ne_NP" w:bidi="ne_NP"/>
        </w:rPr>
      </w:r>
      <w:r>
        <w:rPr>
          <w:lang w:val="ne_NP" w:bidi="ne_NP"/>
        </w:rPr>
        <w:t xml:space="preserve">जब परमेश्वरले आफ्नो महिमा </w:t>
      </w:r>
      <w:r>
        <w:rPr>
          <w:b/>
          <w:lang w:val="ne_NP" w:bidi="ne_NP"/>
        </w:rPr>
        <w:t>देखाउनुहुन्छ</w:t>
      </w:r>
      <w:r>
        <w:rPr>
          <w:lang w:val="ne_NP" w:bidi="ne_NP"/>
        </w:rPr>
        <w:t>, मानिसहरूले परमेश्वर कति सुन्दर, शक्तिशाली र महिमापूर्ण हुनुहुन्छ भनेर देख्न सक्छन्। बाइबलमा धेरै मानिसहरूले परमेश्वरको महिमा देख्ने मौका पाउँदैनन, त्यसैले जब यस्तो हुन्छ तब यो धेरै विशेष र प्रभावशाली क्षण हुन्छ। मानिसहरू परमेश्वरको महिमा देख्दा प्राय: धेरै डराउँछन् किनकि यो यति प्रभावशाली हुन्छ। तर संधै होइन, कहिलेकाँही मानिसहरूले एकै समयमा धेरै चम्किलो प्रकाश देख्छन्।</w:t>
      </w:r>
    </w:p>
    <w:p>
      <w:pPr/>
      <w:r>
        <w:rPr>
          <w:lang w:val="ne_NP" w:bidi="ne_NP"/>
        </w:rPr>
      </w:r>
      <w:r>
        <w:rPr>
          <w:lang w:val="ne_NP" w:bidi="ne_NP"/>
        </w:rPr>
        <w:t>महिमा शब्दलाई अनुवाद गर्न गाह्रो हुन सक्छ। कतिपय अवस्थाहरूमा, तपाईं "परमेश्वरको शक्ति र वैभव" भन्न सक्नुहुन्छ। जब तपाईं परमेश्वरलाई महिमा दिनुहुन्छ, तपाईं परमेश्वरको शक्ति र वैभव देखाउँनुहुन्छ।</w:t>
      </w:r>
      <w:r>
        <w:rPr>
          <w:lang w:val="ne_NP" w:bidi="ne_NP"/>
        </w:rPr>
      </w:r>
      <w:r>
        <w:rPr>
          <w:lang w:val="ne_NP" w:bidi="ne_NP"/>
        </w:rPr>
      </w:r>
    </w:p>
    <w:p>
      <w:pPr/>
      <w:r>
        <w:rPr>
          <w:lang w:val="ne_NP" w:bidi="ne_NP"/>
        </w:rPr>
      </w:r>
    </w:p>
    <w:p>
      <w:pPr>
        <w:pStyle w:val="Heading2"/>
      </w:pPr>
      <w:r>
        <w:rPr>
          <w:lang w:val="ne_NP" w:bidi="ne_NP"/>
        </w:rPr>
        <w:t>महिमा दिनु</w:t>
      </w:r>
      <w:r>
        <w:rPr>
          <w:lang w:val="ne_NP" w:bidi="ne_NP"/>
        </w:rPr>
      </w:r>
    </w:p>
    <w:p>
      <w:pPr/>
      <w:r>
        <w:rPr>
          <w:lang w:val="ne_NP" w:bidi="ne_NP"/>
        </w:rPr>
      </w:r>
      <w:r>
        <w:rPr>
          <w:lang w:val="ne_NP" w:bidi="ne_NP"/>
        </w:rPr>
        <w:t xml:space="preserve">तपाईंले केही प्रभावशाली काम गरेर प्राप्त गर्ने प्रसिद्धि र प्रशंसा भनेको </w:t>
      </w:r>
      <w:r>
        <w:rPr>
          <w:lang w:val="ne_NP" w:bidi="ne_NP"/>
        </w:rPr>
        <w:t>महिमा</w:t>
      </w:r>
      <w:r>
        <w:rPr>
          <w:lang w:val="ne_NP" w:bidi="ne_NP"/>
        </w:rPr>
        <w:t xml:space="preserve"> हो।</w:t>
      </w:r>
    </w:p>
    <w:p>
      <w:pPr/>
      <w:r>
        <w:rPr>
          <w:lang w:val="ne_NP" w:bidi="ne_NP"/>
        </w:rPr>
      </w:r>
      <w:r>
        <w:rPr>
          <w:lang w:val="ne_NP" w:bidi="ne_NP"/>
        </w:rPr>
        <w:t xml:space="preserve">जब मानिसहरूले परमेश्वरलाई महिमा </w:t>
      </w:r>
      <w:r>
        <w:rPr>
          <w:b/>
          <w:lang w:val="ne_NP" w:bidi="ne_NP"/>
        </w:rPr>
        <w:t>दिन्छन्</w:t>
      </w:r>
      <w:r>
        <w:rPr>
          <w:lang w:val="ne_NP" w:bidi="ne_NP"/>
        </w:rPr>
        <w:t xml:space="preserve"> तिनीहरूले परमेश्वरको </w:t>
      </w:r>
      <w:r>
        <w:rPr>
          <w:lang w:val="ne_NP" w:bidi="ne_NP"/>
        </w:rPr>
        <w:t>प्रशंसा</w:t>
      </w:r>
      <w:r>
        <w:rPr>
          <w:lang w:val="ne_NP" w:bidi="ne_NP"/>
        </w:rPr>
        <w:t xml:space="preserve"> गर्छन्, उहाँ को आदर गर्छन् र परमेश्वरको बारेमा राम्रो कुराहरू भन्छन्।</w:t>
      </w:r>
    </w:p>
    <w:p>
      <w:pPr/>
      <w:r>
        <w:rPr>
          <w:lang w:val="ne_NP" w:bidi="ne_NP"/>
        </w:rPr>
      </w:r>
      <w:r>
        <w:rPr>
          <w:lang w:val="ne_NP" w:bidi="ne_NP"/>
        </w:rPr>
        <w:t xml:space="preserve">जब परमेश्वरले आफ्नो महिमा </w:t>
      </w:r>
      <w:r>
        <w:rPr>
          <w:b/>
          <w:lang w:val="ne_NP" w:bidi="ne_NP"/>
        </w:rPr>
        <w:t>देखाउनुहुन्छ</w:t>
      </w:r>
      <w:r>
        <w:rPr>
          <w:lang w:val="ne_NP" w:bidi="ne_NP"/>
        </w:rPr>
        <w:t>, तब मानिसहरूले परमेश्वर कति सुन्दर, शक्तिशाली र महिमापूर्ण हुनुहुन्छ भनेर देख्न सक्छन्। बाइबलमा धेरै मानिसहरूले परमेश्वरको महिमा देख्ने मौका पाउँदैनन, त्यसैले जब यस्तो हुन्छ तब यो धेरै विशेष र प्रभावशाली क्षण हुन्छ। मानिसहरू परमेश्वरको महिमा देख्दा प्राय: धेरै डराउँछन् किनकि यो यति प्रभावशाली हुन्छ। तर संधै होइन, कहिलेकाँही मानिसहरूले एकै समयमा धेरै चम्किलो प्रकाश देख्छन्।</w:t>
      </w:r>
    </w:p>
    <w:p>
      <w:pPr/>
      <w:r>
        <w:rPr>
          <w:lang w:val="ne_NP" w:bidi="ne_NP"/>
        </w:rPr>
      </w:r>
      <w:r>
        <w:rPr>
          <w:lang w:val="ne_NP" w:bidi="ne_NP"/>
        </w:rPr>
        <w:t>महिमा शब्दलाई अनुवाद गर्न गाह्रो हुन सक्छ। कतिपय अवस्थाहरूमा, तपाईं "परमेश्वरको शक्ति र वैभव" भन्न सक्नुहुन्छ। जब तपाईं परमेश्वरलाई महिमा दिनुहुन्छ, तपाईं परमेश्वरको शक्ति र वैभव देखाउँनुहुन्छ।</w:t>
      </w:r>
      <w:r>
        <w:rPr>
          <w:lang w:val="ne_NP" w:bidi="ne_NP"/>
        </w:rPr>
      </w:r>
      <w:r>
        <w:rPr>
          <w:lang w:val="ne_NP" w:bidi="ne_NP"/>
        </w:rPr>
      </w:r>
    </w:p>
    <w:p>
      <w:pPr/>
      <w:r>
        <w:rPr>
          <w:lang w:val="ne_NP" w:bidi="ne_NP"/>
        </w:rPr>
      </w:r>
    </w:p>
    <w:p>
      <w:pPr>
        <w:pStyle w:val="Heading2"/>
      </w:pPr>
      <w:r>
        <w:rPr>
          <w:lang w:val="ne_NP" w:bidi="ne_NP"/>
        </w:rPr>
        <w:t>माछा मार्ने जाल</w:t>
      </w:r>
      <w:r>
        <w:rPr>
          <w:lang w:val="ne_NP" w:bidi="ne_NP"/>
        </w:rPr>
      </w:r>
    </w:p>
    <w:p>
      <w:pPr/>
      <w:r>
        <w:rPr>
          <w:lang w:val="ne_NP" w:bidi="ne_NP"/>
        </w:rPr>
      </w:r>
      <w:r>
        <w:rPr>
          <w:b/>
          <w:lang w:val="ne_NP" w:bidi="ne_NP"/>
        </w:rPr>
        <w:t>माछा मार्ने जाल</w:t>
      </w:r>
      <w:r>
        <w:rPr>
          <w:lang w:val="ne_NP" w:bidi="ne_NP"/>
        </w:rPr>
        <w:t xml:space="preserve"> मानिसहरूले माछा समात्न प्रयोग गर्ने औजार हो। मानिसहरूले पातलो डोरीलाई एकसाथ गाँठो पारेर एक प्रकारको कपडा बनाउँछन् जसमा मूलतः स-साना धेरै प्वालहरू मात्र हुन्छन। मछुवाले पानीमा जाल फ्याँक्छ र माछा पौडेर जालमा परेपछि जाललाई फेरी माथि तान्छ। जब मछुवाले जालालाई माथि तान्छ तब जालबाट पानी बग्छ तर माछा साना प्वालहरूबाट बाहिर निस्कन सक्दैन र तिनीहरू समातिन्छन। </w:t>
      </w:r>
      <w:r>
        <w:rPr>
          <w:lang w:val="ne_NP" w:bidi="ne_NP"/>
        </w:rPr>
      </w:r>
      <w:r>
        <w:rPr>
          <w:lang w:val="ne_NP" w:bidi="ne_NP"/>
        </w:rPr>
      </w:r>
    </w:p>
    <w:p>
      <w:pPr/>
      <w:r>
        <w:rPr>
          <w:lang w:val="ne_NP" w:bidi="ne_NP"/>
        </w:rPr>
      </w:r>
    </w:p>
    <w:p>
      <w:pPr>
        <w:pStyle w:val="Heading2"/>
      </w:pPr>
      <w:r>
        <w:rPr>
          <w:lang w:val="ne_NP" w:bidi="ne_NP"/>
        </w:rPr>
        <w:t>मानिसको छोरा</w:t>
      </w:r>
      <w:r>
        <w:rPr>
          <w:lang w:val="ne_NP" w:bidi="ne_NP"/>
        </w:rPr>
      </w:r>
    </w:p>
    <w:p>
      <w:pPr/>
      <w:r>
        <w:rPr>
          <w:lang w:val="ne_NP" w:bidi="ne_NP"/>
        </w:rPr>
      </w:r>
      <w:r>
        <w:rPr>
          <w:b/>
          <w:lang w:val="ne_NP" w:bidi="ne_NP"/>
        </w:rPr>
        <w:t>मानिसको छोरा</w:t>
      </w:r>
      <w:r>
        <w:rPr>
          <w:lang w:val="ne_NP" w:bidi="ne_NP"/>
        </w:rPr>
        <w:t xml:space="preserve"> येशूले आफूलाई दिने उपाधि हो। जब येशूले "मानिसको छोरा" को बारेमा केही भन्नुहुन्छ, उहाँले आफ्नो बारेमा भन्नु भएको हो। पुरानो नियमको </w:t>
      </w:r>
      <w:r>
        <w:rPr>
          <w:lang w:val="ne_NP" w:bidi="ne_NP"/>
        </w:rPr>
        <w:t>हिब्रू</w:t>
      </w:r>
      <w:r>
        <w:rPr>
          <w:lang w:val="ne_NP" w:bidi="ne_NP"/>
        </w:rPr>
        <w:t xml:space="preserve"> भाषामा, यस वाक्यांशको अर्थ "मानव प्राणी" मात्र हो, तर येशूले यस शब्दलाई विशेष अर्थ दिनु भएको छ।</w:t>
      </w:r>
    </w:p>
    <w:p>
      <w:pPr/>
      <w:r>
        <w:rPr>
          <w:lang w:val="ne_NP" w:bidi="ne_NP"/>
        </w:rPr>
      </w:r>
      <w:r>
        <w:rPr>
          <w:lang w:val="ne_NP" w:bidi="ne_NP"/>
        </w:rPr>
        <w:t xml:space="preserve">पुरानो नियममा दानियलको पुस्तकमा "मानिसको छोरा" भन्ने वाक्यांश विशेष प्रकारको पाइन्छ। दानियल येशू भन्दा लगभग ६०० वर्ष अघि बसोबास गर्ने </w:t>
      </w:r>
      <w:r>
        <w:rPr>
          <w:lang w:val="ne_NP" w:bidi="ne_NP"/>
        </w:rPr>
        <w:t>इस्राएली</w:t>
      </w:r>
      <w:r>
        <w:rPr>
          <w:lang w:val="ne_NP" w:bidi="ne_NP"/>
        </w:rPr>
        <w:t xml:space="preserve"> थिए। एक पटक उनले </w:t>
      </w:r>
      <w:r>
        <w:rPr>
          <w:lang w:val="ne_NP" w:bidi="ne_NP"/>
        </w:rPr>
        <w:t>दर्शनमा</w:t>
      </w:r>
      <w:r>
        <w:rPr>
          <w:lang w:val="ne_NP" w:bidi="ne_NP"/>
        </w:rPr>
        <w:t xml:space="preserve"> "मानिसको छोरा" जस्तै देखिने कसैलाई देखे। दानियलको दर्शनमा परमेश्वरले यस व्यक्तिलाई सबै </w:t>
      </w:r>
      <w:r>
        <w:rPr>
          <w:lang w:val="ne_NP" w:bidi="ne_NP"/>
        </w:rPr>
        <w:t>अधिकार</w:t>
      </w:r>
      <w:r>
        <w:rPr>
          <w:lang w:val="ne_NP" w:bidi="ne_NP"/>
        </w:rPr>
        <w:t xml:space="preserve"> दिनुभयो, र यो व्यक्ति राजा भए र संसारका सबै मानिसहरूले उहाँको सेवा गरे। उहाँको </w:t>
      </w:r>
      <w:r>
        <w:rPr>
          <w:lang w:val="ne_NP" w:bidi="ne_NP"/>
        </w:rPr>
        <w:t>राज्य</w:t>
      </w:r>
      <w:r>
        <w:rPr>
          <w:lang w:val="ne_NP" w:bidi="ne_NP"/>
        </w:rPr>
        <w:t xml:space="preserve">को अन्त्य कहिल्यै भएन। </w:t>
      </w:r>
    </w:p>
    <w:p>
      <w:pPr/>
      <w:r>
        <w:rPr>
          <w:lang w:val="ne_NP" w:bidi="ne_NP"/>
        </w:rPr>
      </w:r>
      <w:r>
        <w:rPr>
          <w:lang w:val="ne_NP" w:bidi="ne_NP"/>
        </w:rPr>
        <w:t xml:space="preserve">जब येशूले आफूलाई "मानिसको छोरा" भन्नुहुन्छ, यसको अर्थ उहाँले "दानियलको दर्शनको व्यक्ति म हुँ" भनेर भन्नु भएको हो। म राजा हुँ, र परमेश्वरले मलाई सबै अधिकार दिनु भएको छ।" परमेश्वरले पठाउने प्रतिज्ञा गर्नुभएको विशेष राजा र </w:t>
      </w:r>
      <w:r>
        <w:rPr>
          <w:lang w:val="ne_NP" w:bidi="ne_NP"/>
        </w:rPr>
        <w:t>मुक्तिदाता</w:t>
      </w:r>
      <w:r>
        <w:rPr>
          <w:lang w:val="ne_NP" w:bidi="ne_NP"/>
        </w:rPr>
        <w:t xml:space="preserve"> येशू </w:t>
      </w:r>
      <w:r>
        <w:rPr>
          <w:lang w:val="ne_NP" w:bidi="ne_NP"/>
        </w:rPr>
        <w:t>मसीह</w:t>
      </w:r>
      <w:r>
        <w:rPr>
          <w:lang w:val="ne_NP" w:bidi="ne_NP"/>
        </w:rPr>
        <w:t xml:space="preserve"> हुनुहुन्छ भनेर अप्रत्यक्ष तरिकाले भन्ने यो अर्को तरिका हो। येशूको समयमा मानिसहरूले मसीहको अर्को उपाधिको रूपमा "मानिसको छोरा" शब्द प्रयोग गर्दैनथे। जब येशूले आफूलाई "मानिसको छोरा" भनेर भन्नुभयो तब मानिसहरूले तुरुन्तै मसीहको बारेमा सोचेनन्। तापनि, येशूले परमेश्वरको सबै अधिकार आफूसँग भएको दावी गर्दै हुनुहुन्छ भनेर मानिसहरूले महसुस गरे। येशूले आफूलाई "मानिसको छोरा" भन्नुको अर्थ के हो भनेर मानिसहरूले बिस्तारै पत्ता लगाउनु पर्यो।</w:t>
      </w:r>
    </w:p>
    <w:p>
      <w:pPr/>
      <w:r>
        <w:rPr>
          <w:lang w:val="ne_NP" w:bidi="ne_NP"/>
        </w:rPr>
      </w:r>
      <w:r>
        <w:rPr>
          <w:lang w:val="ne_NP" w:bidi="ne_NP"/>
        </w:rPr>
        <w:t>येशूले मानिसको छोराको बारेमा कुरा गर्दा आफ्नो बारेमा कुरा गर्नुहुन्छ भनेर शुरुका श्रोताहरूले बुझे। यदि तपाईंका श्रोताहरूले येशूले आफ्नो बारेमा कुरा गर्दै हुनुहुन्छ भनेर बुझ्दैनन् भने तपाईंले यसलाई स्पष्ट पार्नु पर्ने हुन सक्छ। यदि तपाईं "मानिसको छोरा" को अर्थ के हो भनेर स्पष्ट गर्न चाहनुहुन्छ भने तपाईंले "परमेश्वरको अधिकारमा परमेश्वरको तर्फबाट आएको हुँ" भने जस्तै भन्न सक्नुहुन्छ।</w:t>
      </w:r>
    </w:p>
    <w:p>
      <w:pPr/>
      <w:r>
        <w:rPr>
          <w:lang w:val="ne_NP" w:bidi="ne_NP"/>
        </w:rPr>
      </w:r>
      <w:r>
        <w:rPr>
          <w:lang w:val="ne_NP" w:bidi="ne_NP"/>
        </w:rPr>
        <w:t>वा, यदि तपाईं बाइबलमा जस्तै यसको अर्थ अस्पष्ट राख्न चाहनुहुन्छ भने तपाईंले "मानिसको छोरा" भन्ने उपाधि हो भनेर स्पष्ट गर्नु पर्ने हुन सक्छ। तपाईंले "म, एउटा मानिसको पुत्र भनेर कहलाईएको वा मानवताको छोरा" भने जस्तै भन्न सक्नुहुन्छ।</w:t>
      </w:r>
      <w:r>
        <w:rPr>
          <w:lang w:val="ne_NP" w:bidi="ne_NP"/>
        </w:rPr>
      </w:r>
      <w:r>
        <w:rPr>
          <w:lang w:val="ne_NP" w:bidi="ne_NP"/>
        </w:rPr>
      </w:r>
    </w:p>
    <w:p>
      <w:pPr/>
      <w:r>
        <w:rPr>
          <w:lang w:val="ne_NP" w:bidi="ne_NP"/>
        </w:rPr>
      </w:r>
    </w:p>
    <w:p>
      <w:pPr>
        <w:pStyle w:val="Heading2"/>
      </w:pPr>
      <w:r>
        <w:rPr>
          <w:lang w:val="ne_NP" w:bidi="ne_NP"/>
        </w:rPr>
        <w:t>मालिक</w:t>
      </w:r>
      <w:r>
        <w:rPr>
          <w:lang w:val="ne_NP" w:bidi="ne_NP"/>
        </w:rPr>
      </w:r>
    </w:p>
    <w:p>
      <w:pPr/>
      <w:r>
        <w:rPr>
          <w:lang w:val="ne_NP" w:bidi="ne_NP"/>
        </w:rPr>
      </w:r>
      <w:r>
        <w:rPr>
          <w:lang w:val="ne_NP" w:bidi="ne_NP"/>
        </w:rPr>
        <w:t xml:space="preserve">मालिक उच्च पद वा स्थितिमा भएको व्यक्तिको लागि सामान्य आदरणीय उपाधि हो। नयाँ नियममा, उच्च पदमा भएको व्यक्तिको आदरणीय दुई उपाधिहरू छन्। प्राय: सम्पत्ति भएको वा सर्वोच्च शासक भएको व्यक्तिको लागि </w:t>
      </w:r>
      <w:r>
        <w:rPr>
          <w:lang w:val="ne_NP" w:bidi="ne_NP"/>
        </w:rPr>
        <w:t>प्रभु</w:t>
      </w:r>
      <w:r>
        <w:rPr>
          <w:lang w:val="ne_NP" w:bidi="ne_NP"/>
        </w:rPr>
        <w:t xml:space="preserve"> उपाधि हो। मालिकले प्राय: </w:t>
      </w:r>
      <w:r>
        <w:rPr>
          <w:lang w:val="ne_NP" w:bidi="ne_NP"/>
        </w:rPr>
        <w:t>घरको</w:t>
      </w:r>
      <w:r>
        <w:rPr>
          <w:lang w:val="ne_NP" w:bidi="ne_NP"/>
        </w:rPr>
        <w:t xml:space="preserve"> उच्च पदमा भएको व्यक्ति वा धेरै जिम्मेवारी भएको व्यक्तिलाई जनाउँछन्। कहिलेकाँही मानिसहरूले यी दुबै शब्दहरूलाई आदरणीय पदको रूपमा प्रयोग गर्छन्।</w:t>
      </w:r>
      <w:r>
        <w:rPr>
          <w:lang w:val="ne_NP" w:bidi="ne_NP"/>
        </w:rPr>
      </w:r>
      <w:r>
        <w:rPr>
          <w:lang w:val="ne_NP" w:bidi="ne_NP"/>
        </w:rPr>
      </w:r>
    </w:p>
    <w:p>
      <w:pPr/>
      <w:r>
        <w:rPr>
          <w:lang w:val="ne_NP" w:bidi="ne_NP"/>
        </w:rPr>
      </w:r>
    </w:p>
    <w:p>
      <w:pPr>
        <w:pStyle w:val="Heading2"/>
      </w:pPr>
      <w:r>
        <w:rPr>
          <w:lang w:val="ne_NP" w:bidi="ne_NP"/>
        </w:rPr>
        <w:t>मुक्ति</w:t>
      </w:r>
      <w:r>
        <w:rPr>
          <w:lang w:val="ne_NP" w:bidi="ne_NP"/>
        </w:rPr>
      </w:r>
    </w:p>
    <w:p>
      <w:pPr/>
      <w:r>
        <w:rPr>
          <w:lang w:val="ne_NP" w:bidi="ne_NP"/>
        </w:rPr>
      </w:r>
      <w:r>
        <w:rPr>
          <w:lang w:val="ne_NP" w:bidi="ne_NP"/>
        </w:rPr>
        <w:t xml:space="preserve">यदि तपाईंले कसैलाई </w:t>
      </w:r>
      <w:r>
        <w:rPr>
          <w:b/>
          <w:lang w:val="ne_NP" w:bidi="ne_NP"/>
        </w:rPr>
        <w:t>बचाउनु</w:t>
      </w:r>
      <w:r>
        <w:rPr>
          <w:lang w:val="ne_NP" w:bidi="ne_NP"/>
        </w:rPr>
        <w:t xml:space="preserve"> भयो भने तपाईंले त्यो व्यक्तिलाई गाह्रो वा खतरनाक परिस्थितिबाट उध्दार गर्नु भयो।</w:t>
      </w:r>
    </w:p>
    <w:p>
      <w:pPr/>
      <w:r>
        <w:rPr>
          <w:lang w:val="ne_NP" w:bidi="ne_NP"/>
        </w:rPr>
      </w:r>
      <w:r>
        <w:rPr>
          <w:lang w:val="ne_NP" w:bidi="ne_NP"/>
        </w:rPr>
        <w:t xml:space="preserve">जब </w:t>
      </w:r>
      <w:r>
        <w:rPr>
          <w:lang w:val="ne_NP" w:bidi="ne_NP"/>
        </w:rPr>
        <w:t>इस्राएलीहरू</w:t>
      </w:r>
      <w:r>
        <w:rPr>
          <w:lang w:val="ne_NP" w:bidi="ne_NP"/>
        </w:rPr>
        <w:t xml:space="preserve"> निराश अवस्थामा थिए, उदाहरणको लागि केही शत्रुहरूले तिनीहरूलाई आक्रमण गरे, तिनीहरूले तिनीहरूलाई बचाउनु होस भनेर परमेश्वरलाई पुकारे। तिनीहरूलाई परमेश्वरले मद्दत गरून र सुरक्षा गरून भनि चाहन्थे। यदि परमेश्वरले मानिसहरूलाई बचाएनन् भने तिनीहरू मर्दथे।</w:t>
      </w:r>
    </w:p>
    <w:p>
      <w:pPr/>
      <w:r>
        <w:rPr>
          <w:lang w:val="ne_NP" w:bidi="ne_NP"/>
        </w:rPr>
      </w:r>
      <w:r>
        <w:rPr>
          <w:lang w:val="ne_NP" w:bidi="ne_NP"/>
        </w:rPr>
        <w:t xml:space="preserve">नयाँ नियममा, हामी सबै मानिसहरू निराश अवस्थामा छन् र तिनीहरूलाई बचाउन परमेश्वरको आवश्यकता छ भनेर सिक्छौं। र परमेश्वरले हामीलाई बचाउनु हुन्छ। परमेश्वरले हामीलाई बचाउनु हुन्छ किनभने उहाँले हामीलाई धेरै प्रेम गर्नुहुन्छ। परमेश्वरले आफ्ना छोरा येशूलाई संसारमा पठाएर हामीलाई बचाउनु भयो। येशूमा भरोसा गर्ने जो कोही बचाइनेछ। त्यसैले येशू हाम्रो </w:t>
      </w:r>
      <w:r>
        <w:rPr>
          <w:lang w:val="ne_NP" w:bidi="ne_NP"/>
        </w:rPr>
        <w:t>मुक्तिदाता</w:t>
      </w:r>
      <w:r>
        <w:rPr>
          <w:lang w:val="ne_NP" w:bidi="ne_NP"/>
        </w:rPr>
        <w:t xml:space="preserve"> हुनुहुन्छ भनेर बाइबलले भन्छ। हामी आफूलाई मद्दत गर्न सक्दैनौ। हामीलाई बचाउन हामी सबैलाई परमेश्वरको आवश्यकता छ। यसलाई अर्को तरिकाले भन्दा हामी सबैलाई मुक्ति चाहिन्छ। परमेश्वर मात्र हुनुहुन्छ जसले मानिसहरूलाई मुक्ति दिन सक्नुहुन्छ। अब हामी डराउनु नपरोस भनेर परमेश्वरले मानिसहरूलाई बचाउनु हुन्छ। हामी अब लज्जित हुनु पर्दैन। अब हामी परमेश्वरसँग राम्रो </w:t>
      </w:r>
      <w:r>
        <w:rPr>
          <w:b/>
          <w:lang w:val="ne_NP" w:bidi="ne_NP"/>
        </w:rPr>
        <w:t>सम्बन्ध</w:t>
      </w:r>
      <w:r>
        <w:rPr>
          <w:lang w:val="ne_NP" w:bidi="ne_NP"/>
        </w:rPr>
        <w:t xml:space="preserve"> राख्न सक्छौं, र हामी मरेपछि पनि परमेश्वरसँग </w:t>
      </w:r>
      <w:r>
        <w:rPr>
          <w:lang w:val="ne_NP" w:bidi="ne_NP"/>
        </w:rPr>
        <w:t>सदाको लागि</w:t>
      </w:r>
      <w:r>
        <w:rPr>
          <w:lang w:val="ne_NP" w:bidi="ne_NP"/>
        </w:rPr>
        <w:t xml:space="preserve"> रहने छौ भनेर हामी विश्वास गर्न सक्छौं।</w:t>
      </w:r>
    </w:p>
    <w:p>
      <w:pPr/>
      <w:r>
        <w:rPr>
          <w:lang w:val="ne_NP" w:bidi="ne_NP"/>
        </w:rPr>
      </w:r>
      <w:r>
        <w:rPr>
          <w:b/>
          <w:lang w:val="ne_NP" w:bidi="ne_NP"/>
        </w:rPr>
        <w:t>जब तपाईं "बचाउनु" वा "मुक्ति" अनुवाद गर्दै हुनुहुन्छ, भने निम्न कुराहरूमा सावधान रहनुहोस्:</w:t>
      </w:r>
    </w:p>
    <w:p>
      <w:pPr/>
      <w:r>
        <w:rPr>
          <w:lang w:val="ne_NP" w:bidi="ne_NP"/>
        </w:rPr>
      </w:r>
      <w:r>
        <w:rPr>
          <w:lang w:val="ne_NP" w:bidi="ne_NP"/>
        </w:rPr>
        <w:t xml:space="preserve">केही भाषाहरूमा, तपाईंले मानिसहरूलाई के </w:t>
      </w:r>
      <w:r>
        <w:rPr>
          <w:b/>
          <w:lang w:val="ne_NP" w:bidi="ne_NP"/>
        </w:rPr>
        <w:t>कुराबाट</w:t>
      </w:r>
      <w:r>
        <w:rPr>
          <w:lang w:val="ne_NP" w:bidi="ne_NP"/>
        </w:rPr>
        <w:t xml:space="preserve"> बचाउनु पर्छ भनेर सधैं भन्नु पर्छ। उदाहरणको लागि, परमेश्वरले व्यक्तिलाई मृत्यु वा दण्डबाट बचाउनु हुन्छ भनेर तपाईंले भन्नु आवश्यक पर्न सक्छ। व्यक्तिले तिनीहरूलाई खतराबाट वा मर्नबाट बचाउन परमेश्वरलाई अनुरोध गरिरहेको छ भनेर तपाईंले भन्नु पर्ने हुन सक्छ। तपाईंले फरक खण्डहरूमा फरक कुराहरू भन्नु पर्ने हुन सक्छ।</w:t>
      </w:r>
      <w:r>
        <w:rPr>
          <w:lang w:val="ne_NP" w:bidi="ne_NP"/>
        </w:rPr>
      </w:r>
      <w:r>
        <w:rPr>
          <w:lang w:val="ne_NP" w:bidi="ne_NP"/>
        </w:rPr>
      </w:r>
    </w:p>
    <w:p>
      <w:pPr/>
      <w:r>
        <w:rPr>
          <w:lang w:val="ne_NP" w:bidi="ne_NP"/>
        </w:rPr>
      </w:r>
    </w:p>
    <w:p>
      <w:pPr>
        <w:pStyle w:val="Heading2"/>
      </w:pPr>
      <w:r>
        <w:rPr>
          <w:lang w:val="ne_NP" w:bidi="ne_NP"/>
        </w:rPr>
        <w:t>मुक्तिदाता</w:t>
      </w:r>
      <w:r>
        <w:rPr>
          <w:lang w:val="ne_NP" w:bidi="ne_NP"/>
        </w:rPr>
      </w:r>
    </w:p>
    <w:p>
      <w:pPr/>
      <w:r>
        <w:rPr>
          <w:lang w:val="ne_NP" w:bidi="ne_NP"/>
        </w:rPr>
      </w:r>
      <w:r>
        <w:rPr>
          <w:b/>
          <w:lang w:val="ne_NP" w:bidi="ne_NP"/>
        </w:rPr>
        <w:t>मुक्तिदाता</w:t>
      </w:r>
      <w:r>
        <w:rPr>
          <w:lang w:val="ne_NP" w:bidi="ne_NP"/>
        </w:rPr>
        <w:t xml:space="preserve"> त्यो व्यक्ति हो जसले मानिसहरूलाई गाह्रो वा खतरनाक अवस्थाबाट बचाउँछ। सबै मानिसहरू निराश अवस्थामा छन् र तिनीहरूलाई बचाउन परमेश्वरको आवश्यकता छ। परमेश्वरले आफ्ना छोरा येशूलाई संसारमा पठाएर हामीलाई बचाउनु भयो। येशूमा भरोसा गर्ने जो कोही बचाइनेछ। त्यसैले, येशू हाम्रो मुक्तिदाता हुनुहुन्छ भनेर बाइबलले भन्छ।</w:t>
      </w:r>
      <w:r>
        <w:rPr>
          <w:lang w:val="ne_NP" w:bidi="ne_NP"/>
        </w:rPr>
      </w:r>
      <w:r>
        <w:rPr>
          <w:lang w:val="ne_NP" w:bidi="ne_NP"/>
        </w:rPr>
      </w:r>
    </w:p>
    <w:p>
      <w:pPr/>
      <w:r>
        <w:rPr>
          <w:lang w:val="ne_NP" w:bidi="ne_NP"/>
        </w:rPr>
      </w:r>
    </w:p>
    <w:p>
      <w:pPr>
        <w:pStyle w:val="Heading2"/>
      </w:pPr>
      <w:r>
        <w:rPr>
          <w:lang w:val="ne_NP" w:bidi="ne_NP"/>
        </w:rPr>
        <w:t>मूर्ति</w:t>
      </w:r>
      <w:r>
        <w:rPr>
          <w:lang w:val="ne_NP" w:bidi="ne_NP"/>
        </w:rPr>
      </w:r>
    </w:p>
    <w:p>
      <w:pPr/>
      <w:r>
        <w:rPr>
          <w:lang w:val="ne_NP" w:bidi="ne_NP"/>
        </w:rPr>
      </w:r>
      <w:r>
        <w:rPr>
          <w:b/>
          <w:lang w:val="ne_NP" w:bidi="ne_NP"/>
        </w:rPr>
        <w:t>मूर्ति</w:t>
      </w:r>
      <w:r>
        <w:rPr>
          <w:lang w:val="ne_NP" w:bidi="ne_NP"/>
        </w:rPr>
        <w:t xml:space="preserve"> मानिसहरूले देवताको </w:t>
      </w:r>
      <w:r>
        <w:rPr>
          <w:lang w:val="ne_NP" w:bidi="ne_NP"/>
        </w:rPr>
        <w:t>आराधना</w:t>
      </w:r>
      <w:r>
        <w:rPr>
          <w:lang w:val="ne_NP" w:bidi="ne_NP"/>
        </w:rPr>
        <w:t xml:space="preserve"> गर्न बनाउने वस्तु हो। यस वस्तुले मानिसहरूलाई यस देवताको केही विशेषताहरूको बारेमा सम्झाउँछ। बाइबलमा कहिलेकाँही यसलाई "प्रतिमाहरू" भनिन्छ। मानिसहरूले वस्तुलाई देवताको प्रतिरूपमा बनाउँछन् र त्यो वस्तुलाई त्यो देवता हो जस्तै मानेर आराधना गर्छन्। मानिसहरूले ढुङ्गा, काठ वा धातुबाट यस्तो वस्तु बनाउन सक्थे। यस्तो वस्तु व्यक्ति जस्तै वा पशु जस्तै देखिन सक्छ वा कुनै फरक आकारको हुन सक्थ्यो। तिनीहरू धेरै ठूला वा साना हुन सक्छन् र सजिलै बोक्न सक्ने हुन सक्छन्। मूर्ति शब्दले मानिसहरूले परमेश्वर भन्दा बढी आराधना गर्ने कुराहरू वा विचारहरूलाई पनि जनाउन सक्छ।</w:t>
      </w:r>
    </w:p>
    <w:p>
      <w:pPr/>
      <w:r>
        <w:rPr>
          <w:lang w:val="ne_NP" w:bidi="ne_NP"/>
        </w:rPr>
      </w:r>
      <w:r>
        <w:rPr>
          <w:lang w:val="ne_NP" w:bidi="ne_NP"/>
        </w:rPr>
        <w:t xml:space="preserve">परमेश्वरले आफ्ना आज्ञाहरूमा </w:t>
      </w:r>
      <w:r>
        <w:rPr>
          <w:lang w:val="ne_NP" w:bidi="ne_NP"/>
        </w:rPr>
        <w:t>इस्राएलीहरूलाई</w:t>
      </w:r>
      <w:r>
        <w:rPr>
          <w:lang w:val="ne_NP" w:bidi="ne_NP"/>
        </w:rPr>
        <w:t xml:space="preserve"> यस्तो मूर्ति वा प्रतिमा बनाउन वा परमेश्वर बाहेक कुनै पनि कुराको आराधना गर्न निषेध गर्नुभयो।</w:t>
      </w:r>
      <w:r>
        <w:rPr>
          <w:lang w:val="ne_NP" w:bidi="ne_NP"/>
        </w:rPr>
      </w:r>
      <w:r>
        <w:rPr>
          <w:lang w:val="ne_NP" w:bidi="ne_NP"/>
        </w:rPr>
      </w:r>
    </w:p>
    <w:p>
      <w:pPr/>
      <w:r>
        <w:rPr>
          <w:lang w:val="ne_NP" w:bidi="ne_NP"/>
        </w:rPr>
      </w:r>
    </w:p>
    <w:p>
      <w:pPr>
        <w:pStyle w:val="Heading2"/>
      </w:pPr>
      <w:r>
        <w:rPr>
          <w:lang w:val="ne_NP" w:bidi="ne_NP"/>
        </w:rPr>
        <w:t>मोहि</w:t>
      </w:r>
      <w:r>
        <w:rPr>
          <w:lang w:val="ne_NP" w:bidi="ne_NP"/>
        </w:rPr>
      </w:r>
    </w:p>
    <w:p>
      <w:pPr/>
      <w:r>
        <w:rPr>
          <w:lang w:val="ne_NP" w:bidi="ne_NP"/>
        </w:rPr>
      </w:r>
      <w:r>
        <w:rPr>
          <w:b/>
          <w:lang w:val="ne_NP" w:bidi="ne_NP"/>
        </w:rPr>
        <w:t>मोहीहरू</w:t>
      </w:r>
      <w:r>
        <w:rPr>
          <w:lang w:val="ne_NP" w:bidi="ne_NP"/>
        </w:rPr>
        <w:t xml:space="preserve"> भनेको सम्पत्तिमा नबस्ने मालिकको जमीन वा खेतहरूको हेरचाह गर्ने मानिसहरू हो। मोहीहरूले सम्पत्ति प्रयोग गरेवापत भुक्तानीको रूपमा खेतको फसलको केहि भाग मालिकलाई दिन्छन्।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