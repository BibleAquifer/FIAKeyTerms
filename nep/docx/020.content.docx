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न</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नरक</w:t>
      </w:r>
      <w:r>
        <w:rPr>
          <w:lang w:val="ne_NP" w:bidi="ne_NP"/>
        </w:rPr>
      </w:r>
    </w:p>
    <w:p>
      <w:pPr/>
      <w:r>
        <w:rPr>
          <w:lang w:val="ne_NP" w:bidi="ne_NP"/>
        </w:rPr>
      </w:r>
      <w:r>
        <w:rPr>
          <w:b/>
          <w:lang w:val="ne_NP" w:bidi="ne_NP"/>
        </w:rPr>
        <w:t>नरक</w:t>
      </w:r>
      <w:r>
        <w:rPr>
          <w:lang w:val="ne_NP" w:bidi="ne_NP"/>
        </w:rPr>
        <w:t xml:space="preserve"> शब्द त्यो ठाउँको नाम हो जहाँ </w:t>
      </w:r>
      <w:r>
        <w:rPr>
          <w:lang w:val="ne_NP" w:bidi="ne_NP"/>
        </w:rPr>
        <w:t>दुष्ट</w:t>
      </w:r>
      <w:r>
        <w:rPr>
          <w:lang w:val="ne_NP" w:bidi="ne_NP"/>
        </w:rPr>
        <w:t xml:space="preserve"> मानिसहरू मरेपछि दण्ड दिइनेछ।</w:t>
      </w:r>
    </w:p>
    <w:p>
      <w:pPr/>
      <w:r>
        <w:rPr>
          <w:lang w:val="ne_NP" w:bidi="ne_NP"/>
        </w:rPr>
      </w:r>
      <w:r>
        <w:rPr>
          <w:lang w:val="ne_NP" w:bidi="ne_NP"/>
        </w:rPr>
        <w:t xml:space="preserve">मानिसहरू मरेपछि के हुन्छ? हामीलाई यो कुरा सुन्दा अनौठो लाग्न सक्छ, तर बाइबलले यस बारेमा धेरै स्पष्ट रूपमा कुरा गर्दैन। अधिकांश </w:t>
      </w:r>
      <w:r>
        <w:rPr>
          <w:lang w:val="ne_NP" w:bidi="ne_NP"/>
        </w:rPr>
        <w:t>ख्रीष्टियानहरूले</w:t>
      </w:r>
      <w:r>
        <w:rPr>
          <w:lang w:val="ne_NP" w:bidi="ne_NP"/>
        </w:rPr>
        <w:t xml:space="preserve"> येशूमा </w:t>
      </w:r>
      <w:r>
        <w:rPr>
          <w:lang w:val="ne_NP" w:bidi="ne_NP"/>
        </w:rPr>
        <w:t>विश्वास गर्ने</w:t>
      </w:r>
      <w:r>
        <w:rPr>
          <w:lang w:val="ne_NP" w:bidi="ne_NP"/>
        </w:rPr>
        <w:t xml:space="preserve"> मानिसहरू </w:t>
      </w:r>
      <w:r>
        <w:rPr>
          <w:lang w:val="ne_NP" w:bidi="ne_NP"/>
        </w:rPr>
        <w:t>स्वर्ग</w:t>
      </w:r>
      <w:r>
        <w:rPr>
          <w:lang w:val="ne_NP" w:bidi="ne_NP"/>
        </w:rPr>
        <w:t xml:space="preserve"> जान्छन् र विश्वास नगर्ने मानिसहरू नरकमा जान्छन् भनेर भन्छन्। तर बाइबलको समयका मानिसहरूलाई त्यो बेलासम्म पनि यस बारेमा स्पष्ट धारणा थिएन।</w:t>
      </w:r>
    </w:p>
    <w:p>
      <w:pPr/>
      <w:r>
        <w:rPr>
          <w:lang w:val="ne_NP" w:bidi="ne_NP"/>
        </w:rPr>
      </w:r>
      <w:r>
        <w:rPr>
          <w:lang w:val="ne_NP" w:bidi="ne_NP"/>
        </w:rPr>
        <w:t xml:space="preserve">पुरानो नियमका मानिसहरूले मरेपछि के हुन्छ भन्नेबारेमा कुरा गर्दा, तिनीहरूले मानिसहरू </w:t>
      </w:r>
      <w:r>
        <w:rPr>
          <w:b/>
          <w:lang w:val="ne_NP" w:bidi="ne_NP"/>
        </w:rPr>
        <w:t>पाताल</w:t>
      </w:r>
      <w:r>
        <w:rPr>
          <w:lang w:val="ne_NP" w:bidi="ne_NP"/>
        </w:rPr>
        <w:t xml:space="preserve"> वा </w:t>
      </w:r>
      <w:r>
        <w:rPr>
          <w:lang w:val="ne_NP" w:bidi="ne_NP"/>
        </w:rPr>
        <w:t>शिओल</w:t>
      </w:r>
      <w:r>
        <w:rPr>
          <w:lang w:val="ne_NP" w:bidi="ne_NP"/>
        </w:rPr>
        <w:t>मा जान्छ भनेर भने। तिनीहरूले पाताललाई हाम्रो आफ्नै संसार मुनिको कुनै एउटा ठाउँको रूपमा चित्रण गरे। पुरानो नियमका केही खण्डहरूले राम्रा वा नराम्रा सबै मानिसहरू पातालमा जान्छन् भनेर बताउँछ; अन्य खण्डहरूले खराब मानिसहरूलाई मात्र दण्डदिने ठाउँ पाताल हो भनेर बताउँछ।</w:t>
      </w:r>
    </w:p>
    <w:p>
      <w:pPr/>
      <w:r>
        <w:rPr>
          <w:lang w:val="ne_NP" w:bidi="ne_NP"/>
        </w:rPr>
      </w:r>
      <w:r>
        <w:rPr>
          <w:lang w:val="ne_NP" w:bidi="ne_NP"/>
        </w:rPr>
        <w:t xml:space="preserve">नयाँ नियममा, मानिसहरूले "पाताल" को बारेमा पनि कुरा गर्छन्। केही अनुवादहरूले यसको लागि </w:t>
      </w:r>
      <w:r>
        <w:rPr>
          <w:lang w:val="ne_NP" w:bidi="ne_NP"/>
        </w:rPr>
        <w:t>ग्रीक</w:t>
      </w:r>
      <w:r>
        <w:rPr>
          <w:lang w:val="ne_NP" w:bidi="ne_NP"/>
        </w:rPr>
        <w:t xml:space="preserve"> शब्द "</w:t>
      </w:r>
      <w:r>
        <w:rPr>
          <w:lang w:val="ne_NP" w:bidi="ne_NP"/>
        </w:rPr>
        <w:t>हेडिस</w:t>
      </w:r>
      <w:r>
        <w:rPr>
          <w:lang w:val="ne_NP" w:bidi="ne_NP"/>
        </w:rPr>
        <w:t>" प्रयोग गर्छन्। पुरानो नियमको समयमा, कहिलेकाँही "पाताल" लाई सबै मानिसहरू मरेपछि जाने एउटा तटस्थ ठाउँ जस्तो देखिन्छ, र कहिलेकाँही यो दुष्ट मानिसहरूलाई दण्ड दिने ठाउँ जस्तो देखिन्छ। कहिलेकाँही यो ठाउँलाई परमेश्वरले सबै मानिसहरूको न्याय गर्नुहुने समयलाई सबैले पर्खने ठाउँ जस्तो देखिन्छ। कहिलेकाँही "पाताल" शब्द मृत्युको बारेमा कुरा गर्ने अर्को तरिकाको रूपमा प्रयोग गरिन्छ।</w:t>
      </w:r>
    </w:p>
    <w:p>
      <w:pPr/>
      <w:r>
        <w:rPr>
          <w:lang w:val="ne_NP" w:bidi="ne_NP"/>
        </w:rPr>
      </w:r>
      <w:r>
        <w:rPr>
          <w:lang w:val="ne_NP" w:bidi="ne_NP"/>
        </w:rPr>
        <w:t xml:space="preserve">येशूले मानिसहरूको मृत्यु भएपछि मानिसहरू या त </w:t>
      </w:r>
      <w:r>
        <w:rPr>
          <w:lang w:val="ne_NP" w:bidi="ne_NP"/>
        </w:rPr>
        <w:t>परमेश्वरको राज्यमा</w:t>
      </w:r>
      <w:r>
        <w:rPr>
          <w:lang w:val="ne_NP" w:bidi="ne_NP"/>
        </w:rPr>
        <w:t xml:space="preserve"> जानेछन या नरकमा जानेछन भनेर भन्नुभयो। ग्रीक भाषामा नरक शब्द </w:t>
      </w:r>
      <w:r>
        <w:rPr>
          <w:lang w:val="ne_NP" w:bidi="ne_NP"/>
        </w:rPr>
        <w:t>यरूशलेम</w:t>
      </w:r>
      <w:r>
        <w:rPr>
          <w:lang w:val="ne_NP" w:bidi="ne_NP"/>
        </w:rPr>
        <w:t xml:space="preserve"> नजिकैको ठाउँको नामबाट आएको हो जहाँ इतिहासको कुनै एउटा क्षणमा </w:t>
      </w:r>
      <w:r>
        <w:rPr>
          <w:lang w:val="ne_NP" w:bidi="ne_NP"/>
        </w:rPr>
        <w:t>इस्राएलका</w:t>
      </w:r>
      <w:r>
        <w:rPr>
          <w:lang w:val="ne_NP" w:bidi="ne_NP"/>
        </w:rPr>
        <w:t xml:space="preserve"> मानिसहरूले भयानक अपराध गरेका थिए। यस अपराधको कारणले, मानिसहरूले यस ठाउँलाई बेवास्ता गर्थे र मरेका पशुहरू र गाड्न नमिल्ने मानिसहरूको शवलाई जलाउने ठाउँको रूपमा यसलाई प्रयोग गर्न थाले। मानिसहरूले यस ठाउँमा संधै आगो बालि राख्थे। जब मानिसहरूले यस ठाउँको बारेमा सोच्थे, तिनीहरूलाई धेरै नराम्रो लाग्थ्यो र परमेश्वरले मानिसहरूको भयानक अपराधको लागि तिनीहरूलाई दण्ड दिनु भएको हो भनेर तिनीहरूले सोच्थे। यस कारणले, सबै दुष्ट मानिसहरूलाई तिनीहरू मरेपछि दण्ड दिने ठाउँको नामको रुपमा मानिसहरूले यसलाई प्रयोग गर्न थाले। येशूले नरक एउटा भयानक ठाउँ हो भनेर स्पष्ट गर्नुहुन्छ: कहिल्यै ननिभ्ने आगो भएको ठाउँ, मानिसहरूलाई यातना दिनु हुने ठाउँ वा मानिसहरू रूने र सँधै पछुतो गर्ने ठाउँको रूपमा यसलाई चित्रण भाषा प्रयोग गरेर वर्णन गर्नुहुन्छ।</w:t>
      </w:r>
    </w:p>
    <w:p>
      <w:pPr/>
      <w:r>
        <w:rPr>
          <w:lang w:val="ne_NP" w:bidi="ne_NP"/>
        </w:rPr>
      </w:r>
      <w:r>
        <w:rPr>
          <w:lang w:val="ne_NP" w:bidi="ne_NP"/>
        </w:rPr>
        <w:t xml:space="preserve"> नरक </w:t>
      </w:r>
      <w:r>
        <w:rPr>
          <w:lang w:val="ne_NP" w:bidi="ne_NP"/>
        </w:rPr>
        <w:t>शैतान</w:t>
      </w:r>
      <w:r>
        <w:rPr>
          <w:lang w:val="ne_NP" w:bidi="ne_NP"/>
        </w:rPr>
        <w:t xml:space="preserve"> र उसको </w:t>
      </w:r>
      <w:r>
        <w:rPr>
          <w:lang w:val="ne_NP" w:bidi="ne_NP"/>
        </w:rPr>
        <w:t>भूतहरूलाई</w:t>
      </w:r>
      <w:r>
        <w:rPr>
          <w:lang w:val="ne_NP" w:bidi="ne_NP"/>
        </w:rPr>
        <w:t xml:space="preserve"> दण्डित गरिने ठाउँ हो भनेर येशूले सिकाउनुहुन्छ।</w:t>
      </w:r>
      <w:r>
        <w:rPr>
          <w:lang w:val="ne_NP" w:bidi="ne_NP"/>
        </w:rPr>
      </w:r>
      <w:r>
        <w:rPr>
          <w:lang w:val="ne_NP" w:bidi="ne_NP"/>
        </w:rPr>
      </w:r>
    </w:p>
    <w:p>
      <w:pPr/>
      <w:r>
        <w:rPr>
          <w:lang w:val="ne_NP" w:bidi="ne_NP"/>
        </w:rPr>
      </w:r>
    </w:p>
    <w:p>
      <w:pPr>
        <w:pStyle w:val="Heading2"/>
      </w:pPr>
      <w:r>
        <w:rPr>
          <w:lang w:val="ne_NP" w:bidi="ne_NP"/>
        </w:rPr>
        <w:t>नासरत</w:t>
      </w:r>
      <w:r>
        <w:rPr>
          <w:lang w:val="ne_NP" w:bidi="ne_NP"/>
        </w:rPr>
      </w:r>
    </w:p>
    <w:p>
      <w:pPr/>
      <w:r>
        <w:rPr>
          <w:lang w:val="ne_NP" w:bidi="ne_NP"/>
        </w:rPr>
      </w:r>
      <w:r>
        <w:rPr>
          <w:b/>
          <w:lang w:val="ne_NP" w:bidi="ne_NP"/>
        </w:rPr>
        <w:t>नासरत</w:t>
      </w:r>
      <w:r>
        <w:rPr>
          <w:lang w:val="ne_NP" w:bidi="ne_NP"/>
        </w:rPr>
        <w:t xml:space="preserve"> </w:t>
      </w:r>
      <w:r>
        <w:rPr>
          <w:lang w:val="ne_NP" w:bidi="ne_NP"/>
        </w:rPr>
        <w:t>इस्राएलको</w:t>
      </w:r>
      <w:r>
        <w:rPr>
          <w:lang w:val="ne_NP" w:bidi="ne_NP"/>
        </w:rPr>
        <w:t xml:space="preserve"> उत्तरमा पर्ने </w:t>
      </w:r>
      <w:r>
        <w:rPr>
          <w:lang w:val="ne_NP" w:bidi="ne_NP"/>
        </w:rPr>
        <w:t>गालील</w:t>
      </w:r>
      <w:r>
        <w:rPr>
          <w:lang w:val="ne_NP" w:bidi="ne_NP"/>
        </w:rPr>
        <w:t xml:space="preserve"> क्षेत्रको सानो शहर हो। पुरानो नियममा नासरत देखिदैन, र येशूको आमाबुबा </w:t>
      </w:r>
      <w:r>
        <w:rPr>
          <w:lang w:val="ne_NP" w:bidi="ne_NP"/>
        </w:rPr>
        <w:t>मरियम</w:t>
      </w:r>
      <w:r>
        <w:rPr>
          <w:lang w:val="ne_NP" w:bidi="ne_NP"/>
        </w:rPr>
        <w:t xml:space="preserve"> र यूसुफ नासरतबाट आएका हुन् भनेर हामीले पहिलो पटक यो सहरको बारेमा सुन्छौ। येशू </w:t>
      </w:r>
      <w:r>
        <w:rPr>
          <w:lang w:val="ne_NP" w:bidi="ne_NP"/>
        </w:rPr>
        <w:t>यहूदियाको</w:t>
      </w:r>
      <w:r>
        <w:rPr>
          <w:lang w:val="ne_NP" w:bidi="ne_NP"/>
        </w:rPr>
        <w:t xml:space="preserve"> </w:t>
      </w:r>
      <w:r>
        <w:rPr>
          <w:lang w:val="ne_NP" w:bidi="ne_NP"/>
        </w:rPr>
        <w:t>बेथलेहेम</w:t>
      </w:r>
      <w:r>
        <w:rPr>
          <w:lang w:val="ne_NP" w:bidi="ne_NP"/>
        </w:rPr>
        <w:t xml:space="preserve"> भनिने गाउँमा जन्मनु भएको थियो, तर उहाँ सानै हुँदा, मरियम र यूसुफ नासरतमा बस्न गए। त्यसैले पछि येशूलाई नासरी भने, जसको अर्थ नासरतको व्यक्ति हो। त्यो प्रशंसा थिएन। यहूदियाका </w:t>
      </w:r>
      <w:r>
        <w:rPr>
          <w:lang w:val="ne_NP" w:bidi="ne_NP"/>
        </w:rPr>
        <w:t>यहूदीहरूले</w:t>
      </w:r>
      <w:r>
        <w:rPr>
          <w:lang w:val="ne_NP" w:bidi="ne_NP"/>
        </w:rPr>
        <w:t xml:space="preserve"> गालीलका मानिसहरूलाई तुच्छ ठाने, र गालीलका मानिसहरूले पनि नासरतका मानिसहरूलाई तुच्छ ठाने, किनभने यो सानो थियो र महत्त्वपूर्ण शहर पनि थिएन।</w:t>
      </w:r>
      <w:r>
        <w:rPr>
          <w:lang w:val="ne_NP" w:bidi="ne_NP"/>
        </w:rPr>
      </w:r>
      <w:r>
        <w:rPr>
          <w:lang w:val="ne_NP" w:bidi="ne_NP"/>
        </w:rPr>
      </w:r>
    </w:p>
    <w:p>
      <w:pPr/>
      <w:r>
        <w:rPr>
          <w:lang w:val="ne_NP" w:bidi="ne_NP"/>
        </w:rPr>
      </w:r>
    </w:p>
    <w:p>
      <w:pPr>
        <w:pStyle w:val="Heading2"/>
      </w:pPr>
      <w:r>
        <w:rPr>
          <w:lang w:val="ne_NP" w:bidi="ne_NP"/>
        </w:rPr>
        <w:t>निको पार्नु</w:t>
      </w:r>
      <w:r>
        <w:rPr>
          <w:lang w:val="ne_NP" w:bidi="ne_NP"/>
        </w:rPr>
      </w:r>
    </w:p>
    <w:p>
      <w:pPr/>
      <w:r>
        <w:rPr>
          <w:lang w:val="ne_NP" w:bidi="ne_NP"/>
        </w:rPr>
      </w:r>
      <w:r>
        <w:rPr>
          <w:lang w:val="ne_NP" w:bidi="ne_NP"/>
        </w:rPr>
        <w:t xml:space="preserve">यस प्रकारको निको पार्नेकुरामा, येशूले त्यो व्यक्तिलाई शारीरिक र आत्मिक दुबै </w:t>
      </w:r>
      <w:r>
        <w:rPr>
          <w:b/>
          <w:lang w:val="ne_NP" w:bidi="ne_NP"/>
        </w:rPr>
        <w:t>निको पार्नु</w:t>
      </w:r>
      <w:r>
        <w:rPr>
          <w:lang w:val="ne_NP" w:bidi="ne_NP"/>
        </w:rPr>
        <w:t xml:space="preserve"> हुन्छ र उसलाई समुदायमा पुन: स्थापित गर्नुहुन्छ। व्यक्तिलाई पुर्ण वा शिद्ध बनाइएको छ।</w:t>
      </w:r>
      <w:r>
        <w:rPr>
          <w:lang w:val="ne_NP" w:bidi="ne_NP"/>
        </w:rPr>
      </w:r>
      <w:r>
        <w:rPr>
          <w:lang w:val="ne_NP" w:bidi="ne_NP"/>
        </w:rPr>
      </w:r>
    </w:p>
    <w:p>
      <w:pPr/>
      <w:r>
        <w:rPr>
          <w:lang w:val="ne_NP" w:bidi="ne_NP"/>
        </w:rPr>
      </w:r>
    </w:p>
    <w:p>
      <w:pPr>
        <w:pStyle w:val="Heading2"/>
      </w:pPr>
      <w:r>
        <w:rPr>
          <w:lang w:val="ne_NP" w:bidi="ne_NP"/>
        </w:rPr>
        <w:t>निन्दा</w:t>
      </w:r>
      <w:r>
        <w:rPr>
          <w:lang w:val="ne_NP" w:bidi="ne_NP"/>
        </w:rPr>
      </w:r>
    </w:p>
    <w:p>
      <w:pPr/>
      <w:r>
        <w:rPr>
          <w:lang w:val="ne_NP" w:bidi="ne_NP"/>
        </w:rPr>
      </w:r>
      <w:r>
        <w:rPr>
          <w:lang w:val="ne_NP" w:bidi="ne_NP"/>
        </w:rPr>
        <w:t xml:space="preserve">कसैलाई </w:t>
      </w:r>
      <w:r>
        <w:rPr>
          <w:b/>
          <w:lang w:val="ne_NP" w:bidi="ne_NP"/>
        </w:rPr>
        <w:t>निन्दा</w:t>
      </w:r>
      <w:r>
        <w:rPr>
          <w:lang w:val="ne_NP" w:bidi="ne_NP"/>
        </w:rPr>
        <w:t xml:space="preserve"> गर्नुको अर्थ व्यक्तिको बारेमा </w:t>
      </w:r>
      <w:r>
        <w:rPr>
          <w:lang w:val="ne_NP" w:bidi="ne_NP"/>
        </w:rPr>
        <w:t>खराब</w:t>
      </w:r>
      <w:r>
        <w:rPr>
          <w:lang w:val="ne_NP" w:bidi="ne_NP"/>
        </w:rPr>
        <w:t xml:space="preserve"> बोल्नु र कसैलाई अपमान गर्नु हो। एउटा व्यक्तिले परमेश्वरलाई </w:t>
      </w:r>
      <w:r>
        <w:rPr>
          <w:lang w:val="ne_NP" w:bidi="ne_NP"/>
        </w:rPr>
        <w:t>सराप्ने,</w:t>
      </w:r>
      <w:r>
        <w:rPr>
          <w:lang w:val="ne_NP" w:bidi="ne_NP"/>
        </w:rPr>
        <w:t xml:space="preserve"> परमेश्वरलाई अपमान गर्ने, परमेश्वरलाई अनादर गर्ने, वा परमेश्वरलाई कम शक्तिशाली वा कम महत्त्वपूर्ण देखाउनु परमेश्वरको निन्दा गर्नु हो। निन्दाको सजाय मृत्यु थियो।</w:t>
      </w:r>
      <w:r>
        <w:rPr>
          <w:lang w:val="ne_NP" w:bidi="ne_NP"/>
        </w:rPr>
      </w:r>
      <w:r>
        <w:rPr>
          <w:lang w:val="ne_NP" w:bidi="ne_NP"/>
        </w:rPr>
      </w:r>
    </w:p>
    <w:p>
      <w:pPr/>
      <w:r>
        <w:rPr>
          <w:lang w:val="ne_NP" w:bidi="ne_NP"/>
        </w:rPr>
      </w:r>
    </w:p>
    <w:p>
      <w:pPr>
        <w:pStyle w:val="Heading2"/>
      </w:pPr>
      <w:r>
        <w:rPr>
          <w:lang w:val="ne_NP" w:bidi="ne_NP"/>
        </w:rPr>
        <w:t>निस्तारचाड</w:t>
      </w:r>
      <w:r>
        <w:rPr>
          <w:lang w:val="ne_NP" w:bidi="ne_NP"/>
        </w:rPr>
      </w:r>
    </w:p>
    <w:p>
      <w:pPr/>
      <w:r>
        <w:rPr>
          <w:lang w:val="ne_NP" w:bidi="ne_NP"/>
        </w:rPr>
      </w:r>
      <w:r>
        <w:rPr>
          <w:b/>
          <w:lang w:val="ne_NP" w:bidi="ne_NP"/>
        </w:rPr>
        <w:t>निस्तारचाड</w:t>
      </w:r>
      <w:r>
        <w:rPr>
          <w:lang w:val="ne_NP" w:bidi="ne_NP"/>
        </w:rPr>
        <w:t xml:space="preserve"> एउटा महत्त्वपूर्ण </w:t>
      </w:r>
      <w:r>
        <w:rPr>
          <w:lang w:val="ne_NP" w:bidi="ne_NP"/>
        </w:rPr>
        <w:t>यहूदी</w:t>
      </w:r>
      <w:r>
        <w:rPr>
          <w:lang w:val="ne_NP" w:bidi="ne_NP"/>
        </w:rPr>
        <w:t xml:space="preserve"> चाड हो जसलाई अखमिरी रोटीको चाड वा पर्व पनि भनिन्छ।</w:t>
      </w:r>
    </w:p>
    <w:p>
      <w:pPr/>
      <w:r>
        <w:rPr>
          <w:lang w:val="ne_NP" w:bidi="ne_NP"/>
        </w:rPr>
      </w:r>
      <w:r>
        <w:rPr>
          <w:lang w:val="ne_NP" w:bidi="ne_NP"/>
        </w:rPr>
        <w:t xml:space="preserve">यो चाडले मानिसहरूलाई </w:t>
      </w:r>
      <w:r>
        <w:rPr>
          <w:lang w:val="ne_NP" w:bidi="ne_NP"/>
        </w:rPr>
        <w:t>इस्राएलको</w:t>
      </w:r>
      <w:r>
        <w:rPr>
          <w:lang w:val="ne_NP" w:bidi="ne_NP"/>
        </w:rPr>
        <w:t xml:space="preserve"> इतिहासको धेरै महत्त्वपूर्ण समयलाई सम्झाउँछ।</w:t>
      </w:r>
    </w:p>
    <w:p>
      <w:pPr/>
      <w:r>
        <w:rPr>
          <w:lang w:val="ne_NP" w:bidi="ne_NP"/>
        </w:rPr>
      </w:r>
      <w:r>
        <w:rPr>
          <w:lang w:val="ne_NP" w:bidi="ne_NP"/>
        </w:rPr>
        <w:t xml:space="preserve">धेरै समय अघि </w:t>
      </w:r>
      <w:r>
        <w:rPr>
          <w:lang w:val="ne_NP" w:bidi="ne_NP"/>
        </w:rPr>
        <w:t>अब्राहामको</w:t>
      </w:r>
      <w:r>
        <w:rPr>
          <w:lang w:val="ne_NP" w:bidi="ne_NP"/>
        </w:rPr>
        <w:t xml:space="preserve"> </w:t>
      </w:r>
      <w:r>
        <w:rPr>
          <w:lang w:val="ne_NP" w:bidi="ne_NP"/>
        </w:rPr>
        <w:t>सन्तान</w:t>
      </w:r>
      <w:r>
        <w:rPr>
          <w:lang w:val="ne_NP" w:bidi="ne_NP"/>
        </w:rPr>
        <w:t xml:space="preserve"> </w:t>
      </w:r>
      <w:r>
        <w:rPr>
          <w:lang w:val="ne_NP" w:bidi="ne_NP"/>
        </w:rPr>
        <w:t>इस्राएलीहरू</w:t>
      </w:r>
      <w:r>
        <w:rPr>
          <w:lang w:val="ne_NP" w:bidi="ne_NP"/>
        </w:rPr>
        <w:t xml:space="preserve"> मिश्रमा </w:t>
      </w:r>
      <w:r>
        <w:rPr>
          <w:lang w:val="ne_NP" w:bidi="ne_NP"/>
        </w:rPr>
        <w:t>दास</w:t>
      </w:r>
      <w:r>
        <w:rPr>
          <w:lang w:val="ne_NP" w:bidi="ne_NP"/>
        </w:rPr>
        <w:t xml:space="preserve"> बनेका थिए। इस्राएलीहरू चार सय वर्षसम्म मिश्रमा बसोबास गरेका थिए! त्यसपछि परमेश्वरले इस्राएलीहरू मध्ये एक जना मोशालाई इस्राएलीहरूलाई मिश्रबाट निकालेर </w:t>
      </w:r>
      <w:r>
        <w:rPr>
          <w:lang w:val="ne_NP" w:bidi="ne_NP"/>
        </w:rPr>
        <w:t>कनानमा</w:t>
      </w:r>
      <w:r>
        <w:rPr>
          <w:lang w:val="ne_NP" w:bidi="ne_NP"/>
        </w:rPr>
        <w:t xml:space="preserve"> फर्काउन बोलाउनु भयो जुन भुमि परमेस्वरले अब्राहामको सन्तानलाई दिनु हुन्छ भनेर प्रतिज्ञा गर्नुभएको थियो। मिश्रको </w:t>
      </w:r>
      <w:r>
        <w:rPr>
          <w:lang w:val="ne_NP" w:bidi="ne_NP"/>
        </w:rPr>
        <w:t>राजा</w:t>
      </w:r>
      <w:r>
        <w:rPr>
          <w:lang w:val="ne_NP" w:bidi="ne_NP"/>
        </w:rPr>
        <w:t xml:space="preserve">ले दासहरूको यो ठूलो समूहलाई आफ्नो देश छोड्न अनुमति नदिएको मात्र होईन। राजाले इस्राएलीहरूको लागि सबै कुरा धेरै गाह्रो बनाए, तर मानिसहरूलाई पठाउन राजालाई बाध्य पार्न परमेश्वरले मिश्रका मानिसहरूमा नौ विपत्तिहरू पठाउनुभयो। प्रत्येक बिपत्तिको बेलामा राजाले इस्राएलीहरू जान सक्छन् भनेर प्रतिज्ञा गर्थे, तर परमेश्वरले बिपत्तिलाई रोक्नु भएको बेला राजाले फेरि आफ्नो विचार परिवर्तन गरे। त्यसैले, परमेश्वरले दशौं बिपत्ति सबैभन्दा डरलाग्दो बिपत्ति बनाउनुभयो: परमेश्वरले मिश्रको प्रत्येक घरको जेठा छोरालाई मार्न </w:t>
      </w:r>
      <w:r>
        <w:rPr>
          <w:lang w:val="ne_NP" w:bidi="ne_NP"/>
        </w:rPr>
        <w:t>स्वर्गदूत</w:t>
      </w:r>
      <w:r>
        <w:rPr>
          <w:lang w:val="ne_NP" w:bidi="ne_NP"/>
        </w:rPr>
        <w:t xml:space="preserve"> पठाउनुभयो। तर परमेश्वरले इस्राएलीहरूलाई पशु वा सानो भेडाको थुमालाई मार्न र तिनीहरूको घरको ढोकामा यो थुमाको रगत छर्न भन्नु भएको थियो। जब परमेश्वरले पठाउनु भएको स्वर्गदूतले घरको ढोकामा थुमाको रगत देख्थे, उसले त्यो घर छोड्थे र त्यो परिवारको जेठा छोरालाई मार्दैनथे।</w:t>
      </w:r>
    </w:p>
    <w:p>
      <w:pPr/>
      <w:r>
        <w:rPr>
          <w:lang w:val="ne_NP" w:bidi="ne_NP"/>
        </w:rPr>
      </w:r>
      <w:r>
        <w:rPr>
          <w:lang w:val="ne_NP" w:bidi="ne_NP"/>
        </w:rPr>
        <w:t>त्यही रात इस्राएलीहरूले यो थुमाको मासु विशेष तरिकाले खानुपर्थ्यो। तिनीहरूले तीतो जडिबुटी र तिनीहरूले चाँडै तयार पारेको रोटीसँग मासु खानु पर्थ्यो जुन रोटी बनाउने तरिका सामान्य भन्दा फरक थियो जसलाई बनाउन धेरै समय लाग्थ्यो। तिनीहरूले उभिएर यात्रा गर्न तयार भएको बेला यो खाना खानु पर्थ्यो! किनभने यहि रातमा तिनीहरू मिश्र छोडेर जाँदै थिए।</w:t>
      </w:r>
    </w:p>
    <w:p>
      <w:pPr/>
      <w:r>
        <w:rPr>
          <w:lang w:val="ne_NP" w:bidi="ne_NP"/>
        </w:rPr>
      </w:r>
      <w:r>
        <w:rPr>
          <w:lang w:val="ne_NP" w:bidi="ne_NP"/>
        </w:rPr>
        <w:t>त्यो रात परमेश्वरको स्वर्गदूतले मिश्रका सबै जेठा छोराहरूलाई मारे, किनभने तिनीहरूको ढोकामा रगत लागेको थियो। त्यो रात मिश्रको राजाले अन्तमा इस्राएलीहरूलाई जान दिए। इस्राएलीहरूले परमेश्वरले तिनीहरूलाई दिनु भएको प्रतिज्ञा गर्नुभएको भूमितिर आफ्नो लामो यात्रा सुरु गरे! तिनीहरू अब दास थिएनन्। त्यो समय देखि, इस्राएलीहरूले हरेक वर्ष निस्तारको चाड मनाएर परमेश्वरले तिनीहरूलाई मिश्रबाट कसरी स्वतन्त्रता दिनु भयो भनेर सम्झन्थे। निस्तार नामको अर्थ "छोड्नु" वा "माथिबाट जानु" हो। यो नामले स्वर्गदूतले कसरी इस्राएलीहरूको घर छोडे र तिनीहरूको जेठा छोराहरूलाई मारेनन् भनेर इस्राएलीहरूलाई सम्झाउँछ।</w:t>
      </w:r>
    </w:p>
    <w:p>
      <w:pPr/>
      <w:r>
        <w:rPr>
          <w:lang w:val="ne_NP" w:bidi="ne_NP"/>
        </w:rPr>
      </w:r>
      <w:r>
        <w:rPr>
          <w:lang w:val="ne_NP" w:bidi="ne_NP"/>
        </w:rPr>
        <w:t>प्रत्येक पटक इस्राएलीहरूले निस्तारचाड मनाउँथे, तिनीहरूले फेरि थुमालाई मारेर यो मासुलाई तीतो जडिबुटी र धेरै छिट्टो तयार गरिएको रोटीसँग खान्थे। परमेश्वरले तिनीहरूको जेठा छोराहरूलाई कसरी बचाउनु भयो भनेर थुमाले तिनीहरूलाई सम्झाउँथ्यो। तीतो जडिबुटीले तिनीहरूलाई तीतोपन वा दास हुँदा तिनीहरूले सामना गर्नुपरेको कठिनाई सम्झाउँथ्यो। छिट्टै तयार पारेको रोटीले परमेश्वरले तिनीहरूलाई मिश्रबाट मुक्त गरेको र तिनीहरूले अचानक त्यो छोड्नु परेको कुरा संझाउँथ्यो।</w:t>
      </w:r>
    </w:p>
    <w:p>
      <w:pPr/>
      <w:r>
        <w:rPr>
          <w:lang w:val="ne_NP" w:bidi="ne_NP"/>
        </w:rPr>
      </w:r>
      <w:r>
        <w:rPr>
          <w:lang w:val="ne_NP" w:bidi="ne_NP"/>
        </w:rPr>
        <w:t xml:space="preserve">परमेश्वरले इस्राएलीहरूलाई वार्षिक निस्तारचाड सात दिनसम्म </w:t>
      </w:r>
      <w:r>
        <w:rPr>
          <w:lang w:val="ne_NP" w:bidi="ne_NP"/>
        </w:rPr>
        <w:t>अखमिरी रोटीको चाड</w:t>
      </w:r>
      <w:r>
        <w:rPr>
          <w:lang w:val="ne_NP" w:bidi="ne_NP"/>
        </w:rPr>
        <w:t>सँग मिलाएर मनाउनु पर्छ भनेर भन्नु भएको थियो। यी सात दिनसम्म तिनीहरूले छिटोगरी तयार पारेको विशेष रोटी खानु पर्छ। सामान्यतया इस्राएलीहरूले पीठो र पानी मिसाएर मुछेको पिठोलाई रोटी पकाउनु अघि धेरै घण्टा वा रातभर आराम गर्न छोडेर मात्र रोटी बनाउँथे। लामो समय कुर्नाले मुछेको पीठो भित्र केही हावाको फोकाहरू बढेर यसले रोटी अझ ठूलो र नरम बन्थ्यो। प्रत्येक पटक तिनीहरूले रोटी पकाउँदा मुछेको पीठोको केही हिस्सा अर्को पटकलाई राख्थे। बाँकी रहेको पीठोको यस भागलाई खमिर वा खमिरा भनिन्थ्यो। अर्को पटक तिनीहरूले रोटी पकाउने बेला, तिनीहरूले अघिल्लो समयमा राखेको खमिरा पिठोको डल्लोलाई नयाँ पीठोमा थप्दथे। यसले नयाँ पीठोलाई अझ ठूलो र नरम हुन मद्दत गर्यो।</w:t>
      </w:r>
    </w:p>
    <w:p>
      <w:pPr/>
      <w:r>
        <w:rPr>
          <w:lang w:val="ne_NP" w:bidi="ne_NP"/>
        </w:rPr>
      </w:r>
      <w:r>
        <w:rPr>
          <w:lang w:val="ne_NP" w:bidi="ne_NP"/>
        </w:rPr>
        <w:t>जब इस्राएलीहरूले पहिलो निस्तारको रातमा मिश्रलाई छोडेर गइरहेका थिए, तिनीहरूले यस्तो प्रकारको रोटी पकाउने समय थिएन। र परमेश्वरले तिनीहरूलाई अखिमिरी रोटी बनाउन भन्नुभयो। खमिर बिना बनाइएको रोटी सम्म् र पातलो हुन्छ; यो केवल पीठो र पानी मुछेर सम्म पारेर बेलेर आगोमा पकाएको हुन्छ। यस रोटीलाई अखमिरी रोटी भनिन्थ्यो। त्यसैले, यस चाडलाई अखमिरी रोटीको चाड भनिन्छ। यो चाडको सात दिनसम्म इस्राएलीहरूले खमिरको सानो भाग पनि आफ्नो घरमा राख्न सक्दैनथे। चाड सुरु हुनु अघिनै, तिनीहरूले तिनीहरूसँग भएको खमिर फ्याँक्नु पर्थ्यो।</w:t>
      </w:r>
    </w:p>
    <w:p>
      <w:pPr/>
      <w:r>
        <w:rPr>
          <w:lang w:val="ne_NP" w:bidi="ne_NP"/>
        </w:rPr>
      </w:r>
      <w:r>
        <w:rPr>
          <w:lang w:val="ne_NP" w:bidi="ne_NP"/>
        </w:rPr>
        <w:t>किनभने निस्तारको चाड र अखमिरी रोटीको चाड एकसाथ मनाइन्थ्यो त्यसैले चाडहरूको नाम प्राय: एक अर्काको लागि प्रयोग गरे।</w:t>
      </w:r>
    </w:p>
    <w:p>
      <w:pPr/>
      <w:r>
        <w:rPr>
          <w:lang w:val="ne_NP" w:bidi="ne_NP"/>
        </w:rPr>
      </w:r>
      <w:r>
        <w:rPr>
          <w:lang w:val="ne_NP" w:bidi="ne_NP"/>
        </w:rPr>
        <w:t xml:space="preserve">नयाँ नियममा, कहिलेकाँही खमिरलाई </w:t>
      </w:r>
      <w:r>
        <w:rPr>
          <w:lang w:val="ne_NP" w:bidi="ne_NP"/>
        </w:rPr>
        <w:t>पाप</w:t>
      </w:r>
      <w:r>
        <w:rPr>
          <w:lang w:val="ne_NP" w:bidi="ne_NP"/>
        </w:rPr>
        <w:t>को प्रतीकको रूपमा प्रयोग गरेको छ हामिले पनि हाम्रो जीवनमा त्यसबाट छुटकारा पाउनु पर्छ।</w:t>
      </w:r>
      <w:r>
        <w:rPr>
          <w:lang w:val="ne_NP" w:bidi="ne_NP"/>
        </w:rPr>
      </w:r>
      <w:r>
        <w:rPr>
          <w:lang w:val="ne_NP" w:bidi="ne_NP"/>
        </w:rPr>
      </w:r>
    </w:p>
    <w:p>
      <w:pPr/>
      <w:r>
        <w:rPr>
          <w:lang w:val="ne_NP" w:bidi="ne_NP"/>
        </w:rPr>
      </w:r>
    </w:p>
    <w:p>
      <w:pPr>
        <w:pStyle w:val="Heading2"/>
      </w:pPr>
      <w:r>
        <w:rPr>
          <w:lang w:val="ne_NP" w:bidi="ne_NP"/>
        </w:rPr>
        <w:t>नेभाराको रूख</w:t>
      </w:r>
      <w:r>
        <w:rPr>
          <w:lang w:val="ne_NP" w:bidi="ne_NP"/>
        </w:rPr>
      </w:r>
    </w:p>
    <w:p>
      <w:pPr/>
      <w:r>
        <w:rPr>
          <w:lang w:val="ne_NP" w:bidi="ne_NP"/>
        </w:rPr>
      </w:r>
      <w:r>
        <w:rPr>
          <w:b/>
          <w:lang w:val="ne_NP" w:bidi="ne_NP"/>
        </w:rPr>
        <w:t>नेभारको रूख</w:t>
      </w:r>
      <w:r>
        <w:rPr>
          <w:lang w:val="ne_NP" w:bidi="ne_NP"/>
        </w:rPr>
        <w:t xml:space="preserve"> </w:t>
      </w:r>
      <w:r>
        <w:rPr>
          <w:lang w:val="ne_NP" w:bidi="ne_NP"/>
        </w:rPr>
        <w:t>इस्राएलमा</w:t>
      </w:r>
      <w:r>
        <w:rPr>
          <w:lang w:val="ne_NP" w:bidi="ne_NP"/>
        </w:rPr>
        <w:t xml:space="preserve"> हुने एक पकारको फलफूलको रूख हो। यो लगभग १० मिटर उचाईसम्म बढ्न सक्छ। जब नेभाराको रुख लगभग ३ देखि ५ वर्षको हुन्छ तब यसले फल दिन थाल्छ। नेभारको रूखको फल पहेंलो वा बैजनी रंगको हुन्छ र यसको स्वाद मीठो हुन्छ। नेभारको रूखले वर्षमा दुई पटक र कहिलेकाँही वर्षमा तीन पटक पनि फल दिन सक्छ।</w:t>
      </w:r>
      <w:r>
        <w:rPr>
          <w:lang w:val="ne_NP" w:bidi="ne_NP"/>
        </w:rPr>
      </w:r>
      <w:r>
        <w:rPr>
          <w:lang w:val="ne_NP" w:bidi="ne_NP"/>
        </w:rPr>
      </w:r>
    </w:p>
    <w:p>
      <w:pPr/>
      <w:r>
        <w:rPr>
          <w:lang w:val="ne_NP" w:bidi="ne_NP"/>
        </w:rPr>
      </w:r>
    </w:p>
    <w:p>
      <w:pPr>
        <w:pStyle w:val="Heading2"/>
      </w:pPr>
      <w:r>
        <w:rPr>
          <w:lang w:val="ne_NP" w:bidi="ne_NP"/>
        </w:rPr>
        <w:t>नोकर</w:t>
      </w:r>
      <w:r>
        <w:rPr>
          <w:lang w:val="ne_NP" w:bidi="ne_NP"/>
        </w:rPr>
      </w:r>
    </w:p>
    <w:p>
      <w:pPr/>
      <w:r>
        <w:rPr>
          <w:lang w:val="ne_NP" w:bidi="ne_NP"/>
        </w:rPr>
      </w:r>
      <w:r>
        <w:rPr>
          <w:b/>
          <w:lang w:val="ne_NP" w:bidi="ne_NP"/>
        </w:rPr>
        <w:t>नोकर</w:t>
      </w:r>
      <w:r>
        <w:rPr>
          <w:lang w:val="ne_NP" w:bidi="ne_NP"/>
        </w:rPr>
        <w:t xml:space="preserve"> त्यो व्यक्ति हो जसले अरू कसैको लागि काम गर्दछ। नोकरहरूले आफ्नो मालिकको घर वा खेतहरूमा काम गर्न सक्छन्। समुदायमा नोकरहरूको स्थान सामान्यतया तल्लो हुन्छ।</w:t>
      </w:r>
    </w:p>
    <w:p>
      <w:pPr/>
      <w:r>
        <w:rPr>
          <w:lang w:val="ne_NP" w:bidi="ne_NP"/>
        </w:rPr>
      </w:r>
      <w:r>
        <w:rPr>
          <w:lang w:val="ne_NP" w:bidi="ne_NP"/>
        </w:rPr>
        <w:t xml:space="preserve">यदि कुनै नोकरले आफ्नो कामको ज्याला पाउँदैन र आफ्नो मालिकलाई चाहेको बेला छोड्ने स्वतन्त्रता छैन भने त्यो नोकरलाई </w:t>
      </w:r>
      <w:r>
        <w:rPr>
          <w:b/>
          <w:lang w:val="ne_NP" w:bidi="ne_NP"/>
        </w:rPr>
        <w:t>दास</w:t>
      </w:r>
      <w:r>
        <w:rPr>
          <w:lang w:val="ne_NP" w:bidi="ne_NP"/>
        </w:rPr>
        <w:t xml:space="preserve"> भनिन्छ। दास भनेको मालिकको सम्पत्ति हो। मालिकले आफ्नो अन्य सम्पत्ति बेचे जसरी दासलाई अरू कसैलाई बेच्न सक्छ।</w:t>
      </w:r>
    </w:p>
    <w:p>
      <w:pPr/>
      <w:r>
        <w:rPr>
          <w:lang w:val="ne_NP" w:bidi="ne_NP"/>
        </w:rPr>
      </w:r>
      <w:r>
        <w:rPr>
          <w:lang w:val="ne_NP" w:bidi="ne_NP"/>
        </w:rPr>
        <w:t>केही मालिकहरूले दासहरूलाई क्रूर व्यवहार गर्थे, तर केहि मालिकहरू दयालु थिए र आफ्ना दासहरूलाई परिवारको हिस्सा जस्तै व्यवहार गर्न सक्थे।</w:t>
      </w:r>
    </w:p>
    <w:p>
      <w:pPr/>
      <w:r>
        <w:rPr>
          <w:lang w:val="ne_NP" w:bidi="ne_NP"/>
        </w:rPr>
      </w:r>
      <w:r>
        <w:rPr>
          <w:lang w:val="ne_NP" w:bidi="ne_NP"/>
        </w:rPr>
        <w:t>बाइबलमा नोकर र दासको लागि प्राय: एउटै शब्द हुन्छ। कहिलेकाँही "नोकर" को लागि फरक शब्द प्रयोग गरिन्छ उक्त ब्यक्तिले अरूको सेवा गर्छ तर दास होइन भनेर देखाउन प्रयोग गरिन्छ।</w:t>
      </w:r>
      <w:r>
        <w:rPr>
          <w:lang w:val="ne_NP" w:bidi="ne_NP"/>
        </w:rPr>
      </w:r>
      <w:r>
        <w:rPr>
          <w:lang w:val="ne_NP" w:bidi="ne_NP"/>
        </w:rPr>
      </w:r>
    </w:p>
    <w:p>
      <w:pPr/>
      <w:r>
        <w:rPr>
          <w:lang w:val="ne_NP" w:bidi="ne_NP"/>
        </w:rPr>
      </w:r>
    </w:p>
    <w:p>
      <w:pPr>
        <w:pStyle w:val="Heading2"/>
      </w:pPr>
      <w:r>
        <w:rPr>
          <w:lang w:val="ne_NP" w:bidi="ne_NP"/>
        </w:rPr>
        <w:t>न्याय</w:t>
      </w:r>
      <w:r>
        <w:rPr>
          <w:lang w:val="ne_NP" w:bidi="ne_NP"/>
        </w:rPr>
      </w:r>
    </w:p>
    <w:p>
      <w:pPr/>
      <w:r>
        <w:rPr>
          <w:lang w:val="ne_NP" w:bidi="ne_NP"/>
        </w:rPr>
      </w:r>
      <w:r>
        <w:rPr>
          <w:lang w:val="ne_NP" w:bidi="ne_NP"/>
        </w:rPr>
        <w:t xml:space="preserve">जब कसैले अर्को व्यक्तिलाई व्यवस्था अनुसार निष्पक्ष व्यवहार गर्छ, तब न्याय हो। जब सम्पूर्ण समाजमा न्याय भइरहेको हुन्छ, तब सबैले एक अर्कालाई समान र निष्पक्ष व्यवहार गर्छन्। न्यायपूर्ण समाजमा, </w:t>
      </w:r>
      <w:r>
        <w:rPr>
          <w:lang w:val="ne_NP" w:bidi="ne_NP"/>
        </w:rPr>
        <w:t>अधिकारीहरूले</w:t>
      </w:r>
      <w:r>
        <w:rPr>
          <w:lang w:val="ne_NP" w:bidi="ne_NP"/>
        </w:rPr>
        <w:t xml:space="preserve"> गल्ती गर्नेहरूलाई दण्ड दिन्छन् र गरीब र कमजोर मानिसहरूलाई रक्षा गर्छन्।</w:t>
      </w:r>
      <w:r>
        <w:rPr>
          <w:lang w:val="ne_NP" w:bidi="ne_NP"/>
        </w:rPr>
      </w:r>
      <w:r>
        <w:rPr>
          <w:lang w:val="ne_NP" w:bidi="ne_NP"/>
        </w:rPr>
      </w:r>
    </w:p>
    <w:p>
      <w:pPr/>
      <w:r>
        <w:rPr>
          <w:lang w:val="ne_NP" w:bidi="ne_NP"/>
        </w:rPr>
      </w:r>
    </w:p>
    <w:p>
      <w:pPr>
        <w:pStyle w:val="Heading2"/>
      </w:pPr>
      <w:r>
        <w:rPr>
          <w:lang w:val="ne_NP" w:bidi="ne_NP"/>
        </w:rPr>
        <w:t>न्यायकर्ता</w:t>
      </w:r>
      <w:r>
        <w:rPr>
          <w:lang w:val="ne_NP" w:bidi="ne_NP"/>
        </w:rPr>
      </w:r>
    </w:p>
    <w:p>
      <w:pPr/>
      <w:r>
        <w:rPr>
          <w:lang w:val="ne_NP" w:bidi="ne_NP"/>
        </w:rPr>
      </w:r>
      <w:r>
        <w:rPr>
          <w:lang w:val="ne_NP" w:bidi="ne_NP"/>
        </w:rPr>
        <w:t xml:space="preserve"> मानिसहरूले गरेको काम सही वा गलत हो र त्यो व्यक्ति व्यवस्था भङ्ग गर्ने दोषी वा निर्दोष हो भनेर निर्णय गर्न तिनिहरूले गर्ने कार्यहरूको </w:t>
      </w:r>
      <w:r>
        <w:rPr>
          <w:b/>
          <w:lang w:val="ne_NP" w:bidi="ne_NP"/>
        </w:rPr>
        <w:t>न्याय</w:t>
      </w:r>
      <w:r>
        <w:rPr>
          <w:lang w:val="ne_NP" w:bidi="ne_NP"/>
        </w:rPr>
        <w:t xml:space="preserve"> गर्ने कोही व्यक्ति हो। यदि न्यायधीशले त्यो व्यक्ति गलत काम गर्ने दोषी हो भनेर निर्णय गर्छ भने न्यायधीशले त्यो व्यक्तिलाई दण्ड दिनेछ।</w:t>
      </w:r>
    </w:p>
    <w:p>
      <w:pPr/>
      <w:r>
        <w:rPr>
          <w:lang w:val="ne_NP" w:bidi="ne_NP"/>
        </w:rPr>
      </w:r>
      <w:r>
        <w:rPr>
          <w:b/>
          <w:lang w:val="ne_NP" w:bidi="ne_NP"/>
        </w:rPr>
        <w:t>इस्राएल</w:t>
      </w:r>
      <w:r>
        <w:rPr>
          <w:lang w:val="ne_NP" w:bidi="ne_NP"/>
        </w:rPr>
        <w:t xml:space="preserve"> जातिमा </w:t>
      </w:r>
      <w:r>
        <w:rPr>
          <w:b/>
          <w:lang w:val="ne_NP" w:bidi="ne_NP"/>
        </w:rPr>
        <w:t>राजाहरू</w:t>
      </w:r>
      <w:r>
        <w:rPr>
          <w:lang w:val="ne_NP" w:bidi="ne_NP"/>
        </w:rPr>
        <w:t xml:space="preserve"> हुनुअघि, परमेश्वरले तिनीहरूलाई नेता दिनु भयो जसलाई तिनीहरूले न्यायकर्ताहरू भने। कसैले न्यायकर्ताको कथाहरू पुस्तकमा लेखे, त्यसलाई अहिले हामी न्यायकर्ताहरूको पुस्तक भन्छौ। न्यायकर्ताहरूको पुस्तकका न्यायकर्ताहरूले हामीले सुनेको परम्परागत न्यायकर्ताहरूले झैं कार्य गरेनन् किनभने तिनीहरू व्यवस्था भङ्ग गरेका ब्यक्तिलाई दोषी हो भनेर सधैं निर्णय गरेनन्। यी न्यायकर्ताहरू प्राय: सैन्य नेताहरू थिए जसले इस्राएलीहरूलाई आफ्नो शत्रुहरूबाट बचाए। कहिलेकाँही दबोरा जस्तै, यी न्यायकर्ताहरू अगमवक्ता-नेताहरू थिए जसले परमेश्वरलाई पछ्याउन इस्राएललाई मद्दत गरे।</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