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 Terms</w:t>
      </w:r>
      <w:r>
        <w:rPr>
          <w:lang w:val="ne_NP" w:bidi="ne_NP"/>
        </w:rPr>
      </w:r>
    </w:p>
    <w:p>
      <w:pPr/>
      <w:r>
        <w:rPr>
          <w:lang w:val="ne_NP" w:bidi="ne_NP"/>
        </w:rPr>
      </w:r>
      <w:r>
        <w:rPr>
          <w:b/>
          <w:lang w:val="ne_NP" w:bidi="ne_NP"/>
        </w:rPr>
        <w:t>Familiarization, Internalization, Articulation (FIA) Key Terms</w:t>
      </w:r>
      <w:r>
        <w:rPr>
          <w:lang w:val="ne_NP" w:bidi="ne_NP"/>
        </w:rPr>
        <w:t xml:space="preserve"> © 2025 Word Collective Released under CC BY-SA 4.0 license. </w:t>
      </w:r>
      <w:r>
        <w:rPr>
          <w:lang w:val="ne_NP" w:bidi="ne_NP"/>
        </w:rPr>
        <w:t>Familiarization, Internalization, Articulation (FIA) Key Terms</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प</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पबित्र बासस्थान</w:t>
      </w:r>
      <w:r>
        <w:rPr>
          <w:lang w:val="ne_NP" w:bidi="ne_NP"/>
        </w:rPr>
      </w:r>
    </w:p>
    <w:p>
      <w:pPr/>
      <w:r>
        <w:rPr>
          <w:lang w:val="ne_NP" w:bidi="ne_NP"/>
        </w:rPr>
      </w:r>
      <w:r>
        <w:rPr>
          <w:b/>
          <w:lang w:val="ne_NP" w:bidi="ne_NP"/>
        </w:rPr>
        <w:t>पवित्र वासस्थान</w:t>
      </w:r>
      <w:r>
        <w:rPr>
          <w:lang w:val="ne_NP" w:bidi="ne_NP"/>
        </w:rPr>
        <w:t xml:space="preserve"> त्यो ठाउँ थियो जहाँ </w:t>
      </w:r>
      <w:r>
        <w:rPr>
          <w:lang w:val="ne_NP" w:bidi="ne_NP"/>
        </w:rPr>
        <w:t>इस्राएलीहरूले</w:t>
      </w:r>
      <w:r>
        <w:rPr>
          <w:lang w:val="ne_NP" w:bidi="ne_NP"/>
        </w:rPr>
        <w:t xml:space="preserve"> परमेश्वरको आराधना गर्थे। पवित्र वासस्थानको अर्को नाम "भेट्ने पाल" हो, किनभने यस पवित्र वासस्थानमा इस्राएलीहरूले परमेश्वरलाई भेट्न सक्थे। </w:t>
      </w:r>
    </w:p>
    <w:p>
      <w:pPr/>
      <w:r>
        <w:rPr>
          <w:lang w:val="ne_NP" w:bidi="ne_NP"/>
        </w:rPr>
      </w:r>
      <w:r>
        <w:rPr>
          <w:lang w:val="ne_NP" w:bidi="ne_NP"/>
        </w:rPr>
        <w:t xml:space="preserve">येशूको जन्म भन्दा हजारौं वर्ष अघि, परमेश्वरले </w:t>
      </w:r>
      <w:r>
        <w:rPr>
          <w:lang w:val="ne_NP" w:bidi="ne_NP"/>
        </w:rPr>
        <w:t>अब्राहाम</w:t>
      </w:r>
      <w:r>
        <w:rPr>
          <w:lang w:val="ne_NP" w:bidi="ne_NP"/>
        </w:rPr>
        <w:t xml:space="preserve">को सन्तान इस्राएलीहरूलाई मिश्रको दासत्वबाट मुक्त गर्नुभएको थियो। इस्राएलीहरूको अगुवा मोशा थिए। इस्राएलीहरूले परमेश्वरको </w:t>
      </w:r>
      <w:r>
        <w:rPr>
          <w:lang w:val="ne_NP" w:bidi="ne_NP"/>
        </w:rPr>
        <w:t>आराधना</w:t>
      </w:r>
      <w:r>
        <w:rPr>
          <w:lang w:val="ne_NP" w:bidi="ne_NP"/>
        </w:rPr>
        <w:t xml:space="preserve"> गर्ने सही तरिका के हो भन्ने बारेमा परमेश्वरले मोशालाई निर्देशन दिनुभयो। किनभने परमेश्वर </w:t>
      </w:r>
      <w:r>
        <w:rPr>
          <w:lang w:val="ne_NP" w:bidi="ne_NP"/>
        </w:rPr>
        <w:t>पवित्र</w:t>
      </w:r>
      <w:r>
        <w:rPr>
          <w:lang w:val="ne_NP" w:bidi="ne_NP"/>
        </w:rPr>
        <w:t xml:space="preserve"> हुनुहुन्छ र मानिसहरू </w:t>
      </w:r>
      <w:r>
        <w:rPr>
          <w:lang w:val="ne_NP" w:bidi="ne_NP"/>
        </w:rPr>
        <w:t>पापी</w:t>
      </w:r>
      <w:r>
        <w:rPr>
          <w:lang w:val="ne_NP" w:bidi="ne_NP"/>
        </w:rPr>
        <w:t xml:space="preserve"> छन, त्यसैले मानिसहरू यहि अवस्थामा परमेश्वरकहाँ आउन सक्दैनन्। परमेश्वरले पापलाई सहन सक्नुहुन्न, र परमेश्वरकहाँ सीधा आउने कुनै पनि व्यक्ति मर्दथ्यो। तर त्यो समयमा मानिसहरूलाई </w:t>
      </w:r>
      <w:r>
        <w:rPr>
          <w:lang w:val="ne_NP" w:bidi="ne_NP"/>
        </w:rPr>
        <w:t>शुद्ध</w:t>
      </w:r>
      <w:r>
        <w:rPr>
          <w:lang w:val="ne_NP" w:bidi="ne_NP"/>
        </w:rPr>
        <w:t xml:space="preserve"> बनाउने </w:t>
      </w:r>
      <w:r>
        <w:rPr>
          <w:lang w:val="ne_NP" w:bidi="ne_NP"/>
        </w:rPr>
        <w:t>बलिदानहरू</w:t>
      </w:r>
      <w:r>
        <w:rPr>
          <w:lang w:val="ne_NP" w:bidi="ne_NP"/>
        </w:rPr>
        <w:t xml:space="preserve"> र अन्य धार्मिक विधिहरू मार्फत परमेश्वरले मानिसहरूलाई उहाँकहाँ आउन सम्भव बनाउनु भयो। जब मानिसहरू धार्मिक रूपमा शुद्ध हुन्थे, यसको अर्थ तिनीहरू परमेश्वरको अगाडि स्वीकार्य हुन्थ्यो।</w:t>
      </w:r>
    </w:p>
    <w:p>
      <w:pPr/>
      <w:r>
        <w:rPr>
          <w:lang w:val="ne_NP" w:bidi="ne_NP"/>
        </w:rPr>
      </w:r>
      <w:r>
        <w:rPr>
          <w:lang w:val="ne_NP" w:bidi="ne_NP"/>
        </w:rPr>
        <w:t xml:space="preserve">मानिसहरूले परमेश्वरलाई सुरक्षित रूपमा भेट्न सक्ने एउटा बिशेष पाल बनाउन परमेश्वरले मोशालाई भन्नुभयो। यो पवत्र वासस्थान थियो। मानिसहरूले सुनले मोरेको काठको फल्याकहरूले पाल बनाउँथे। तिनीहरूले त्यसको माथिल्लो भागमा सुन्दर कपडाको टुक्राहरू राखे। जब मानिसहरू यात्रा गरे, तिनीहरूले पवित्र वासस्थानलाई अलग गरे र पालको भागहरू काँधमा बोकेर लगे। जब तिनीहरू अर्को ठाउँमा आइपुगे तब तिनीहरूले यसलाई फेरि एकसाथ जोडे। </w:t>
      </w:r>
    </w:p>
    <w:p>
      <w:pPr/>
      <w:r>
        <w:rPr>
          <w:lang w:val="ne_NP" w:bidi="ne_NP"/>
        </w:rPr>
      </w:r>
      <w:r>
        <w:rPr>
          <w:lang w:val="ne_NP" w:bidi="ne_NP"/>
        </w:rPr>
        <w:t>पूजाहारीहरू</w:t>
      </w:r>
      <w:r>
        <w:rPr>
          <w:lang w:val="ne_NP" w:bidi="ne_NP"/>
        </w:rPr>
        <w:t xml:space="preserve"> पवित्र वासस्थानमा काम गर्ने विशेष मानिसहरू थिए। पुजारीहरूले मानिसहरूलाई परमेश्वरको अघि आउन र परमेश्वरसँग राम्रो सम्बन्ध कायम राख्न सम्भव बनाए। यो पूजाहारीहरूले मानिसहरूको तर्फबाट बलिदानहरू चढाएर र मानिसहरूलाई कसरी जिउने भन्ने सिकाएर गर्थे। </w:t>
      </w:r>
    </w:p>
    <w:p>
      <w:pPr/>
      <w:r>
        <w:rPr>
          <w:lang w:val="ne_NP" w:bidi="ne_NP"/>
        </w:rPr>
      </w:r>
      <w:r>
        <w:rPr>
          <w:lang w:val="ne_NP" w:bidi="ne_NP"/>
        </w:rPr>
        <w:t xml:space="preserve">पवित्र वासस्थानको अगाडि चोक थियो। चोकमा एउटा </w:t>
      </w:r>
      <w:r>
        <w:rPr>
          <w:lang w:val="ne_NP" w:bidi="ne_NP"/>
        </w:rPr>
        <w:t>वेदी</w:t>
      </w:r>
      <w:r>
        <w:rPr>
          <w:lang w:val="ne_NP" w:bidi="ne_NP"/>
        </w:rPr>
        <w:t xml:space="preserve"> थियो, जुन पूजाहारीहरूले परमेश्वरलाई भेटीहरू ल्याउने ठाउँ हो।</w:t>
      </w:r>
    </w:p>
    <w:p>
      <w:pPr/>
      <w:r>
        <w:rPr>
          <w:lang w:val="ne_NP" w:bidi="ne_NP"/>
        </w:rPr>
      </w:r>
      <w:r>
        <w:rPr>
          <w:lang w:val="ne_NP" w:bidi="ne_NP"/>
        </w:rPr>
        <w:t xml:space="preserve">पवित्र वासस्थान दुई भागमा विभाजित थियो। पहिलो भागलाई "पवित्र स्थान" भनिन्थ्यो। पूजाहारीहरू मात्र त्यो ठाउँमा प्रवेश गर्न सक्थे। यस ठाउँ भित्र १२ रोटीहरू सहितको टेबल थियो जसलाई पूजाहारीहरूले प्रत्येक हप्ता फेर्दथे, सधैं बालिराख्ने एउटा </w:t>
      </w:r>
      <w:r>
        <w:rPr>
          <w:lang w:val="ne_NP" w:bidi="ne_NP"/>
        </w:rPr>
        <w:t>तेलको बत्ती</w:t>
      </w:r>
      <w:r>
        <w:rPr>
          <w:lang w:val="ne_NP" w:bidi="ne_NP"/>
        </w:rPr>
        <w:t xml:space="preserve"> र पूजाहारीले मिठो सुगन्धित मसलाहरू बाल्ने एउटा सानो वेदी थियो। यी सबै वस्तुहरू ठूलो अर्थ बोकेको प्रतीक वा तस्वीरहरू थिए। पूजाहारीहरूले परमेश्वरसँग खाना खाने प्रतीकको रूपमा सायद यो रोटी खान्थे; यसले मानिसहरूको परमेश्वरसँग हुन सक्ने राम्रो सम्बन्धलाई देखाउँछ। बाइबलमा भएको तेल प्राय: </w:t>
      </w:r>
      <w:r>
        <w:rPr>
          <w:lang w:val="ne_NP" w:bidi="ne_NP"/>
        </w:rPr>
        <w:t>पवित्र आत्माको</w:t>
      </w:r>
      <w:r>
        <w:rPr>
          <w:lang w:val="ne_NP" w:bidi="ne_NP"/>
        </w:rPr>
        <w:t xml:space="preserve"> अर्थात परमेश्वरको शक्तिको प्रतीक हो। त्यसैले तेल बत्ती मानिसहरूसँग परमेश्वरको उपस्थितको प्रतीक थियो। मिठो सुगन्धित मसलाहरू मानिसहरूले परमेश्वरलाई चढाउने </w:t>
      </w:r>
      <w:r>
        <w:rPr>
          <w:lang w:val="ne_NP" w:bidi="ne_NP"/>
        </w:rPr>
        <w:t>प्रार्थनाको</w:t>
      </w:r>
      <w:r>
        <w:rPr>
          <w:lang w:val="ne_NP" w:bidi="ne_NP"/>
        </w:rPr>
        <w:t xml:space="preserve"> प्रतीक थिए</w:t>
      </w:r>
    </w:p>
    <w:p>
      <w:pPr/>
      <w:r>
        <w:rPr>
          <w:lang w:val="ne_NP" w:bidi="ne_NP"/>
        </w:rPr>
      </w:r>
      <w:r>
        <w:rPr>
          <w:lang w:val="ne_NP" w:bidi="ne_NP"/>
        </w:rPr>
        <w:t xml:space="preserve">पवित्रस्थानको अन्तिम भागमा गह्रौं पर्दा झुण्ड्याइएको थियो। यस पर्दाको पछाडि "सबैभन्दा पवित्र ठाउँ" थियो। यस सबैभन्दा पवित्र ठाउँ भित्र करारको सन्दूक थियो। यो काठको बाकस थियो जुन भित्र र बाहिर पूर्ण रूपमा सुनले ढाकिएको थियो। बाकसको माथिल्लो भागमा दुई पखेटावाला प्राणीहरू थिए यसले विशेष प्रकारको </w:t>
      </w:r>
      <w:r>
        <w:rPr>
          <w:lang w:val="ne_NP" w:bidi="ne_NP"/>
        </w:rPr>
        <w:t>स्वर्गदूतको</w:t>
      </w:r>
      <w:r>
        <w:rPr>
          <w:lang w:val="ne_NP" w:bidi="ne_NP"/>
        </w:rPr>
        <w:t xml:space="preserve"> प्रतिनिधित्व गर्थे। यो बाकस परमेश्वरको सिंहासनको प्रतीक थियो।</w:t>
      </w:r>
    </w:p>
    <w:p>
      <w:pPr/>
      <w:r>
        <w:rPr>
          <w:lang w:val="ne_NP" w:bidi="ne_NP"/>
        </w:rPr>
      </w:r>
      <w:r>
        <w:rPr>
          <w:lang w:val="ne_NP" w:bidi="ne_NP"/>
        </w:rPr>
        <w:t xml:space="preserve">यो सबैभन्दा पवित्र ठाउँ थियो, किनभने परमेश्वर आफै यस ठाउँमा हुनुहुन्थ्यो। सबैभन्दा महत्त्वपूर्ण पूजाहारी अर्थात </w:t>
      </w:r>
      <w:r>
        <w:rPr>
          <w:lang w:val="ne_NP" w:bidi="ne_NP"/>
        </w:rPr>
        <w:t>प्रधान पूजाहारी</w:t>
      </w:r>
      <w:r>
        <w:rPr>
          <w:lang w:val="ne_NP" w:bidi="ne_NP"/>
        </w:rPr>
        <w:t xml:space="preserve"> मात्र यस ठाउँमा प्रवेश गर्न सक्थे, र उहाँ वर्षमा एक पटक मात्र प्रवेश गर्न सक्थे। प्रधान पूजाहारी "प्रायश्चितको दिन"मा अर्थात </w:t>
      </w:r>
      <w:r>
        <w:rPr>
          <w:lang w:val="ne_NP" w:bidi="ne_NP"/>
        </w:rPr>
        <w:t>क्षमा</w:t>
      </w:r>
      <w:r>
        <w:rPr>
          <w:lang w:val="ne_NP" w:bidi="ne_NP"/>
        </w:rPr>
        <w:t xml:space="preserve"> प्राप्त गर्ने महान दिनमा भित्र प्रवेश गर्थे। इस्राएलीहरूले प्रत्येक दिन परमेश्वरलाई आफ्नो पापको क्षमा माग्थे, तापनि वर्षमा एक पटक प्रधान पूजाहारीले विगत वर्षमा सबै मानिसहरूले अजानले गरेका सबै पापको लागि क्षमा माग्थे। मानिसहरूले गरेको पापले पाललाई अशुद्ध वा परमेश्वरको सेवाको लागि अयोग्य बनायो। क्षमाको महान दिनमा प्रधान पूजाहारीले गर्ने एउटा काम चाहिँ सबैभन्दा पवित्र ठाउँमा प्रवेश गर्नु र करारको सन्दूकमा रगत छर्नु थियो। यो चाँहि मानिसहरूले गरेको सबै पापबाट मन्दिर फेरि शुद्ध बनाइएको प्रतीक थियो।</w:t>
      </w:r>
    </w:p>
    <w:p>
      <w:pPr/>
      <w:r>
        <w:rPr>
          <w:lang w:val="ne_NP" w:bidi="ne_NP"/>
        </w:rPr>
      </w:r>
      <w:r>
        <w:rPr>
          <w:lang w:val="ne_NP" w:bidi="ne_NP"/>
        </w:rPr>
        <w:t xml:space="preserve">धेरै पछि, इस्राएलीहरू त्यस भूमिमा बसोबास गरे पछि, तिनीहरूले पवित्र वासस्थानको साटोमा स्थायी भवन अर्थात </w:t>
      </w:r>
      <w:r>
        <w:rPr>
          <w:lang w:val="ne_NP" w:bidi="ne_NP"/>
        </w:rPr>
        <w:t>मन्दिर</w:t>
      </w:r>
      <w:r>
        <w:rPr>
          <w:lang w:val="ne_NP" w:bidi="ne_NP"/>
        </w:rPr>
        <w:t xml:space="preserve"> निर्माण गरे। मन्दिरको पनि पवित्र वासस्थानको जस्तै काम थियो, र त्यसमा चोक, पवित्र ठाउँ र सबैभन्दा पवित्र ठाउँ भएको उस्तै संरचना थियो।</w:t>
      </w:r>
      <w:r>
        <w:rPr>
          <w:lang w:val="ne_NP" w:bidi="ne_NP"/>
        </w:rPr>
      </w:r>
      <w:r>
        <w:rPr>
          <w:lang w:val="ne_NP" w:bidi="ne_NP"/>
        </w:rPr>
      </w:r>
    </w:p>
    <w:p>
      <w:pPr/>
      <w:r>
        <w:rPr>
          <w:lang w:val="ne_NP" w:bidi="ne_NP"/>
        </w:rPr>
      </w:r>
    </w:p>
    <w:p>
      <w:pPr>
        <w:pStyle w:val="Heading2"/>
      </w:pPr>
      <w:r>
        <w:rPr>
          <w:lang w:val="ne_NP" w:bidi="ne_NP"/>
        </w:rPr>
        <w:t>परमेश्वर</w:t>
      </w:r>
      <w:r>
        <w:rPr>
          <w:lang w:val="ne_NP" w:bidi="ne_NP"/>
        </w:rPr>
      </w:r>
    </w:p>
    <w:p>
      <w:pPr/>
      <w:r>
        <w:rPr>
          <w:lang w:val="ne_NP" w:bidi="ne_NP"/>
        </w:rPr>
      </w:r>
      <w:r>
        <w:rPr>
          <w:lang w:val="ne_NP" w:bidi="ne_NP"/>
        </w:rPr>
        <w:t xml:space="preserve">बाइबलमा </w:t>
      </w:r>
      <w:r>
        <w:rPr>
          <w:b/>
          <w:lang w:val="ne_NP" w:bidi="ne_NP"/>
        </w:rPr>
        <w:t>परमेश्वर</w:t>
      </w:r>
      <w:r>
        <w:rPr>
          <w:lang w:val="ne_NP" w:bidi="ne_NP"/>
        </w:rPr>
        <w:t xml:space="preserve"> भन्नाले सबै कुरा सिर्जना गर्ने परमेश्वरलाई जनाउँनुहुन्छ। परमेश्वर सबैभन्दा शक्तिशाली आत्मिक प्राणी हुनुहुन्छ। उहाँ </w:t>
      </w:r>
      <w:r>
        <w:rPr>
          <w:lang w:val="ne_NP" w:bidi="ne_NP"/>
        </w:rPr>
        <w:t>अब्राहाम</w:t>
      </w:r>
      <w:r>
        <w:rPr>
          <w:lang w:val="ne_NP" w:bidi="ne_NP"/>
        </w:rPr>
        <w:t xml:space="preserve"> र उसको सन्तान </w:t>
      </w:r>
      <w:r>
        <w:rPr>
          <w:lang w:val="ne_NP" w:bidi="ne_NP"/>
        </w:rPr>
        <w:t>इस्राएलीहरूसँग</w:t>
      </w:r>
      <w:r>
        <w:rPr>
          <w:lang w:val="ne_NP" w:bidi="ne_NP"/>
        </w:rPr>
        <w:t xml:space="preserve"> </w:t>
      </w:r>
      <w:r>
        <w:rPr>
          <w:lang w:val="ne_NP" w:bidi="ne_NP"/>
        </w:rPr>
        <w:t>करार</w:t>
      </w:r>
      <w:r>
        <w:rPr>
          <w:lang w:val="ne_NP" w:bidi="ne_NP"/>
        </w:rPr>
        <w:t xml:space="preserve"> र विशेष प्रतिज्ञा गर्ने परमेश्वर हुनुहुन्छ। उहाँ नै परमेश्वर हुनुहुन्छ जसले आफ्नो छोरा येशूको मृत्यु र </w:t>
      </w:r>
      <w:r>
        <w:rPr>
          <w:lang w:val="ne_NP" w:bidi="ne_NP"/>
        </w:rPr>
        <w:t>बौरी उठाई</w:t>
      </w:r>
      <w:r>
        <w:rPr>
          <w:lang w:val="ne_NP" w:bidi="ne_NP"/>
        </w:rPr>
        <w:t>को माध्यमबाट मानिसहरूलाई बचाउन पृथ्वीमा पठाउनुभयो।</w:t>
      </w:r>
    </w:p>
    <w:p>
      <w:pPr/>
      <w:r>
        <w:rPr>
          <w:lang w:val="ne_NP" w:bidi="ne_NP"/>
        </w:rPr>
      </w:r>
      <w:r>
        <w:rPr>
          <w:lang w:val="ne_NP" w:bidi="ne_NP"/>
        </w:rPr>
        <w:t>परमेश्वर संधै अस्तित्वमा हुनुहुन्थ्यो र उहाँ संधै अस्तित्वमा हुनुहुनेछ। किनभने परमेश्वरले सबै कुरा सृजना गर्नुभएको हुनाले सबै कुरामाथि उहाँको शक्ति छ। परमेश्वर असल र मायालु, शक्तिशाली र न्यायी हुनुहुन्छ।</w:t>
      </w:r>
    </w:p>
    <w:p>
      <w:pPr/>
      <w:r>
        <w:rPr>
          <w:lang w:val="ne_NP" w:bidi="ne_NP"/>
        </w:rPr>
      </w:r>
      <w:r>
        <w:rPr>
          <w:lang w:val="ne_NP" w:bidi="ne_NP"/>
        </w:rPr>
        <w:t xml:space="preserve">तपाईं परमेश्वरलाई अनुवाद गर्दै हुनुहुन्छ, भने निम्न कुराहरूमा सावधान रहनुहोस्: केही समुदायहरूले धेरै आत्मिक प्राणीहरूको </w:t>
      </w:r>
      <w:r>
        <w:rPr>
          <w:lang w:val="ne_NP" w:bidi="ne_NP"/>
        </w:rPr>
        <w:t>आराधना</w:t>
      </w:r>
      <w:r>
        <w:rPr>
          <w:lang w:val="ne_NP" w:bidi="ne_NP"/>
        </w:rPr>
        <w:t xml:space="preserve"> गर्छन्। कतिपय अवस्थाहरूमा, मानिसहरूले सबैभन्दा शक्तिशाली आत्मिक प्राणीको लागि प्रयोग गर्ने नाम परमेश्वरको लागि पनि प्रयोग गर्न सकिन्छ। तैपनि, तपाईंले यस आत्मिक प्राणीमा बाइबलको परमेश्वरको विपरीतका कुनै पनि विशेषताहरू छैनन् भनेर जाँच गर्न आवश्यक छ।</w:t>
      </w:r>
      <w:r>
        <w:rPr>
          <w:lang w:val="ne_NP" w:bidi="ne_NP"/>
        </w:rPr>
      </w:r>
      <w:r>
        <w:rPr>
          <w:lang w:val="ne_NP" w:bidi="ne_NP"/>
        </w:rPr>
      </w:r>
    </w:p>
    <w:p>
      <w:pPr/>
      <w:r>
        <w:rPr>
          <w:lang w:val="ne_NP" w:bidi="ne_NP"/>
        </w:rPr>
      </w:r>
    </w:p>
    <w:p>
      <w:pPr>
        <w:pStyle w:val="Heading2"/>
      </w:pPr>
      <w:r>
        <w:rPr>
          <w:lang w:val="ne_NP" w:bidi="ne_NP"/>
        </w:rPr>
        <w:t>परमेश्वरको घर</w:t>
      </w:r>
      <w:r>
        <w:rPr>
          <w:lang w:val="ne_NP" w:bidi="ne_NP"/>
        </w:rPr>
      </w:r>
    </w:p>
    <w:p>
      <w:pPr/>
      <w:r>
        <w:rPr>
          <w:lang w:val="ne_NP" w:bidi="ne_NP"/>
        </w:rPr>
      </w:r>
      <w:r>
        <w:rPr>
          <w:b/>
          <w:lang w:val="ne_NP" w:bidi="ne_NP"/>
        </w:rPr>
        <w:t>परमेश्वरको घर</w:t>
      </w:r>
      <w:r>
        <w:rPr>
          <w:lang w:val="ne_NP" w:bidi="ne_NP"/>
        </w:rPr>
        <w:t xml:space="preserve"> पृथ्वीको ठाउँको बारेमा कुरा गर्ने तरिका हो जहाँ परमेश्वर आफ्ना मानिसहरूको बीचमा बसोबास गर्नुहुन्थ्यो। परमेश्वर घरमा बस्नु आवश्यक छैन, तापनि परमेश्वरले </w:t>
      </w:r>
      <w:r>
        <w:rPr>
          <w:lang w:val="ne_NP" w:bidi="ne_NP"/>
        </w:rPr>
        <w:t>इस्राएलीहरूलाई</w:t>
      </w:r>
      <w:r>
        <w:rPr>
          <w:lang w:val="ne_NP" w:bidi="ne_NP"/>
        </w:rPr>
        <w:t xml:space="preserve"> उहाँ तिनीहरूको बीचमा बस्नुहुनेछ र तिनीहरूले उहाँको लागि तयार गरेको विशेष सार्नमिल्ने पालमा तिनीहरूलाई भेट्नुहुनेछ भनेर भन्नुभयो। इस्राएलीहरूले यस पाललाई </w:t>
      </w:r>
      <w:r>
        <w:rPr>
          <w:lang w:val="ne_NP" w:bidi="ne_NP"/>
        </w:rPr>
        <w:t>पबित्र वासस्थान</w:t>
      </w:r>
      <w:r>
        <w:rPr>
          <w:lang w:val="ne_NP" w:bidi="ne_NP"/>
        </w:rPr>
        <w:t xml:space="preserve"> भने। पछि, जब इस्राएलीहरू </w:t>
      </w:r>
      <w:r>
        <w:rPr>
          <w:b/>
          <w:lang w:val="ne_NP" w:bidi="ne_NP"/>
        </w:rPr>
        <w:t>प्रतिज्ञा गरिएको भूमिमा</w:t>
      </w:r>
      <w:r>
        <w:rPr>
          <w:lang w:val="ne_NP" w:bidi="ne_NP"/>
        </w:rPr>
        <w:t xml:space="preserve"> बसोबास गरे, परमेश्वरले तिनीहरूलाई उहाँको लागि पक्का स्थायी घर </w:t>
      </w:r>
      <w:r>
        <w:rPr>
          <w:lang w:val="ne_NP" w:bidi="ne_NP"/>
        </w:rPr>
        <w:t>मन्दिर</w:t>
      </w:r>
      <w:r>
        <w:rPr>
          <w:lang w:val="ne_NP" w:bidi="ne_NP"/>
        </w:rPr>
        <w:t xml:space="preserve"> बनाउन निर्देशनहरू दिनुभयो। कहिलेकाँही मानिसहरूले पवित्र वासस्थान पाल र मन्दिर दुबैलाई "परमेश्वरको घर" भनेर भन्थे। आज, </w:t>
      </w:r>
      <w:r>
        <w:rPr>
          <w:lang w:val="ne_NP" w:bidi="ne_NP"/>
        </w:rPr>
        <w:t>परमेश्वरको आत्मा</w:t>
      </w:r>
      <w:r>
        <w:rPr>
          <w:lang w:val="ne_NP" w:bidi="ne_NP"/>
        </w:rPr>
        <w:t xml:space="preserve"> येशूलाई पछ्याउने मानिसहरूको हृदयमा बास गर्नुहुन्छ र परमेश्वरले आफ्ना मानिसहरूलाई तिनीहरू जहाँ जहाँ गए पनि भेट्नुहुन्छ।</w:t>
      </w:r>
      <w:r>
        <w:rPr>
          <w:lang w:val="ne_NP" w:bidi="ne_NP"/>
        </w:rPr>
      </w:r>
      <w:r>
        <w:rPr>
          <w:lang w:val="ne_NP" w:bidi="ne_NP"/>
        </w:rPr>
      </w:r>
    </w:p>
    <w:p>
      <w:pPr/>
      <w:r>
        <w:rPr>
          <w:lang w:val="ne_NP" w:bidi="ne_NP"/>
        </w:rPr>
      </w:r>
    </w:p>
    <w:p>
      <w:pPr>
        <w:pStyle w:val="Heading2"/>
      </w:pPr>
      <w:r>
        <w:rPr>
          <w:lang w:val="ne_NP" w:bidi="ne_NP"/>
        </w:rPr>
        <w:t>परमेश्वरको छोरा</w:t>
      </w:r>
      <w:r>
        <w:rPr>
          <w:lang w:val="ne_NP" w:bidi="ne_NP"/>
        </w:rPr>
      </w:r>
    </w:p>
    <w:p>
      <w:pPr/>
      <w:r>
        <w:rPr>
          <w:lang w:val="ne_NP" w:bidi="ne_NP"/>
        </w:rPr>
      </w:r>
      <w:r>
        <w:rPr>
          <w:b/>
          <w:lang w:val="ne_NP" w:bidi="ne_NP"/>
        </w:rPr>
        <w:t>परमेश्वरको छोरा</w:t>
      </w:r>
      <w:r>
        <w:rPr>
          <w:lang w:val="ne_NP" w:bidi="ne_NP"/>
        </w:rPr>
        <w:t xml:space="preserve"> येशूको लागि उपाधि हो। येशूलाई परमेश्वरको </w:t>
      </w:r>
      <w:r>
        <w:rPr>
          <w:lang w:val="ne_NP" w:bidi="ne_NP"/>
        </w:rPr>
        <w:t>छोरा</w:t>
      </w:r>
      <w:r>
        <w:rPr>
          <w:lang w:val="ne_NP" w:bidi="ne_NP"/>
        </w:rPr>
        <w:t xml:space="preserve"> भनिन्छ किनभने उहाँको पिता परमेश्वर सँग विशेष सम्बन्ध छ। पिता र पुत्रले एक अर्कालाई प्रेम गरे जस्तै परमेश्वर र येशूले एक अर्कालाई प्रेम गर्छन्। कहिलेकाँही येशूलाई "परमेश्वरको एक </w:t>
      </w:r>
      <w:r>
        <w:rPr>
          <w:b/>
          <w:lang w:val="ne_NP" w:bidi="ne_NP"/>
        </w:rPr>
        <w:t>मात्र</w:t>
      </w:r>
      <w:r>
        <w:rPr>
          <w:lang w:val="ne_NP" w:bidi="ne_NP"/>
        </w:rPr>
        <w:t xml:space="preserve"> छोरा" भनिन्छ। यसको अर्थ येशूको परमेश्वरसँगको सम्बन्ध अद्वितीय छ भन्ने हो। येशूको जस्तै परमेश्वरसँगको यस्तो सम्बन्ध अरू कसैको छैन।</w:t>
      </w:r>
    </w:p>
    <w:p>
      <w:pPr/>
      <w:r>
        <w:rPr>
          <w:lang w:val="ne_NP" w:bidi="ne_NP"/>
        </w:rPr>
      </w:r>
      <w:r>
        <w:rPr>
          <w:lang w:val="ne_NP" w:bidi="ne_NP"/>
        </w:rPr>
        <w:t xml:space="preserve">येशू परमेश्वरको छोरा हुनुहुन्छ भन्ने अर्थले उहाँ आफै पनि परमेश्वर हुनुहुन्छ भन्ने हो। येशू त्रिएकको एक व्यक्ति हुनुहुन्छ,यो शब्द मण्डलीले प्रयोग गर्छ, यसले जनाउँछकी परमेश्वर </w:t>
      </w:r>
      <w:r>
        <w:rPr>
          <w:b/>
          <w:lang w:val="ne_NP" w:bidi="ne_NP"/>
        </w:rPr>
        <w:t>एक</w:t>
      </w:r>
      <w:r>
        <w:rPr>
          <w:lang w:val="ne_NP" w:bidi="ne_NP"/>
        </w:rPr>
        <w:t xml:space="preserve"> हुनुहुन्छ तर एकै समयमा </w:t>
      </w:r>
      <w:r>
        <w:rPr>
          <w:b/>
          <w:lang w:val="ne_NP" w:bidi="ne_NP"/>
        </w:rPr>
        <w:t>तीन</w:t>
      </w:r>
      <w:r>
        <w:rPr>
          <w:lang w:val="ne_NP" w:bidi="ne_NP"/>
        </w:rPr>
        <w:t xml:space="preserve"> व्यक्तित्वमा हुनुहुन्छ: पिता परमेश्वर, पुत्र परमेश्वर र </w:t>
      </w:r>
      <w:r>
        <w:rPr>
          <w:lang w:val="ne_NP" w:bidi="ne_NP"/>
        </w:rPr>
        <w:t>पवित्र आत्मा</w:t>
      </w:r>
      <w:r>
        <w:rPr>
          <w:lang w:val="ne_NP" w:bidi="ne_NP"/>
        </w:rPr>
        <w:t>। हाम्रो समय सुरुहुनु अघि वा संसारको सृजना हुनु भन्दा अघि पनि येशू सधैं परमेश्वरको छोरा हुनुहुन्थ्यो। जब येशू पृथ्वीमा आएर जन्मनु भयो, उहाँ पनि मानव हुनुभयो।</w:t>
      </w:r>
    </w:p>
    <w:p>
      <w:pPr/>
      <w:r>
        <w:rPr>
          <w:lang w:val="ne_NP" w:bidi="ne_NP"/>
        </w:rPr>
      </w:r>
      <w:r>
        <w:rPr>
          <w:lang w:val="ne_NP" w:bidi="ne_NP"/>
        </w:rPr>
        <w:t xml:space="preserve"> नयाँ नियमका मानिसहरूले येशूलाई परमेश्वरको छोरा भनेर बोलाउँछन्, कहिलेकाँही येशूलाई </w:t>
      </w:r>
      <w:r>
        <w:rPr>
          <w:lang w:val="ne_NP" w:bidi="ne_NP"/>
        </w:rPr>
        <w:t>मसिह</w:t>
      </w:r>
      <w:r>
        <w:rPr>
          <w:lang w:val="ne_NP" w:bidi="ne_NP"/>
        </w:rPr>
        <w:t xml:space="preserve"> </w:t>
      </w:r>
      <w:r>
        <w:rPr>
          <w:lang w:val="ne_NP" w:bidi="ne_NP"/>
        </w:rPr>
        <w:t>ख्रीष्ट</w:t>
      </w:r>
      <w:r>
        <w:rPr>
          <w:lang w:val="ne_NP" w:bidi="ne_NP"/>
        </w:rPr>
        <w:t xml:space="preserve"> अर्थात प्रतिज्ञा गरिएको राजा र </w:t>
      </w:r>
      <w:r>
        <w:rPr>
          <w:lang w:val="ne_NP" w:bidi="ne_NP"/>
        </w:rPr>
        <w:t>मुक्तिदाता</w:t>
      </w:r>
      <w:r>
        <w:rPr>
          <w:lang w:val="ne_NP" w:bidi="ne_NP"/>
        </w:rPr>
        <w:t xml:space="preserve"> हुनुहुन्छ भनेर भन्ने यो अर्को तरिका पनि हो।</w:t>
      </w:r>
    </w:p>
    <w:p>
      <w:pPr/>
      <w:r>
        <w:rPr>
          <w:lang w:val="ne_NP" w:bidi="ne_NP"/>
        </w:rPr>
      </w:r>
      <w:r>
        <w:rPr>
          <w:lang w:val="ne_NP" w:bidi="ne_NP"/>
        </w:rPr>
        <w:t xml:space="preserve">जब मानिसहरूले येशूमा भरोसा गर्न थाल्छन्, परमेश्वरले तिनीहरूलाई सन्तानको रूपमा ग्रहण गर्नुहुन्छ। त्यसैले, येशूलाई भरोसा गर्ने र पछ्याउने मानिसहरूको वर्णन गर्न कहिलेकाँही बाइबलले "परमेश्वरको </w:t>
      </w:r>
      <w:r>
        <w:rPr>
          <w:b/>
          <w:lang w:val="ne_NP" w:bidi="ne_NP"/>
        </w:rPr>
        <w:t>छोराहरू</w:t>
      </w:r>
      <w:r>
        <w:rPr>
          <w:lang w:val="ne_NP" w:bidi="ne_NP"/>
        </w:rPr>
        <w:t>" भन्ने वाक्यांश प्रयोग गर्दछ।</w:t>
      </w:r>
      <w:r>
        <w:rPr>
          <w:lang w:val="ne_NP" w:bidi="ne_NP"/>
        </w:rPr>
      </w:r>
      <w:r>
        <w:rPr>
          <w:lang w:val="ne_NP" w:bidi="ne_NP"/>
        </w:rPr>
      </w:r>
    </w:p>
    <w:p>
      <w:pPr/>
      <w:r>
        <w:rPr>
          <w:lang w:val="ne_NP" w:bidi="ne_NP"/>
        </w:rPr>
      </w:r>
    </w:p>
    <w:p>
      <w:pPr>
        <w:pStyle w:val="Heading2"/>
      </w:pPr>
      <w:r>
        <w:rPr>
          <w:lang w:val="ne_NP" w:bidi="ne_NP"/>
        </w:rPr>
        <w:t>परमेश्वरको डर</w:t>
      </w:r>
      <w:r>
        <w:rPr>
          <w:lang w:val="ne_NP" w:bidi="ne_NP"/>
        </w:rPr>
      </w:r>
    </w:p>
    <w:p>
      <w:pPr/>
      <w:r>
        <w:rPr>
          <w:lang w:val="ne_NP" w:bidi="ne_NP"/>
        </w:rPr>
      </w:r>
      <w:r>
        <w:rPr>
          <w:lang w:val="ne_NP" w:bidi="ne_NP"/>
        </w:rPr>
        <w:t xml:space="preserve">जब कोहि </w:t>
      </w:r>
      <w:r>
        <w:rPr>
          <w:b/>
          <w:lang w:val="ne_NP" w:bidi="ne_NP"/>
        </w:rPr>
        <w:t>परमेश्वरसँग डराऊँछ</w:t>
      </w:r>
      <w:r>
        <w:rPr>
          <w:lang w:val="ne_NP" w:bidi="ne_NP"/>
        </w:rPr>
        <w:t xml:space="preserve">, तिनीहरूमा परमेश्वर प्रति ठूलो श्रध्दा, सम्मान र आदर हुन्छ। परमेश्वरले भन्नु भएको सबै कुरा सत्य हो भनेर तिनीहरू </w:t>
      </w:r>
      <w:r>
        <w:rPr>
          <w:lang w:val="ne_NP" w:bidi="ne_NP"/>
        </w:rPr>
        <w:t>विश्वास गर्छन्</w:t>
      </w:r>
      <w:r>
        <w:rPr>
          <w:lang w:val="ne_NP" w:bidi="ne_NP"/>
        </w:rPr>
        <w:t xml:space="preserve">। फलस्वरूप तिनीहरूले परमेश्वरको आज्ञा पालन गर्छन्, किनभने तिनीहरूले परमेश्वरको आज्ञाहरू असल छन् र यदि तिनीहरूले उहाँको आज्ञा मानेनन् भने परमेश्वरले तिनीहरूलाई दण्ड दिनुहुनेछ भनेर तिनीहरूलाई थाहा हुन्छ। परमेश्वरको भय मान्ने मानिसहरूले परमेश्वरको आज्ञाहरूको विरुद्धमा भएको सबै कुरालाई घृणा गर्छन्। मानिसहरूले परमेश्वरसँग डराउनु आवश्यक छ, किनभने परमेश्वर हामी भन्दा धेरै ठूला, शक्तिशाली र </w:t>
      </w:r>
      <w:r>
        <w:rPr>
          <w:lang w:val="ne_NP" w:bidi="ne_NP"/>
        </w:rPr>
        <w:t>पवित्र</w:t>
      </w:r>
      <w:r>
        <w:rPr>
          <w:lang w:val="ne_NP" w:bidi="ne_NP"/>
        </w:rPr>
        <w:t xml:space="preserve"> हुनुहुन्छ!</w:t>
      </w:r>
    </w:p>
    <w:p>
      <w:pPr/>
      <w:r>
        <w:rPr>
          <w:lang w:val="ne_NP" w:bidi="ne_NP"/>
        </w:rPr>
      </w:r>
      <w:r>
        <w:rPr>
          <w:lang w:val="ne_NP" w:bidi="ne_NP"/>
        </w:rPr>
        <w:t>जब मानिसहरू परमेश्वरको भय मान्छन तब मात्र तिनीहरू बुद्धिमान र समझदार बन्न सक्छन्।</w:t>
      </w:r>
    </w:p>
    <w:p>
      <w:pPr/>
      <w:r>
        <w:rPr>
          <w:lang w:val="ne_NP" w:bidi="ne_NP"/>
        </w:rPr>
      </w:r>
      <w:r>
        <w:rPr>
          <w:lang w:val="ne_NP" w:bidi="ne_NP"/>
        </w:rPr>
        <w:t xml:space="preserve">किनभने येशू मानिसहरूको </w:t>
      </w:r>
      <w:r>
        <w:rPr>
          <w:lang w:val="ne_NP" w:bidi="ne_NP"/>
        </w:rPr>
        <w:t>पापको</w:t>
      </w:r>
      <w:r>
        <w:rPr>
          <w:lang w:val="ne_NP" w:bidi="ne_NP"/>
        </w:rPr>
        <w:t xml:space="preserve"> लागि मर्नुभयो, अब मानिसहरू नडराइकन परमेश्वरकहाँ आउन सम्भव छ। तर हामीले अझै परमेश्वरलाई धेरै आदर गर्नुपर्छ र उहाँ धेरै शक्तिशाली हुनुहुन्छ भनेर महसुस गर्नुपर्छ। जब हामी परमेश्वरको डर मान्दछौ, यसले हामीलाई नराम्रो काम गर्नुको सट्टा असल कामहरू गर्न मद्दत गर्दछ, किनभने उहाँ अझै हामीलाई दण्ड दिन सक्नुहुन्छ भनेर हामीलाई थाहा छ।</w:t>
      </w:r>
      <w:r>
        <w:rPr>
          <w:lang w:val="ne_NP" w:bidi="ne_NP"/>
        </w:rPr>
      </w:r>
      <w:r>
        <w:rPr>
          <w:lang w:val="ne_NP" w:bidi="ne_NP"/>
        </w:rPr>
      </w:r>
    </w:p>
    <w:p>
      <w:pPr/>
      <w:r>
        <w:rPr>
          <w:lang w:val="ne_NP" w:bidi="ne_NP"/>
        </w:rPr>
      </w:r>
    </w:p>
    <w:p>
      <w:pPr>
        <w:pStyle w:val="Heading2"/>
      </w:pPr>
      <w:r>
        <w:rPr>
          <w:lang w:val="ne_NP" w:bidi="ne_NP"/>
        </w:rPr>
        <w:t>परमेश्वरको प्रतिरुप</w:t>
      </w:r>
      <w:r>
        <w:rPr>
          <w:lang w:val="ne_NP" w:bidi="ne_NP"/>
        </w:rPr>
      </w:r>
    </w:p>
    <w:p>
      <w:pPr/>
      <w:r>
        <w:rPr>
          <w:lang w:val="ne_NP" w:bidi="ne_NP"/>
        </w:rPr>
      </w:r>
      <w:r>
        <w:rPr>
          <w:lang w:val="ne_NP" w:bidi="ne_NP"/>
        </w:rPr>
        <w:t>प्रतिरूप कुनै कुराको तस्वीर हो। फोटो, चित्रकारी वा व्यक्तिको मूर्ति व्यक्तिको प्रतिमा हो। प्रतिमाले हामीलाई त्यो व्यक्ति कस्तो देखिन्छ वा उसको चरित्र कस्तो छ भनेर केहीकुरा बताउँछ।</w:t>
      </w:r>
    </w:p>
    <w:p>
      <w:pPr/>
      <w:r>
        <w:rPr>
          <w:lang w:val="ne_NP" w:bidi="ne_NP"/>
        </w:rPr>
      </w:r>
      <w:r>
        <w:rPr>
          <w:lang w:val="ne_NP" w:bidi="ne_NP"/>
        </w:rPr>
        <w:t xml:space="preserve">जब परमेश्वरले </w:t>
      </w:r>
      <w:r>
        <w:rPr>
          <w:lang w:val="ne_NP" w:bidi="ne_NP"/>
        </w:rPr>
        <w:t>मानिसजाति</w:t>
      </w:r>
      <w:r>
        <w:rPr>
          <w:lang w:val="ne_NP" w:bidi="ne_NP"/>
        </w:rPr>
        <w:t xml:space="preserve"> सृजना गर्नुभयो, परमेश्वरले भन्नुभयो "ल हामी मानिसजातिलाई हाम्रो प्रतिरुपमा बनाउँ"। मानिसजाति हामी जस्तै देखिनेछ। र मानिसजातिले पृथ्वीका सबै पशुहरू र बोटबिरुवाहरूमा शासन गर्नेछ।"</w:t>
      </w:r>
    </w:p>
    <w:p>
      <w:pPr/>
      <w:r>
        <w:rPr>
          <w:lang w:val="ne_NP" w:bidi="ne_NP"/>
        </w:rPr>
      </w:r>
      <w:r>
        <w:rPr>
          <w:lang w:val="ne_NP" w:bidi="ne_NP"/>
        </w:rPr>
        <w:t>त्यसैले, सबै मानिसहरू परमेश्वरको प्रतिरूपमा सृजना गरिएका छन्। यसको अर्थ मानिसहरू शारीरिक रूपमा परमेश्वर जस्तै देखिन्छन् भन्ने होइन, किनभने परमेश्वर आत्मा हुनुहुन्छ र हाम्रो जस्तै शरीर छैन। तर यसको अर्थ मानिसहरूले पृथ्वीमा परमेश्वरको प्रतिनिधित्व गरिरहेका छन्। परमेश्वरले मानिसहरूलाई पृथ्वीको हेरचाह गर्ने जिम्मेवारी दिनुभयो। मानिसहरूले परमेश्वरको नाममा वा उनको तर्फबाट पशुहरू, बोटबिरुवा र सम्पूर्ण प्रकृतिको हेरचाह गर्नु पर्ने हुन्छ।</w:t>
      </w:r>
    </w:p>
    <w:p>
      <w:pPr/>
      <w:r>
        <w:rPr>
          <w:lang w:val="ne_NP" w:bidi="ne_NP"/>
        </w:rPr>
      </w:r>
      <w:r>
        <w:rPr>
          <w:lang w:val="ne_NP" w:bidi="ne_NP"/>
        </w:rPr>
        <w:t xml:space="preserve"> हामी नयाँ नियममा, येशू परमेश्वरको अन्तिम प्रतिरूप हुनुहुन्छ भनेर सिक्छौं। हामी परमेश्वरलाई देख्न सक्दैनौ, तर हामी येशूलाई देख्न सक्छौं र जब हामी येशूलाई हेर्छौं तब हामीलाई परमेश्वर कस्तो हुनुहुन्छ भनेर थाहा हुन्छ। येशूको अनुयायीहरूको रूपमा हामी येशूको प्रतिरूप बन्नु पर्छ, हामी झन् झन् येशू जस्तै देखिनु पर्छ।</w:t>
      </w:r>
      <w:r>
        <w:rPr>
          <w:lang w:val="ne_NP" w:bidi="ne_NP"/>
        </w:rPr>
      </w:r>
      <w:r>
        <w:rPr>
          <w:lang w:val="ne_NP" w:bidi="ne_NP"/>
        </w:rPr>
      </w:r>
    </w:p>
    <w:p>
      <w:pPr/>
      <w:r>
        <w:rPr>
          <w:lang w:val="ne_NP" w:bidi="ne_NP"/>
        </w:rPr>
      </w:r>
    </w:p>
    <w:p>
      <w:pPr>
        <w:pStyle w:val="Heading2"/>
      </w:pPr>
      <w:r>
        <w:rPr>
          <w:lang w:val="ne_NP" w:bidi="ne_NP"/>
        </w:rPr>
        <w:t>परमेश्वरको राज्य</w:t>
      </w:r>
      <w:r>
        <w:rPr>
          <w:lang w:val="ne_NP" w:bidi="ne_NP"/>
        </w:rPr>
      </w:r>
    </w:p>
    <w:p>
      <w:pPr/>
      <w:r>
        <w:rPr>
          <w:lang w:val="ne_NP" w:bidi="ne_NP"/>
        </w:rPr>
      </w:r>
      <w:r>
        <w:rPr>
          <w:b/>
          <w:lang w:val="ne_NP" w:bidi="ne_NP"/>
        </w:rPr>
        <w:t>परमेश्वरको राज्य</w:t>
      </w:r>
      <w:r>
        <w:rPr>
          <w:lang w:val="ne_NP" w:bidi="ne_NP"/>
        </w:rPr>
        <w:t xml:space="preserve"> र </w:t>
      </w:r>
      <w:r>
        <w:rPr>
          <w:b/>
          <w:lang w:val="ne_NP" w:bidi="ne_NP"/>
        </w:rPr>
        <w:t>स्वर्गको राज्यको</w:t>
      </w:r>
      <w:r>
        <w:rPr>
          <w:lang w:val="ne_NP" w:bidi="ne_NP"/>
        </w:rPr>
        <w:t xml:space="preserve"> अर्थ एउटै हो। किनभने पछिल्लो समयमा </w:t>
      </w:r>
      <w:r>
        <w:rPr>
          <w:lang w:val="ne_NP" w:bidi="ne_NP"/>
        </w:rPr>
        <w:t>यहूदीहरूले</w:t>
      </w:r>
      <w:r>
        <w:rPr>
          <w:lang w:val="ne_NP" w:bidi="ne_NP"/>
        </w:rPr>
        <w:t xml:space="preserve"> परमेश्वरको नाम भन्नु अनादर ठानेकाले, तिनीहरूले कहिलेकाहिँ परमेश्वरलाई जनाउन "</w:t>
      </w:r>
      <w:r>
        <w:rPr>
          <w:lang w:val="ne_NP" w:bidi="ne_NP"/>
        </w:rPr>
        <w:t>स्वर्ग</w:t>
      </w:r>
      <w:r>
        <w:rPr>
          <w:lang w:val="ne_NP" w:bidi="ne_NP"/>
        </w:rPr>
        <w:t xml:space="preserve">" भन्थे। </w:t>
      </w:r>
    </w:p>
    <w:p>
      <w:pPr/>
      <w:r>
        <w:rPr>
          <w:lang w:val="ne_NP" w:bidi="ne_NP"/>
        </w:rPr>
      </w:r>
      <w:r>
        <w:rPr>
          <w:lang w:val="ne_NP" w:bidi="ne_NP"/>
        </w:rPr>
        <w:t>राजा</w:t>
      </w:r>
      <w:r>
        <w:rPr>
          <w:lang w:val="ne_NP" w:bidi="ne_NP"/>
        </w:rPr>
        <w:t xml:space="preserve"> भनेको मानिसहरूको समूहको जिम्मा लिने शासक हो। राजाको </w:t>
      </w:r>
      <w:r>
        <w:rPr>
          <w:lang w:val="ne_NP" w:bidi="ne_NP"/>
        </w:rPr>
        <w:t>अधिकार</w:t>
      </w:r>
      <w:r>
        <w:rPr>
          <w:lang w:val="ne_NP" w:bidi="ne_NP"/>
        </w:rPr>
        <w:t xml:space="preserve"> भित्र पर्ने भूमिलाई उसको </w:t>
      </w:r>
      <w:r>
        <w:rPr>
          <w:lang w:val="ne_NP" w:bidi="ne_NP"/>
        </w:rPr>
        <w:t>राज्य</w:t>
      </w:r>
      <w:r>
        <w:rPr>
          <w:lang w:val="ne_NP" w:bidi="ne_NP"/>
        </w:rPr>
        <w:t xml:space="preserve"> भनिन्छ। तर राज्य शब्दको अर्थ राजाको अधिकार अन्तर्गत रहेका मानिसहरू पनि हुन सक्छ। जब तपाईंले राज्य धेरै ठूलो छ भनेर भन्नुहुन्छ, यसको अर्थ राज्यमा धेरै मानिसहरू छन् वा यसको अर्थ राजाको भूमि धेरै ठूलो छ भन्ने हुन सक्छ। तर राज्य शब्दले राजाको शासनलाई पनि जनाउँछ। जब तपाईं राजाको राज्य कहिल्यै अन्त्य हुँने छैन भनेर भन्नुहुन्छ, तपाईंको अर्थ यो राजाले कहिल्यै शासन गर्न छोड्ने छैन भन्ने हो। जब बाइबलले परमेश्वरको राज्यको बारेमा कुरा गर्छ, यसको अर्थ विशेष गरी परमेश्वरको शासन हो।</w:t>
      </w:r>
    </w:p>
    <w:p>
      <w:pPr/>
      <w:r>
        <w:rPr>
          <w:lang w:val="ne_NP" w:bidi="ne_NP"/>
        </w:rPr>
      </w:r>
      <w:r>
        <w:rPr>
          <w:lang w:val="ne_NP" w:bidi="ne_NP"/>
        </w:rPr>
        <w:t xml:space="preserve">परमेश्वर सम्पूर्ण संसारको राजा हुनुहुन्छ। सम्पूर्ण सृजना उहाँको राज्य हो। पुरानो नियममा, </w:t>
      </w:r>
      <w:r>
        <w:rPr>
          <w:lang w:val="ne_NP" w:bidi="ne_NP"/>
        </w:rPr>
        <w:t>इस्राएलका</w:t>
      </w:r>
      <w:r>
        <w:rPr>
          <w:lang w:val="ne_NP" w:bidi="ne_NP"/>
        </w:rPr>
        <w:t xml:space="preserve"> मानिसहरूलाई विशेष गरी परमेश्वरको राज्य भनिन्छ। इस्राएलमा मानव राजाहरूले शासन गरिरहेका थिए, तर तिनीहरू परमेश्वर प्रति जवाफदेही थिए। परमेश्वर राजाहरूको राजा, सर्वोच्च राजा हुनुहुन्थ्यो! </w:t>
      </w:r>
    </w:p>
    <w:p>
      <w:pPr/>
      <w:r>
        <w:rPr>
          <w:lang w:val="ne_NP" w:bidi="ne_NP"/>
        </w:rPr>
      </w:r>
      <w:r>
        <w:rPr>
          <w:lang w:val="ne_NP" w:bidi="ne_NP"/>
        </w:rPr>
        <w:t xml:space="preserve">तर परमेश्वरको राज्यका मानिसहरू परमेश्वरको आज्ञाकारी थिएनन्, </w:t>
      </w:r>
      <w:r>
        <w:rPr>
          <w:lang w:val="ne_NP" w:bidi="ne_NP"/>
        </w:rPr>
        <w:t>इस्राएलीहरू</w:t>
      </w:r>
      <w:r>
        <w:rPr>
          <w:lang w:val="ne_NP" w:bidi="ne_NP"/>
        </w:rPr>
        <w:t xml:space="preserve"> पनि थिएनन्। मानिसहरूलाई परमेश्वरको सन्देशहरू दिने </w:t>
      </w:r>
      <w:r>
        <w:rPr>
          <w:lang w:val="ne_NP" w:bidi="ne_NP"/>
        </w:rPr>
        <w:t>अगमवक्ताहरूले</w:t>
      </w:r>
      <w:r>
        <w:rPr>
          <w:lang w:val="ne_NP" w:bidi="ne_NP"/>
        </w:rPr>
        <w:t xml:space="preserve"> इस्राएलीहरूलाई एक दिन परमेश्वर आउनुहुनेछ र आफ्नो राज्यलाई सदाको लागि स्थापित गर्नुहुनेछ भनेर भने । त्यो हुन्थ्यो भने सबै मानिसहरू परमेश्वरको अधीनमा हुन्थे र उहाँको आज्ञा पालन गर्थे। सबै ठाउँका सबै मानिसहरू र सम्पूर्ण सृष्टिले परमेश्वरसँग सही </w:t>
      </w:r>
      <w:r>
        <w:rPr>
          <w:b/>
          <w:lang w:val="ne_NP" w:bidi="ne_NP"/>
        </w:rPr>
        <w:t>सम्बन्धमा</w:t>
      </w:r>
      <w:r>
        <w:rPr>
          <w:lang w:val="ne_NP" w:bidi="ne_NP"/>
        </w:rPr>
        <w:t xml:space="preserve"> जिउने थिए। त्यहाँ कुनै पीडा वा </w:t>
      </w:r>
      <w:r>
        <w:rPr>
          <w:lang w:val="ne_NP" w:bidi="ne_NP"/>
        </w:rPr>
        <w:t>दुष्टता</w:t>
      </w:r>
      <w:r>
        <w:rPr>
          <w:lang w:val="ne_NP" w:bidi="ne_NP"/>
        </w:rPr>
        <w:t xml:space="preserve"> हुने थिएन। इस्राएलका मानिसहरूले यो उत्तम राज्य आउने आशा राखेर </w:t>
      </w:r>
      <w:r>
        <w:rPr>
          <w:lang w:val="ne_NP" w:bidi="ne_NP"/>
        </w:rPr>
        <w:t>प्रार्थना गरे</w:t>
      </w:r>
      <w:r>
        <w:rPr>
          <w:lang w:val="ne_NP" w:bidi="ne_NP"/>
        </w:rPr>
        <w:t xml:space="preserve">। </w:t>
      </w:r>
    </w:p>
    <w:p>
      <w:pPr/>
      <w:r>
        <w:rPr>
          <w:lang w:val="ne_NP" w:bidi="ne_NP"/>
        </w:rPr>
      </w:r>
      <w:r>
        <w:rPr>
          <w:lang w:val="ne_NP" w:bidi="ne_NP"/>
        </w:rPr>
        <w:t xml:space="preserve">येशूले मानिसहरूलाई परमेश्वरको राज्य नजिकै छ भनेर भन्नुभयो; यसको अर्थ परमेश्वरको सिध्द शासन धेरै चाँडै सुरु हुनेथियो। येशूले केही पटक परमेश्वरको राज्य </w:t>
      </w:r>
      <w:r>
        <w:rPr>
          <w:b/>
          <w:lang w:val="ne_NP" w:bidi="ne_NP"/>
        </w:rPr>
        <w:t>आइसकेको छ</w:t>
      </w:r>
      <w:r>
        <w:rPr>
          <w:lang w:val="ne_NP" w:bidi="ne_NP"/>
        </w:rPr>
        <w:t xml:space="preserve"> भनेर भन्नुभयो! येशूले गरिरहनु भएको अद्भुत </w:t>
      </w:r>
      <w:r>
        <w:rPr>
          <w:lang w:val="ne_NP" w:bidi="ne_NP"/>
        </w:rPr>
        <w:t>चमत्कारहरूले</w:t>
      </w:r>
      <w:r>
        <w:rPr>
          <w:lang w:val="ne_NP" w:bidi="ne_NP"/>
        </w:rPr>
        <w:t xml:space="preserve"> परमेश्वरले पहिले नै राजाको रूपमा शासन गरिरहेका थिए भन्ने प्रमाण थियो। कोहिले छिटै येशूलाई विश्वास गर्न थाले, र तिनीहरू "परमेश्वरको राज्यमा प्रवेश" गरे! परमेश्वरलाई आफ्नो राजाको रूपमा स्वीकार गरेर तिनीहरू परमेश्वरको मानिसहरू भए।</w:t>
      </w:r>
    </w:p>
    <w:p>
      <w:pPr/>
      <w:r>
        <w:rPr>
          <w:lang w:val="ne_NP" w:bidi="ne_NP"/>
        </w:rPr>
      </w:r>
      <w:r>
        <w:rPr>
          <w:lang w:val="ne_NP" w:bidi="ne_NP"/>
        </w:rPr>
        <w:t xml:space="preserve">परमेश्वर शासन गरिरहनु भएको छ भनेर हामी अझै पूर्णरूपमा देख्न सक्दैनौ। मानिसहरू अझै बिरामी हुँदैछन्, </w:t>
      </w:r>
      <w:r>
        <w:rPr>
          <w:lang w:val="ne_NP" w:bidi="ne_NP"/>
        </w:rPr>
        <w:t>पाप</w:t>
      </w:r>
      <w:r>
        <w:rPr>
          <w:lang w:val="ne_NP" w:bidi="ne_NP"/>
        </w:rPr>
        <w:t xml:space="preserve"> गरिरहेका छन् र युद्धहरू भैरहेका छन्। परमेश्वरको शत्रु </w:t>
      </w:r>
      <w:r>
        <w:rPr>
          <w:lang w:val="ne_NP" w:bidi="ne_NP"/>
        </w:rPr>
        <w:t>शैतानले</w:t>
      </w:r>
      <w:r>
        <w:rPr>
          <w:lang w:val="ne_NP" w:bidi="ne_NP"/>
        </w:rPr>
        <w:t xml:space="preserve"> अझै परमेश्वरको कामलाई नष्ट गर्न प्रयास गरिरहेको छ। मानिसहरूलाई मार्ने प्राकृतिक प्रकोपहरू अझै पनि छन्।</w:t>
      </w:r>
    </w:p>
    <w:p>
      <w:pPr/>
      <w:r>
        <w:rPr>
          <w:lang w:val="ne_NP" w:bidi="ne_NP"/>
        </w:rPr>
      </w:r>
      <w:r>
        <w:rPr>
          <w:lang w:val="ne_NP" w:bidi="ne_NP"/>
        </w:rPr>
        <w:t xml:space="preserve"> त्यसैले यशूले अझ बढी आउँदै छ भनेर प्रतिज्ञा गर्नुभयो। एक दिन, शैतानलाई सदाको लागि पराजित गरिनेछ, येशू पृथ्वीमा फर्कनुहुनेछ र सबै जना उहाँको शासनको अधीनमा हुनेछन्। परमेश्वरले सबै कुरा पुनर्स्थापित गर्नुहुनेछ। परमेश्वरको सिद्ध राज्य साँच्चै सुरु हुनेछ।</w:t>
      </w:r>
    </w:p>
    <w:p>
      <w:pPr/>
      <w:r>
        <w:rPr>
          <w:lang w:val="ne_NP" w:bidi="ne_NP"/>
        </w:rPr>
      </w:r>
      <w:r>
        <w:rPr>
          <w:lang w:val="ne_NP" w:bidi="ne_NP"/>
        </w:rPr>
        <w:t xml:space="preserve"> परमेश्वरको राज्य आउँदा इस्राएल राजनीतिक </w:t>
      </w:r>
      <w:r>
        <w:rPr>
          <w:lang w:val="ne_NP" w:bidi="ne_NP"/>
        </w:rPr>
        <w:t>राष्ट्रको</w:t>
      </w:r>
      <w:r>
        <w:rPr>
          <w:lang w:val="ne_NP" w:bidi="ne_NP"/>
        </w:rPr>
        <w:t xml:space="preserve"> रूपमा पुन: स्थापित हुनेछ भनेर येशूको समयका मानिसहरूले सोचे। तिनीहरूले आशा गरेको कुराभन्दा परमेश्वरको राज्य कसरी फरक छ भनेर येशूले व्याख्या गर्नुभयो। परमेश्वरलाई आफ्नो राजाको रूपमा पछ्याउने र परमेश्वरको आज्ञा पालन गर्ने मानिसहरू परमेश्वरको राज्य हो भनेर येशूले व्याख्या गर्नुभयो। यो बुझ्न गाह्रो छ भनेर येशूलाई थाहा थियो, परमेश्वरको राज्य एउटा रहस्य जस्तै हो भनेर आफ्ना </w:t>
      </w:r>
      <w:r>
        <w:rPr>
          <w:lang w:val="ne_NP" w:bidi="ne_NP"/>
        </w:rPr>
        <w:t>चेलाहरूलाई</w:t>
      </w:r>
      <w:r>
        <w:rPr>
          <w:lang w:val="ne_NP" w:bidi="ne_NP"/>
        </w:rPr>
        <w:t xml:space="preserve"> भन्नु पनि भयो।</w:t>
      </w:r>
    </w:p>
    <w:p>
      <w:pPr/>
      <w:r>
        <w:rPr>
          <w:lang w:val="ne_NP" w:bidi="ne_NP"/>
        </w:rPr>
      </w:r>
      <w:r>
        <w:rPr>
          <w:lang w:val="ne_NP" w:bidi="ne_NP"/>
        </w:rPr>
        <w:t xml:space="preserve">येशूले मानिसहरूलाई कथाहरू वा </w:t>
      </w:r>
      <w:r>
        <w:rPr>
          <w:lang w:val="ne_NP" w:bidi="ne_NP"/>
        </w:rPr>
        <w:t>दृष्टान्तहरू</w:t>
      </w:r>
      <w:r>
        <w:rPr>
          <w:lang w:val="ne_NP" w:bidi="ne_NP"/>
        </w:rPr>
        <w:t xml:space="preserve"> बताएर परमेश्वरको राज्यको बारेमा सिकाउनुभयो। प्राय: उहाँले "परमेश्वरको राज्य यस्तै हो ..." बाट सुरु हुने कथाहरू भन्नुभयो। यी प्रत्येक कथाले मानिसहरूलाई परमेश्वरको राज्यमा कसरी काम गर्छ भन्ने बारेमा अलि बेसि बतायो। प्राय: यसले मानिसहरूलाई परमेश्वरको राज्यमा तिनीहरूले आशा गरेको कुरा भन्दा पूर्ण रूपमा विपरीत हुन सक्छ भनेर देखायो! धनी हुनु, समाजमा उच्च पद प्राप्त गर्नु वा शक्तिशाली हुनु पृथ्वीका मानिसहरूको लागि महत्त्वपूर्ण हुने कुराहरू परमेश्वरको राज्यमा बिल्कुल महत्त्वपूर्ण थिएन। बरू, पृथ्वीमा सबैभन्दा गरीब वा कम शक्तिशाली मानिसहरू परमेश्वरको राज्यको सबैभन्दा महत्त्वपूर्ण मानिसहरू हुनेछन्।</w:t>
      </w:r>
    </w:p>
    <w:p>
      <w:pPr/>
      <w:r>
        <w:rPr>
          <w:lang w:val="ne_NP" w:bidi="ne_NP"/>
        </w:rPr>
      </w:r>
      <w:r>
        <w:rPr>
          <w:lang w:val="ne_NP" w:bidi="ne_NP"/>
        </w:rPr>
        <w:t xml:space="preserve">येशूको धेरै दृष्टान्तहरूले परमेश्वरको राज्यलाई भोज वा भोजनको रूपमा वर्णन गरे। जब मानिसहरूले एकसाथ खाना खान्छन्, तिनीहरूको एक अर्कासँग राम्रो सम्बन्ध हुन्छ, र येशूले परमेश्वरको राज्य परमेश्वरसँग राम्रो </w:t>
      </w:r>
      <w:r>
        <w:rPr>
          <w:b/>
          <w:lang w:val="ne_NP" w:bidi="ne_NP"/>
        </w:rPr>
        <w:t>सम्बन्ध</w:t>
      </w:r>
      <w:r>
        <w:rPr>
          <w:lang w:val="ne_NP" w:bidi="ne_NP"/>
        </w:rPr>
        <w:t xml:space="preserve"> राख्नु हो भनेर देखाउन चाहनु भयो। यदि अहिले हाम्रो जीवनमा येशूलाई राजा हुन अनुमति दिएर परमेश्वरसँग राम्रो सम्बन्ध राख्छौं भने एक दिन आउने उहाँको सिद्ध राज्यमा हामी परमेश्वरसँग सधैंको लागि जिउने छौं।</w:t>
      </w:r>
    </w:p>
    <w:p>
      <w:pPr/>
      <w:r>
        <w:rPr>
          <w:lang w:val="ne_NP" w:bidi="ne_NP"/>
        </w:rPr>
      </w:r>
      <w:r>
        <w:rPr>
          <w:lang w:val="ne_NP" w:bidi="ne_NP"/>
        </w:rPr>
        <w:t xml:space="preserve">नयाँ नियमको केही खण्डहरूले परमेश्वर राजा हुनुहुन्छ भनि बताउँछ, र केही खण्डहरूले येशू राजा हुनुहुन्छ भनि बताउँछ। किनभने येशू पनि परमेश्वर हुनुहुन्छ, तेतिखेर दुबै सत्य हुन </w:t>
      </w:r>
      <w:r>
        <w:rPr>
          <w:lang w:val="ne_NP" w:bidi="ne_NP"/>
        </w:rPr>
        <w:t>प्रेरित</w:t>
      </w:r>
      <w:r>
        <w:rPr>
          <w:lang w:val="ne_NP" w:bidi="ne_NP"/>
        </w:rPr>
        <w:t xml:space="preserve"> पावलले कोरिन्थका मानिसहरूलाई लेखेको आफ्नो पत्रमा येशू राजा हुनुहुन्छ र येशूले सबै शत्रुहरूलाई पूर्ण रूपमा पराजित गर्नु भएपछि येशूले परमेश्वरलाई राज्य हस्तान्तरण गर्नुहुनेछ भनेर लेखे।</w:t>
      </w:r>
    </w:p>
    <w:p>
      <w:pPr/>
      <w:r>
        <w:rPr>
          <w:lang w:val="ne_NP" w:bidi="ne_NP"/>
        </w:rPr>
      </w:r>
      <w:r>
        <w:rPr>
          <w:lang w:val="ne_NP" w:bidi="ne_NP"/>
        </w:rPr>
        <w:t>त्यसैले, सारांशमा, परमेश्वरको राज्यले यस पृथ्वीको कुनै देश जस्तो भौतिक ठाउँलाई जनाउँदैन। विशेष गरी परमेश्वरको राज्यले परमेश्वरको शासनलाई जनाउँछ। परमेश्वरले शासन गरेको सबै ठाउँहरूमा परमेश्वरको राज्य हुन्छ जहाँ मानिसहरूले उहाँको आज्ञा पालन गरिरहेका हुन्छन् र उहाँसँग सही सम्बन्धमा बाँचिरहेका हुन्छन्। अहिले, परमेश्वरको राज्य अझै पूर्ण रूपमा आएको छैन। सबै परमेश्वरको इच्छामा समर्पित भएका छैनन्। एक दिन, येशू फर्केर आउनुहुनेछ र परमेश्वरको सिद्ध राज्यको रुपमा सम्पूर्ण संसार र सृष्टिमा शासन गर्नुहुनेछ। परमेश्वरको सिद्ध राज्यमा अब पीडा वा दुष्टता हुने छैन र सबै मानिसहरू र सबै सृष्टिले उहाँको आज्ञा पालन गर्नेछन्।</w:t>
      </w:r>
      <w:r>
        <w:rPr>
          <w:lang w:val="ne_NP" w:bidi="ne_NP"/>
        </w:rPr>
      </w:r>
      <w:r>
        <w:rPr>
          <w:lang w:val="ne_NP" w:bidi="ne_NP"/>
        </w:rPr>
      </w:r>
    </w:p>
    <w:p>
      <w:pPr/>
      <w:r>
        <w:rPr>
          <w:lang w:val="ne_NP" w:bidi="ne_NP"/>
        </w:rPr>
      </w:r>
    </w:p>
    <w:p>
      <w:pPr>
        <w:pStyle w:val="Heading2"/>
      </w:pPr>
      <w:r>
        <w:rPr>
          <w:lang w:val="ne_NP" w:bidi="ne_NP"/>
        </w:rPr>
        <w:t>पवित्र</w:t>
      </w:r>
      <w:r>
        <w:rPr>
          <w:lang w:val="ne_NP" w:bidi="ne_NP"/>
        </w:rPr>
      </w:r>
    </w:p>
    <w:p>
      <w:pPr/>
      <w:r>
        <w:rPr>
          <w:lang w:val="ne_NP" w:bidi="ne_NP"/>
        </w:rPr>
      </w:r>
      <w:r>
        <w:rPr>
          <w:lang w:val="ne_NP" w:bidi="ne_NP"/>
        </w:rPr>
        <w:t xml:space="preserve">परमेश्वर </w:t>
      </w:r>
      <w:r>
        <w:rPr>
          <w:b/>
          <w:lang w:val="ne_NP" w:bidi="ne_NP"/>
        </w:rPr>
        <w:t>पवित्र</w:t>
      </w:r>
      <w:r>
        <w:rPr>
          <w:lang w:val="ne_NP" w:bidi="ne_NP"/>
        </w:rPr>
        <w:t xml:space="preserve"> हुनुहुन्छ यसको अर्थ परमेश्वर पूर्ण रूपमा असल, पूर्ण रूपमा शुद्ध, शक्तिशाली र राजसी हुनुहुन्छ। यसको अर्थ परमेश्वर शुद्ध, परिपूर्ण र अपरिवर्तनीय हुनुहुन्छ भन्ने हो। तर सबैभन्दा महत्त्वपूर्ण, यसको अर्थ परमेश्वर उहाँनै हुनुहुन्छ भन्ने हो!</w:t>
      </w:r>
    </w:p>
    <w:p>
      <w:pPr/>
      <w:r>
        <w:rPr>
          <w:lang w:val="ne_NP" w:bidi="ne_NP"/>
        </w:rPr>
      </w:r>
      <w:r>
        <w:rPr>
          <w:lang w:val="ne_NP" w:bidi="ne_NP"/>
        </w:rPr>
        <w:t>परमेश्वरलाई समर्पित कुनै पनि ठाउँ, व्यक्ति वा वस्तुलाई पवित्र भनिन्छ। यसको अर्थ वस्तु वा व्यक्ति परमेश्वरको विशेष उद्देश्यको लागि अलग गरिन्छ भने तिनीहरू अब "सामान्य" वा "साधारण" होइनन् र सामान्य वा साधारण उद्देश्यको लागि प्रयोग गरिँदैन।</w:t>
      </w:r>
    </w:p>
    <w:p>
      <w:pPr/>
      <w:r>
        <w:rPr>
          <w:lang w:val="ne_NP" w:bidi="ne_NP"/>
        </w:rPr>
      </w:r>
      <w:r>
        <w:rPr>
          <w:lang w:val="ne_NP" w:bidi="ne_NP"/>
        </w:rPr>
        <w:t xml:space="preserve">परमेश्वर भएको कुनै पनि ठाउँ पवित्र हुन्छ। मानिसहरू </w:t>
      </w:r>
      <w:r>
        <w:rPr>
          <w:lang w:val="ne_NP" w:bidi="ne_NP"/>
        </w:rPr>
        <w:t>पापी</w:t>
      </w:r>
      <w:r>
        <w:rPr>
          <w:lang w:val="ne_NP" w:bidi="ne_NP"/>
        </w:rPr>
        <w:t xml:space="preserve"> हुनाले परमेश्वरकहाँ आउन सक्दैनन्। यदि तिनीहरूले त्यसो गरे भने परमेश्वरले तिनीहरूलाई मार्न सक्नुहुन्छ! पुरानो नियममा, परमेश्वरले </w:t>
      </w:r>
      <w:r>
        <w:rPr>
          <w:lang w:val="ne_NP" w:bidi="ne_NP"/>
        </w:rPr>
        <w:t>इस्राएलीहरूलाई</w:t>
      </w:r>
      <w:r>
        <w:rPr>
          <w:lang w:val="ne_NP" w:bidi="ne_NP"/>
        </w:rPr>
        <w:t xml:space="preserve"> </w:t>
      </w:r>
      <w:r>
        <w:rPr>
          <w:lang w:val="ne_NP" w:bidi="ne_NP"/>
        </w:rPr>
        <w:t>मन्दिरको</w:t>
      </w:r>
      <w:r>
        <w:rPr>
          <w:lang w:val="ne_NP" w:bidi="ne_NP"/>
        </w:rPr>
        <w:t xml:space="preserve"> </w:t>
      </w:r>
      <w:r>
        <w:rPr>
          <w:lang w:val="ne_NP" w:bidi="ne_NP"/>
        </w:rPr>
        <w:t>आराधनाद्वारा</w:t>
      </w:r>
      <w:r>
        <w:rPr>
          <w:lang w:val="ne_NP" w:bidi="ne_NP"/>
        </w:rPr>
        <w:t xml:space="preserve"> सुरक्षित रूपमा उहाँकहाँ आउन सम्भव बनाउनु भएको थियो। परमेश्वरले उहाँकहाँ कसरी जानुपर्छ भनेर दिनु भएको नियमहरू यदि मानिसहरूले पालन गरे भने तिनीहरू सुरक्षित हुन्थे। इस्राएलीहरूले परमेश्वरको दृष्टिमा स्वीकार्य हुन केही रीतिरिवाज पालन गर्नुपर्थ्यो। यसलाई "आफूलाई शुद्ध गर्नु" वा </w:t>
      </w:r>
      <w:r>
        <w:rPr>
          <w:lang w:val="ne_NP" w:bidi="ne_NP"/>
        </w:rPr>
        <w:t>"शुद्ध हुनु"</w:t>
      </w:r>
      <w:r>
        <w:rPr>
          <w:lang w:val="ne_NP" w:bidi="ne_NP"/>
        </w:rPr>
        <w:t xml:space="preserve"> भनिन्थ्यो। यी रीतिरिवाजहरूमा नुहाउने, लुगा धुने र केही खाना वा गतिविधिहरूबाट टाढा रहनेकुरा समावेश थियो। मानिसहरूले परमेश्वरलाई </w:t>
      </w:r>
      <w:r>
        <w:rPr>
          <w:lang w:val="ne_NP" w:bidi="ne_NP"/>
        </w:rPr>
        <w:t>बलिदानहरू</w:t>
      </w:r>
      <w:r>
        <w:rPr>
          <w:lang w:val="ne_NP" w:bidi="ne_NP"/>
        </w:rPr>
        <w:t xml:space="preserve"> पनि चढाउनु आवश्यक थियो। परमेश्वरको आराधना गर्नको लागि शुद्ध हुने सम्बन्धी यी नियमहरूले मानिसहरूलाई परमेश्वर पवित्र र तिनीहरू भन्दा बिल्कुल फरक हुनुहुन्छ भनेर सम्झाउँथ्यो।</w:t>
      </w:r>
    </w:p>
    <w:p>
      <w:pPr/>
      <w:r>
        <w:rPr>
          <w:lang w:val="ne_NP" w:bidi="ne_NP"/>
        </w:rPr>
      </w:r>
      <w:r>
        <w:rPr>
          <w:lang w:val="ne_NP" w:bidi="ne_NP"/>
        </w:rPr>
        <w:t xml:space="preserve">परमेश्वरले इस्राएलीहरूलाई आफ्नो पवित्र मानिसहुन र परमेश्वरको उद्देश्यको सेवा गर्न रोज्नु भएको थियो। त्यसैले इस्राएलीहरू आफ्नो वरिपरिका अन्य </w:t>
      </w:r>
      <w:r>
        <w:rPr>
          <w:lang w:val="ne_NP" w:bidi="ne_NP"/>
        </w:rPr>
        <w:t>राष्ट्रहरू</w:t>
      </w:r>
      <w:r>
        <w:rPr>
          <w:lang w:val="ne_NP" w:bidi="ne_NP"/>
        </w:rPr>
        <w:t xml:space="preserve"> भन्दा फरक हुनुपर्थ्यो। तिनीहरूले पवित्र हुन सही तरिकाले परमेश्वरको आराधना गर्नुपर्थ्यो। तिनीहरूले परमेश्वरको </w:t>
      </w:r>
      <w:r>
        <w:rPr>
          <w:lang w:val="ne_NP" w:bidi="ne_NP"/>
        </w:rPr>
        <w:t>आज्ञाहरू</w:t>
      </w:r>
      <w:r>
        <w:rPr>
          <w:lang w:val="ne_NP" w:bidi="ne_NP"/>
        </w:rPr>
        <w:t xml:space="preserve"> पनि पालन गर्नुपर्थ्यो, जसमा एक अर्कालाई प्रेम गर्नु र </w:t>
      </w:r>
      <w:r>
        <w:rPr>
          <w:lang w:val="ne_NP" w:bidi="ne_NP"/>
        </w:rPr>
        <w:t>न्यायका</w:t>
      </w:r>
      <w:r>
        <w:rPr>
          <w:lang w:val="ne_NP" w:bidi="ne_NP"/>
        </w:rPr>
        <w:t xml:space="preserve"> साथ व्यवहार गर्नु समावेश थियो।</w:t>
      </w:r>
    </w:p>
    <w:p>
      <w:pPr/>
      <w:r>
        <w:rPr>
          <w:lang w:val="ne_NP" w:bidi="ne_NP"/>
        </w:rPr>
      </w:r>
      <w:r>
        <w:rPr>
          <w:lang w:val="ne_NP" w:bidi="ne_NP"/>
        </w:rPr>
        <w:t>वस्तुहरू पनि पवित्र हुन सक्छन्। यदि तिनीहरू परमेश्वरको आराधनाको लागि प्रयोग गरिन्छन् भने तिनीहरू पवित्र हुन्छन्। पवित्र बनाइएको वस्तुलाई परमेश्वरको आराधनाको लागि मात्र प्रयोग गर्न सकिन्छ र यसलाई साधारण कामको लागि प्रयोग गर्न सकिदैन।</w:t>
      </w:r>
    </w:p>
    <w:p>
      <w:pPr/>
      <w:r>
        <w:rPr>
          <w:lang w:val="ne_NP" w:bidi="ne_NP"/>
        </w:rPr>
      </w:r>
      <w:r>
        <w:rPr>
          <w:lang w:val="ne_NP" w:bidi="ne_NP"/>
        </w:rPr>
        <w:t>नयाँ नियममा, येशूलाई पवित्र भनिन्छ किनभने उहाँ परमेश्वर हुनुहुन्छ। परमेश्वरको बारेमा जे सत्य छ त्यो येशूको बारेमा पनि सत्य छ।</w:t>
      </w:r>
    </w:p>
    <w:p>
      <w:pPr/>
      <w:r>
        <w:rPr>
          <w:lang w:val="ne_NP" w:bidi="ne_NP"/>
        </w:rPr>
      </w:r>
      <w:r>
        <w:rPr>
          <w:lang w:val="ne_NP" w:bidi="ne_NP"/>
        </w:rPr>
        <w:t>पवित्र आत्मालाई</w:t>
      </w:r>
      <w:r>
        <w:rPr>
          <w:lang w:val="ne_NP" w:bidi="ne_NP"/>
        </w:rPr>
        <w:t xml:space="preserve"> पवित्र भनिन्छ किनभने यो परमेश्वरको आत्मा हो।</w:t>
      </w:r>
    </w:p>
    <w:p>
      <w:pPr/>
      <w:r>
        <w:rPr>
          <w:lang w:val="ne_NP" w:bidi="ne_NP"/>
        </w:rPr>
      </w:r>
      <w:r>
        <w:rPr>
          <w:lang w:val="ne_NP" w:bidi="ne_NP"/>
        </w:rPr>
        <w:t xml:space="preserve">जब मानिसहरूले येशूमा भरोसा गर्न थाल्छन् र पवित्र आत्मा प्राप्त गर्छन्, तिनीहरू पनि पवित्र हुन्छन्। जसरी परमेश्वरले इस्राएलीहरूलाई पवित्र मानिसहरूको रूपमा बोलाउनु भएको थियो, त्यसरी नै अब उहाँले आफ्ना सबै सन्तानलाई पवित्र मानिसहरूको रूपमा बोलाउनुहुन्छ। जब मानिसहरूले येशूलाई पछ्याउन थाल्छन्, पवित्र आत्माले तिनीहरूलाई परिवर्तन गर्न, तिनीहरूलाई अझ बढी येशू जस्तै बनाउन वा परमेश्वरको विशेष उद्देश्यहरूको लागि अलग गर्न तिनीहरूको हृदयमा काम गर्छ। पवित्र आत्माको यस कामलाई </w:t>
      </w:r>
      <w:r>
        <w:rPr>
          <w:lang w:val="ne_NP" w:bidi="ne_NP"/>
        </w:rPr>
        <w:t>पवित्रीकरण</w:t>
      </w:r>
      <w:r>
        <w:rPr>
          <w:lang w:val="ne_NP" w:bidi="ne_NP"/>
        </w:rPr>
        <w:t xml:space="preserve"> भनिन्छ।</w:t>
      </w:r>
      <w:r>
        <w:rPr>
          <w:lang w:val="ne_NP" w:bidi="ne_NP"/>
        </w:rPr>
      </w:r>
      <w:r>
        <w:rPr>
          <w:lang w:val="ne_NP" w:bidi="ne_NP"/>
        </w:rPr>
      </w:r>
    </w:p>
    <w:p>
      <w:pPr/>
      <w:r>
        <w:rPr>
          <w:lang w:val="ne_NP" w:bidi="ne_NP"/>
        </w:rPr>
      </w:r>
    </w:p>
    <w:p>
      <w:pPr>
        <w:pStyle w:val="Heading2"/>
      </w:pPr>
      <w:r>
        <w:rPr>
          <w:lang w:val="ne_NP" w:bidi="ne_NP"/>
        </w:rPr>
        <w:t>पवित्र</w:t>
      </w:r>
      <w:r>
        <w:rPr>
          <w:lang w:val="ne_NP" w:bidi="ne_NP"/>
        </w:rPr>
      </w:r>
    </w:p>
    <w:p>
      <w:pPr/>
      <w:r>
        <w:rPr>
          <w:lang w:val="ne_NP" w:bidi="ne_NP"/>
        </w:rPr>
      </w:r>
      <w:r>
        <w:rPr>
          <w:lang w:val="ne_NP" w:bidi="ne_NP"/>
        </w:rPr>
        <w:t xml:space="preserve">पुरानो नियममा, जब तपाईंले कसैलाई </w:t>
      </w:r>
      <w:r>
        <w:rPr>
          <w:b/>
          <w:lang w:val="ne_NP" w:bidi="ne_NP"/>
        </w:rPr>
        <w:t>पवित्र गर्नुहुन्छ</w:t>
      </w:r>
      <w:r>
        <w:rPr>
          <w:lang w:val="ne_NP" w:bidi="ne_NP"/>
        </w:rPr>
        <w:t xml:space="preserve"> वा </w:t>
      </w:r>
      <w:r>
        <w:rPr>
          <w:lang w:val="ne_NP" w:bidi="ne_NP"/>
        </w:rPr>
        <w:t>पवित्र पार्नुहुन्छ</w:t>
      </w:r>
      <w:r>
        <w:rPr>
          <w:lang w:val="ne_NP" w:bidi="ne_NP"/>
        </w:rPr>
        <w:t xml:space="preserve">, तपाईंले त्यो व्यक्तिलाई परमेश्वरको विशेष सेवाको लागि अलग गर्नुहुन्छ। व्यक्ति अब परमेश्वरको हो; तिनीहरू </w:t>
      </w:r>
      <w:r>
        <w:rPr>
          <w:lang w:val="ne_NP" w:bidi="ne_NP"/>
        </w:rPr>
        <w:t>पवित्र</w:t>
      </w:r>
      <w:r>
        <w:rPr>
          <w:lang w:val="ne_NP" w:bidi="ne_NP"/>
        </w:rPr>
        <w:t xml:space="preserve"> छन्। पुरानो नियममा, </w:t>
      </w:r>
      <w:r>
        <w:rPr>
          <w:lang w:val="ne_NP" w:bidi="ne_NP"/>
        </w:rPr>
        <w:t>पूजाहारीहरू</w:t>
      </w:r>
      <w:r>
        <w:rPr>
          <w:lang w:val="ne_NP" w:bidi="ne_NP"/>
        </w:rPr>
        <w:t xml:space="preserve"> र </w:t>
      </w:r>
      <w:r>
        <w:rPr>
          <w:lang w:val="ne_NP" w:bidi="ne_NP"/>
        </w:rPr>
        <w:t>लेवीहरू</w:t>
      </w:r>
      <w:r>
        <w:rPr>
          <w:lang w:val="ne_NP" w:bidi="ne_NP"/>
        </w:rPr>
        <w:t xml:space="preserve"> परमेश्वरको मन्दिरमा काम गर्ने मानिसहरू थिए। तिनीहरूले परमेश्वरको लागि आफ्नो कर्तव्य पुरा गर्न अघि तिनीहरूले आफूलाई पवित्र गर्नुपर्थ्यो। यसको अर्थ तिनीहरूले केही समयको लागि आफ्नो पत्नीसँग यौन सम्बन्ध राख्दैनथे, र त्यसपछि तिनीहरूले विशेष प्रकारले नुहाउँनु र ताजा लुगा लगाउनुपर्थ्यो।</w:t>
      </w:r>
    </w:p>
    <w:p>
      <w:pPr/>
      <w:r>
        <w:rPr>
          <w:lang w:val="ne_NP" w:bidi="ne_NP"/>
        </w:rPr>
      </w:r>
      <w:r>
        <w:rPr>
          <w:lang w:val="ne_NP" w:bidi="ne_NP"/>
        </w:rPr>
        <w:t xml:space="preserve">मानिसहरूले परमेश्वरको लागि विशेष काम गर्न प्रयोगहुने वस्तुलाई पवित्र वा शुद्ध गर्न सक्थे। उदाहरणको लागि, पूजाहारीहरूले परमेश्वरको </w:t>
      </w:r>
      <w:r>
        <w:rPr>
          <w:lang w:val="ne_NP" w:bidi="ne_NP"/>
        </w:rPr>
        <w:t>मन्दिर</w:t>
      </w:r>
      <w:r>
        <w:rPr>
          <w:lang w:val="ne_NP" w:bidi="ne_NP"/>
        </w:rPr>
        <w:t xml:space="preserve"> र मन्दिरका सबै वस्तुहरूलाई पवित्र बनाए। पूजाहारीहरूले मन्दिरमा बलिदान दिएको पशुहरूको रगत मन्दिर र मन्दिरमा भएको वस्तुहरूमा छर्केर यो काम गर्थे। अब यी वस्तुहरू पवित्र थिए - तिनीहरू परमेश्वरको भयो। मानिसहरूले यी वस्तुहरूलाई साधारण प्रयोगको लागि प्रयोग गर्न सक्दैनथे। यदि तिनीहरूले त्यसो गरे भने यो परमेश्वरको भयानक अपमान हुनेथियो।</w:t>
      </w:r>
    </w:p>
    <w:p>
      <w:pPr/>
      <w:r>
        <w:rPr>
          <w:lang w:val="ne_NP" w:bidi="ne_NP"/>
        </w:rPr>
      </w:r>
      <w:r>
        <w:rPr>
          <w:lang w:val="ne_NP" w:bidi="ne_NP"/>
        </w:rPr>
        <w:t xml:space="preserve">यदि परमेश्वरले कसैलाई पवित्र पार्नुहुन्छ भने त्यो व्यक्ति </w:t>
      </w:r>
      <w:r>
        <w:rPr>
          <w:lang w:val="ne_NP" w:bidi="ne_NP"/>
        </w:rPr>
        <w:t>शुद्ध</w:t>
      </w:r>
      <w:r>
        <w:rPr>
          <w:lang w:val="ne_NP" w:bidi="ne_NP"/>
        </w:rPr>
        <w:t xml:space="preserve"> हुन्छ। बाइबलमा जब कोई शुद्ध हुन्छ, यसको हाम्रो शरीर शुद्ध हुनुसँग कुनै सम्बन्ध हुँदैन। जब हामी शुद्ध हुन्छौ यसको सामान्य यर्थ हामी परमेश्वरको सेवा गर्न योग्य छौं भन्ने हो।</w:t>
      </w:r>
    </w:p>
    <w:p>
      <w:pPr/>
      <w:r>
        <w:rPr>
          <w:lang w:val="ne_NP" w:bidi="ne_NP"/>
        </w:rPr>
      </w:r>
      <w:r>
        <w:rPr>
          <w:lang w:val="ne_NP" w:bidi="ne_NP"/>
        </w:rPr>
        <w:t>नयाँ नियममा, अधिकांश अनुवादहरूले मानिसहरूले परमेश्वरको लागि विशेष उद्देश्य वा कामको लागि समर्पित गरेको वस्तु वा व्यक्ति भन्नको लागि पवित्र शब्द प्रयोग गर्छन्। त्यसपछि अनुवादहरूले अर्को शब्द, पवित्रीकरण प्रयोग गर्छन्, जसले परमेश्वरले चाहनु भएको जस्तै जिवन बढी भन्दा बढी जिउनकालागि मानिसहरूले सिक्ने प्रक्रियाको बारेमा कुरा गर्न प्रयोग गर्छन। यद्यपि, मूल भाषामा एउटा वस्तुलाई विशेष कामको लागि समर्पित गर्न र परमेश्वरले हामी बाँचेको चाहनु भएको जस्तै जिउन सिक्ने प्रक्रिया दुबैमा उहि शब्दको प्रयोग गर्दछन्।</w:t>
      </w:r>
      <w:r>
        <w:rPr>
          <w:lang w:val="ne_NP" w:bidi="ne_NP"/>
        </w:rPr>
      </w:r>
      <w:r>
        <w:rPr>
          <w:lang w:val="ne_NP" w:bidi="ne_NP"/>
        </w:rPr>
      </w:r>
    </w:p>
    <w:p>
      <w:pPr/>
      <w:r>
        <w:rPr>
          <w:lang w:val="ne_NP" w:bidi="ne_NP"/>
        </w:rPr>
      </w:r>
    </w:p>
    <w:p>
      <w:pPr>
        <w:pStyle w:val="Heading2"/>
      </w:pPr>
      <w:r>
        <w:rPr>
          <w:lang w:val="ne_NP" w:bidi="ne_NP"/>
        </w:rPr>
        <w:t>पवित्र आत्मा</w:t>
      </w:r>
      <w:r>
        <w:rPr>
          <w:lang w:val="ne_NP" w:bidi="ne_NP"/>
        </w:rPr>
      </w:r>
    </w:p>
    <w:p>
      <w:pPr/>
      <w:r>
        <w:rPr>
          <w:lang w:val="ne_NP" w:bidi="ne_NP"/>
        </w:rPr>
      </w:r>
      <w:r>
        <w:rPr>
          <w:b/>
          <w:lang w:val="ne_NP" w:bidi="ne_NP"/>
        </w:rPr>
        <w:t>पवित्र आत्मा</w:t>
      </w:r>
      <w:r>
        <w:rPr>
          <w:lang w:val="ne_NP" w:bidi="ne_NP"/>
        </w:rPr>
        <w:t xml:space="preserve"> </w:t>
      </w:r>
      <w:r>
        <w:rPr>
          <w:b/>
          <w:lang w:val="ne_NP" w:bidi="ne_NP"/>
        </w:rPr>
        <w:t>परमेश्वरको आत्मा</w:t>
      </w:r>
      <w:r>
        <w:rPr>
          <w:lang w:val="ne_NP" w:bidi="ne_NP"/>
        </w:rPr>
        <w:t xml:space="preserve"> हो। कहिलेकाँही बाइबलले यसलाई परमेश्वरको आत्मा, </w:t>
      </w:r>
      <w:r>
        <w:rPr>
          <w:b/>
          <w:lang w:val="ne_NP" w:bidi="ne_NP"/>
        </w:rPr>
        <w:t>प्रभुको आत्मा</w:t>
      </w:r>
      <w:r>
        <w:rPr>
          <w:lang w:val="ne_NP" w:bidi="ne_NP"/>
        </w:rPr>
        <w:t xml:space="preserve"> वा कहिलेकाँही </w:t>
      </w:r>
      <w:r>
        <w:rPr>
          <w:b/>
          <w:lang w:val="ne_NP" w:bidi="ne_NP"/>
        </w:rPr>
        <w:t>आत्मा</w:t>
      </w:r>
      <w:r>
        <w:rPr>
          <w:lang w:val="ne_NP" w:bidi="ne_NP"/>
        </w:rPr>
        <w:t xml:space="preserve"> मात्र भन्छ।</w:t>
      </w:r>
    </w:p>
    <w:p>
      <w:pPr/>
      <w:r>
        <w:rPr>
          <w:lang w:val="ne_NP" w:bidi="ne_NP"/>
        </w:rPr>
      </w:r>
      <w:r>
        <w:rPr>
          <w:lang w:val="ne_NP" w:bidi="ne_NP"/>
        </w:rPr>
        <w:t xml:space="preserve">परमेश्वरको आत्मा परमेश्वरबाट आउँने शक्ति हो। यस शक्तिले सृजना गर्छ, जीवन दिन्छ, </w:t>
      </w:r>
      <w:r>
        <w:rPr>
          <w:lang w:val="ne_NP" w:bidi="ne_NP"/>
        </w:rPr>
        <w:t>चमत्कार</w:t>
      </w:r>
      <w:r>
        <w:rPr>
          <w:lang w:val="ne_NP" w:bidi="ne_NP"/>
        </w:rPr>
        <w:t xml:space="preserve"> गर्छ र मानिसहरूलाई परिवर्तन गर्दछ।</w:t>
      </w:r>
    </w:p>
    <w:p>
      <w:pPr/>
      <w:r>
        <w:rPr>
          <w:lang w:val="ne_NP" w:bidi="ne_NP"/>
        </w:rPr>
      </w:r>
      <w:r>
        <w:rPr>
          <w:lang w:val="ne_NP" w:bidi="ne_NP"/>
        </w:rPr>
        <w:t xml:space="preserve">जब परमेश्वरको आत्मा कुनै व्यक्तिमा आउँछ, त्यो व्यक्तिले विशेष शक्ति वा क्षमता प्राप्त गर्दछ। यसको अर्थ शारीरिक शक्ति, विशेष </w:t>
      </w:r>
      <w:r>
        <w:rPr>
          <w:lang w:val="ne_NP" w:bidi="ne_NP"/>
        </w:rPr>
        <w:t>बुद्धि</w:t>
      </w:r>
      <w:r>
        <w:rPr>
          <w:lang w:val="ne_NP" w:bidi="ne_NP"/>
        </w:rPr>
        <w:t xml:space="preserve"> वा परमेश्वरले के चाहनु हुन्छ भन्ने स्पष्ट समझ हुन सक्छ। पवित्र आत्माले अगमवक्ताहरूलाई परमेश्वरको सन्देशहरू दिन्थे, जुन </w:t>
      </w:r>
      <w:r>
        <w:rPr>
          <w:lang w:val="ne_NP" w:bidi="ne_NP"/>
        </w:rPr>
        <w:t>अगमवक्ताहरूले</w:t>
      </w:r>
      <w:r>
        <w:rPr>
          <w:lang w:val="ne_NP" w:bidi="ne_NP"/>
        </w:rPr>
        <w:t xml:space="preserve"> मानिसहरूलाई बाँड्थे। </w:t>
      </w:r>
    </w:p>
    <w:p>
      <w:pPr/>
      <w:r>
        <w:rPr>
          <w:lang w:val="ne_NP" w:bidi="ne_NP"/>
        </w:rPr>
      </w:r>
      <w:r>
        <w:rPr>
          <w:lang w:val="ne_NP" w:bidi="ne_NP"/>
        </w:rPr>
        <w:t xml:space="preserve">पवित्र आत्माले मानिसहरूलाई येशूको अनुयायीहरू बन्न सम्भव बनाउँछ। जब मानिसहरूले येशूलाई पछ्याउन थाल्छन्, पवित्र आत्माले तिनीहरूको हृदयमा काम गर्छ, तिनीहरूलाई अझ बढी येशू जस्तै व्यवहार गर्न र तिनीहरूलाई अझ बढी </w:t>
      </w:r>
      <w:r>
        <w:rPr>
          <w:lang w:val="ne_NP" w:bidi="ne_NP"/>
        </w:rPr>
        <w:t>पवित्र</w:t>
      </w:r>
      <w:r>
        <w:rPr>
          <w:lang w:val="ne_NP" w:bidi="ne_NP"/>
        </w:rPr>
        <w:t xml:space="preserve"> बन्न मद्दत गर्छ। पवित्र आत्माको यस कामलाई </w:t>
      </w:r>
      <w:r>
        <w:rPr>
          <w:lang w:val="ne_NP" w:bidi="ne_NP"/>
        </w:rPr>
        <w:t>पवित्रीकरण</w:t>
      </w:r>
      <w:r>
        <w:rPr>
          <w:lang w:val="ne_NP" w:bidi="ne_NP"/>
        </w:rPr>
        <w:t xml:space="preserve"> भनिन्छ।</w:t>
      </w:r>
    </w:p>
    <w:p>
      <w:pPr/>
      <w:r>
        <w:rPr>
          <w:lang w:val="ne_NP" w:bidi="ne_NP"/>
        </w:rPr>
      </w:r>
      <w:r>
        <w:rPr>
          <w:lang w:val="ne_NP" w:bidi="ne_NP"/>
        </w:rPr>
        <w:t xml:space="preserve">पवित्र आत्मा केवल शक्ति होइन, तर एक व्यक्ति पनि हो। उदाहरणको लागि हामीलाई यो थाहा छ किनभने बाइबलले पवित्र आत्मालाई दुखी बनाउन सम्भव छ भनेर भन्छ। पवित्र आत्मा त्रिएकको एक भाग हो परमेश्वर जो एक हो तर तीन व्यक्तिहरू मिलेर बनेका छन्। पिता परमेश्वर, पुत्र येशू परमेश्वर र पवित्र आत्मा तीन फरक व्यक्तिहरू हुन्, तर तिनीहरू एकै परमेश्वर हुन्। जब पवित्र आत्मा येशूमा ओर्लिनुहुन्छ र </w:t>
      </w:r>
      <w:r>
        <w:rPr>
          <w:lang w:val="ne_NP" w:bidi="ne_NP"/>
        </w:rPr>
        <w:t>स्वर्गबाट</w:t>
      </w:r>
      <w:r>
        <w:rPr>
          <w:lang w:val="ne_NP" w:bidi="ne_NP"/>
        </w:rPr>
        <w:t xml:space="preserve"> परमेश्वरको आवाजमा बोल्नुहुन्छ, तब हामी यशूको </w:t>
      </w:r>
      <w:r>
        <w:rPr>
          <w:lang w:val="ne_NP" w:bidi="ne_NP"/>
        </w:rPr>
        <w:t>बप्तिस्मा</w:t>
      </w:r>
      <w:r>
        <w:rPr>
          <w:lang w:val="ne_NP" w:bidi="ne_NP"/>
        </w:rPr>
        <w:t xml:space="preserve">मा, एकसाथ त्रिएकको तीनैवटा सदस्यहरूलाई देख्न सक्छौं। बाइबलले कतै त्रिएक शब्द प्रयोग गरेको छैन, तर येशू </w:t>
      </w:r>
      <w:r>
        <w:rPr>
          <w:lang w:val="ne_NP" w:bidi="ne_NP"/>
        </w:rPr>
        <w:t>स्वर्गमा</w:t>
      </w:r>
      <w:r>
        <w:rPr>
          <w:lang w:val="ne_NP" w:bidi="ne_NP"/>
        </w:rPr>
        <w:t xml:space="preserve"> फर्कनु भएको धेरै पुस्ताहरूपछि </w:t>
      </w:r>
      <w:r>
        <w:rPr>
          <w:lang w:val="ne_NP" w:bidi="ne_NP"/>
        </w:rPr>
        <w:t>मण्डलीले</w:t>
      </w:r>
      <w:r>
        <w:rPr>
          <w:lang w:val="ne_NP" w:bidi="ne_NP"/>
        </w:rPr>
        <w:t xml:space="preserve"> यो शब्द प्रयोग गर्न थाले, परमेश्वर तीन र एक हुनुको रहस्य वर्णन गर्न थाले।</w:t>
      </w:r>
    </w:p>
    <w:p>
      <w:pPr/>
      <w:r>
        <w:rPr>
          <w:lang w:val="ne_NP" w:bidi="ne_NP"/>
        </w:rPr>
      </w:r>
      <w:r>
        <w:rPr>
          <w:lang w:val="ne_NP" w:bidi="ne_NP"/>
        </w:rPr>
        <w:t>बाइबल लेखिएको भाषामा, आत्माकालागि र "हावा" र "सास" कालागि प्रयोग गरिने शब्द एउटै हो। यी शब्दहरू किन उस्तै छन् भनेर हामी बुझ्न सक्छौं: तिनीहरू सबै अदृश्य र केही हदसम्म रहस्यमय तर धेरै महत्त्वपूर्ण छन्।</w:t>
      </w:r>
    </w:p>
    <w:p>
      <w:pPr/>
      <w:r>
        <w:rPr>
          <w:lang w:val="ne_NP" w:bidi="ne_NP"/>
        </w:rPr>
      </w:r>
      <w:r>
        <w:rPr>
          <w:lang w:val="ne_NP" w:bidi="ne_NP"/>
        </w:rPr>
        <w:t>कहिलेकाँही कुनै निश्चित खण्डमा यसको अर्थ "आत्मा" वा "हावा" वा "सास" हो भनेर स्पष्ट हुँदैन। यस शब्दको अर्थ यी सबै कुराहरू हुन सक्छ भन्ने तथ्यले यस्तो खण्डमा सौन्दर्य र गहिराई थप्छ।</w:t>
      </w:r>
      <w:r>
        <w:rPr>
          <w:lang w:val="ne_NP" w:bidi="ne_NP"/>
        </w:rPr>
      </w:r>
      <w:r>
        <w:rPr>
          <w:lang w:val="ne_NP" w:bidi="ne_NP"/>
        </w:rPr>
      </w:r>
    </w:p>
    <w:p>
      <w:pPr/>
      <w:r>
        <w:rPr>
          <w:lang w:val="ne_NP" w:bidi="ne_NP"/>
        </w:rPr>
      </w:r>
    </w:p>
    <w:p>
      <w:pPr>
        <w:pStyle w:val="Heading2"/>
      </w:pPr>
      <w:r>
        <w:rPr>
          <w:lang w:val="ne_NP" w:bidi="ne_NP"/>
        </w:rPr>
        <w:t>पवित्रस्थान</w:t>
      </w:r>
      <w:r>
        <w:rPr>
          <w:lang w:val="ne_NP" w:bidi="ne_NP"/>
        </w:rPr>
      </w:r>
    </w:p>
    <w:p>
      <w:pPr/>
      <w:r>
        <w:rPr>
          <w:lang w:val="ne_NP" w:bidi="ne_NP"/>
        </w:rPr>
      </w:r>
      <w:r>
        <w:rPr>
          <w:lang w:val="ne_NP" w:bidi="ne_NP"/>
        </w:rPr>
        <w:t xml:space="preserve">पवित्रस्थान शब्दको अर्थ परमेश्वरको </w:t>
      </w:r>
      <w:r>
        <w:rPr>
          <w:lang w:val="ne_NP" w:bidi="ne_NP"/>
        </w:rPr>
        <w:t>आराधनाको</w:t>
      </w:r>
      <w:r>
        <w:rPr>
          <w:lang w:val="ne_NP" w:bidi="ne_NP"/>
        </w:rPr>
        <w:t xml:space="preserve"> लागि अलग गरिएको </w:t>
      </w:r>
      <w:r>
        <w:rPr>
          <w:lang w:val="ne_NP" w:bidi="ne_NP"/>
        </w:rPr>
        <w:t>पवित्र</w:t>
      </w:r>
      <w:r>
        <w:rPr>
          <w:lang w:val="ne_NP" w:bidi="ne_NP"/>
        </w:rPr>
        <w:t xml:space="preserve"> ठाउँ हो। कहिलेकाँही पवित्रस्थान शब्द परमेश्वरको </w:t>
      </w:r>
      <w:r>
        <w:rPr>
          <w:lang w:val="ne_NP" w:bidi="ne_NP"/>
        </w:rPr>
        <w:t>मन्दिरको</w:t>
      </w:r>
      <w:r>
        <w:rPr>
          <w:lang w:val="ne_NP" w:bidi="ne_NP"/>
        </w:rPr>
        <w:t xml:space="preserve"> वर्णन गर्ने अर्को शब्दको रूपमा प्रयोग गरिन्छ। त्यसपछि यसको अर्थ विशेष गरी मन्दिरको मध्य भाग हो। मन्दिर शब्द भवन र यसको वरपरको आँगनहरूको लागि प्रयोग गर्न सकिन्छ, तर पवित्र स्थान शब्द भवनको लागि मात्र प्रयोग गरिन्छ। पवित्रस्थान शब्दले </w:t>
      </w:r>
      <w:r>
        <w:rPr>
          <w:lang w:val="ne_NP" w:bidi="ne_NP"/>
        </w:rPr>
        <w:t>इस्राएलीहरूले</w:t>
      </w:r>
      <w:r>
        <w:rPr>
          <w:lang w:val="ne_NP" w:bidi="ne_NP"/>
        </w:rPr>
        <w:t xml:space="preserve"> मन्दिर बनाउनु अघि आराधनाको ठाउँको रूपमा प्रयोग गर्ने सार्न मिल्ने </w:t>
      </w:r>
      <w:r>
        <w:rPr>
          <w:lang w:val="ne_NP" w:bidi="ne_NP"/>
        </w:rPr>
        <w:t>पाललाई</w:t>
      </w:r>
      <w:r>
        <w:rPr>
          <w:lang w:val="ne_NP" w:bidi="ne_NP"/>
        </w:rPr>
        <w:t xml:space="preserve"> पनि जनाउँछ।</w:t>
      </w:r>
    </w:p>
    <w:p>
      <w:pPr/>
      <w:r>
        <w:rPr>
          <w:lang w:val="ne_NP" w:bidi="ne_NP"/>
        </w:rPr>
      </w:r>
      <w:r>
        <w:rPr>
          <w:lang w:val="ne_NP" w:bidi="ne_NP"/>
        </w:rPr>
        <w:t xml:space="preserve">किनभने येशूमा </w:t>
      </w:r>
      <w:r>
        <w:rPr>
          <w:lang w:val="ne_NP" w:bidi="ne_NP"/>
        </w:rPr>
        <w:t>विश्वास गर्नेहरू</w:t>
      </w:r>
      <w:r>
        <w:rPr>
          <w:lang w:val="ne_NP" w:bidi="ne_NP"/>
        </w:rPr>
        <w:t xml:space="preserve"> भित्र </w:t>
      </w:r>
      <w:r>
        <w:rPr>
          <w:lang w:val="ne_NP" w:bidi="ne_NP"/>
        </w:rPr>
        <w:t>पवित्र आत्मा</w:t>
      </w:r>
      <w:r>
        <w:rPr>
          <w:lang w:val="ne_NP" w:bidi="ne_NP"/>
        </w:rPr>
        <w:t xml:space="preserve"> बास गर्नुहुन्छ, त्यसैले विश्वासीहरूलाई तिनीहरूको शरीर परमेश्वरको पवित्रस्थान हो भनेर पावलले भने। त्यसैले हाम्रो शरीर पनि परमेश्वरको आराधनाको लागि हो!</w:t>
      </w:r>
      <w:r>
        <w:rPr>
          <w:lang w:val="ne_NP" w:bidi="ne_NP"/>
        </w:rPr>
      </w:r>
      <w:r>
        <w:rPr>
          <w:lang w:val="ne_NP" w:bidi="ne_NP"/>
        </w:rPr>
      </w:r>
    </w:p>
    <w:p>
      <w:pPr/>
      <w:r>
        <w:rPr>
          <w:lang w:val="ne_NP" w:bidi="ne_NP"/>
        </w:rPr>
      </w:r>
    </w:p>
    <w:p>
      <w:pPr>
        <w:pStyle w:val="Heading2"/>
      </w:pPr>
      <w:r>
        <w:rPr>
          <w:lang w:val="ne_NP" w:bidi="ne_NP"/>
        </w:rPr>
        <w:t>पवित्रीकरण</w:t>
      </w:r>
      <w:r>
        <w:rPr>
          <w:lang w:val="ne_NP" w:bidi="ne_NP"/>
        </w:rPr>
      </w:r>
    </w:p>
    <w:p>
      <w:pPr/>
      <w:r>
        <w:rPr>
          <w:lang w:val="ne_NP" w:bidi="ne_NP"/>
        </w:rPr>
      </w:r>
      <w:r>
        <w:rPr>
          <w:lang w:val="ne_NP" w:bidi="ne_NP"/>
        </w:rPr>
        <w:t xml:space="preserve">यदि कसैले कुनै व्यक्तिलाई </w:t>
      </w:r>
      <w:r>
        <w:rPr>
          <w:b/>
          <w:lang w:val="ne_NP" w:bidi="ne_NP"/>
        </w:rPr>
        <w:t>पवित्र बनाउँछ</w:t>
      </w:r>
      <w:r>
        <w:rPr>
          <w:lang w:val="ne_NP" w:bidi="ne_NP"/>
        </w:rPr>
        <w:t xml:space="preserve"> वा </w:t>
      </w:r>
      <w:r>
        <w:rPr>
          <w:lang w:val="ne_NP" w:bidi="ne_NP"/>
        </w:rPr>
        <w:t>अर्पण गर्छ</w:t>
      </w:r>
      <w:r>
        <w:rPr>
          <w:lang w:val="ne_NP" w:bidi="ne_NP"/>
        </w:rPr>
        <w:t xml:space="preserve"> भने तिनीहरूले त्यसलाई परमेश्वरको लागि समर्पित वा अलग गर्छन्: त्यो व्यक्ति </w:t>
      </w:r>
      <w:r>
        <w:rPr>
          <w:lang w:val="ne_NP" w:bidi="ne_NP"/>
        </w:rPr>
        <w:t>पवित्र</w:t>
      </w:r>
      <w:r>
        <w:rPr>
          <w:lang w:val="ne_NP" w:bidi="ne_NP"/>
        </w:rPr>
        <w:t xml:space="preserve"> हुन्छ। त्यो व्यक्ति अब सामान्य वा साधारण होइन। कसैले वस्तुलाई पवित्र पार्न वा अर्पण गर्न सक्छ। यसको अर्थ तिनीहरूले त्यो वस्तुलाई पवित्र वा मानिसहरूले परमेश्वरको उद्देश्यको लागि प्रयोग गर्न सक्ने तुल्याउछन।</w:t>
      </w:r>
    </w:p>
    <w:p>
      <w:pPr/>
      <w:r>
        <w:rPr>
          <w:lang w:val="ne_NP" w:bidi="ne_NP"/>
        </w:rPr>
      </w:r>
      <w:r>
        <w:rPr>
          <w:lang w:val="ne_NP" w:bidi="ne_NP"/>
        </w:rPr>
        <w:t xml:space="preserve">कुनै व्यक्ति वा कुरालाई पवित्र बनाउनु यसको विपरीत कुरा यसलाई </w:t>
      </w:r>
      <w:r>
        <w:rPr>
          <w:b/>
          <w:lang w:val="ne_NP" w:bidi="ne_NP"/>
        </w:rPr>
        <w:t>अशुद्ध</w:t>
      </w:r>
      <w:r>
        <w:rPr>
          <w:lang w:val="ne_NP" w:bidi="ne_NP"/>
        </w:rPr>
        <w:t xml:space="preserve"> गर्नु वा कुनै कुरा वा व्यक्तिलाई पवित्रको सट्टा सामान्य वा साधारण व्यवहार गर्नु हो।</w:t>
      </w:r>
    </w:p>
    <w:p>
      <w:pPr/>
      <w:r>
        <w:rPr>
          <w:lang w:val="ne_NP" w:bidi="ne_NP"/>
        </w:rPr>
      </w:r>
      <w:r>
        <w:rPr>
          <w:lang w:val="ne_NP" w:bidi="ne_NP"/>
        </w:rPr>
        <w:t>नयाँ नियममा, येशू मार्फत परमेश्वरमा विश्वास गर्ने मानिसहरूले आफूलाई परमेश्वरमा समर्पित गर्छन्। तिनीहरू परमेश्वरको पवित्र मानिसहरू वा परमेश्वरको उद्देश्यहरू पूरा गर्न अलग गर्नुभएको मानिसहरू हुन्छन्। यी मानिसहरू परमेश्वरिय जीवन बिताउँछन्, जसको अर्थ तिनीहरूले गरेको सबै कुरामा परमेश्वरलाई पछ्याउँछन्। तर मानिसहरू सधैं बढ्दै जान्छन् र परमेश्वरले चाहनुभए अनुसार जिउन सिक्दै जान्छन्। नयाँ नियमका लेखकहरूले ईश्वरीय जीवन बिताउन सिक्ने प्रक्रियालाई पवित्रिकरण पनि भन्छन्।</w:t>
      </w:r>
      <w:r>
        <w:rPr>
          <w:lang w:val="ne_NP" w:bidi="ne_NP"/>
        </w:rPr>
      </w:r>
      <w:r>
        <w:rPr>
          <w:lang w:val="ne_NP" w:bidi="ne_NP"/>
        </w:rPr>
      </w:r>
    </w:p>
    <w:p>
      <w:pPr/>
      <w:r>
        <w:rPr>
          <w:lang w:val="ne_NP" w:bidi="ne_NP"/>
        </w:rPr>
      </w:r>
    </w:p>
    <w:p>
      <w:pPr>
        <w:pStyle w:val="Heading2"/>
      </w:pPr>
      <w:r>
        <w:rPr>
          <w:lang w:val="ne_NP" w:bidi="ne_NP"/>
        </w:rPr>
        <w:t>पश्चात्ताप</w:t>
      </w:r>
      <w:r>
        <w:rPr>
          <w:lang w:val="ne_NP" w:bidi="ne_NP"/>
        </w:rPr>
      </w:r>
    </w:p>
    <w:p>
      <w:pPr/>
      <w:r>
        <w:rPr>
          <w:lang w:val="ne_NP" w:bidi="ne_NP"/>
        </w:rPr>
      </w:r>
      <w:r>
        <w:rPr>
          <w:lang w:val="ne_NP" w:bidi="ne_NP"/>
        </w:rPr>
        <w:t xml:space="preserve">जब तपाईंले </w:t>
      </w:r>
      <w:r>
        <w:rPr>
          <w:b/>
          <w:lang w:val="ne_NP" w:bidi="ne_NP"/>
        </w:rPr>
        <w:t>पश्चात्ताप</w:t>
      </w:r>
      <w:r>
        <w:rPr>
          <w:lang w:val="ne_NP" w:bidi="ne_NP"/>
        </w:rPr>
        <w:t xml:space="preserve"> गर्नुहुन्छ, तपाईंले गर्नु भएको खराब कामहरूको लागि दुखी हुनु हुन्छ र परिवर्तन गर्न चाहनु हुन्छ। यो तपाईं फर्किरहनु भएको जस्तै हो: तपाईंले नराम्रा कुराहरूदेखि टढा जानुहुन्छ, र तपाईं राम्रो कुराहरूतिर अगाडी बढ्न थाल्नु हुन्छ। अब तपाईंले परमेश्वरको आज्ञा उलङ्घन गर्नुको सट्टा आज्ञा पालन गर्न दृढनिश्चय गर्नु हुन्छ।</w:t>
      </w:r>
    </w:p>
    <w:p>
      <w:pPr/>
      <w:r>
        <w:rPr>
          <w:lang w:val="ne_NP" w:bidi="ne_NP"/>
        </w:rPr>
      </w:r>
      <w:r>
        <w:rPr>
          <w:lang w:val="ne_NP" w:bidi="ne_NP"/>
        </w:rPr>
        <w:t xml:space="preserve"> आफ्नो </w:t>
      </w:r>
      <w:r>
        <w:rPr>
          <w:lang w:val="ne_NP" w:bidi="ne_NP"/>
        </w:rPr>
        <w:t>पापबाट</w:t>
      </w:r>
      <w:r>
        <w:rPr>
          <w:lang w:val="ne_NP" w:bidi="ne_NP"/>
        </w:rPr>
        <w:t xml:space="preserve"> पश्चात्ताप गर्नुपर्छ भनेर परमेश्वरले मानिसहरूलाई भन्नुहुन्छ। जब मानिसहरूले पश्चात्ताप गर्छन तब परमेश्वरले तिनीहरूले गरेको खराब कामहरूको दण्ड दिनुहुन्न, तिनीहरूलाई </w:t>
      </w:r>
      <w:r>
        <w:rPr>
          <w:lang w:val="ne_NP" w:bidi="ne_NP"/>
        </w:rPr>
        <w:t>क्षमा</w:t>
      </w:r>
      <w:r>
        <w:rPr>
          <w:lang w:val="ne_NP" w:bidi="ne_NP"/>
        </w:rPr>
        <w:t xml:space="preserve"> गर्नुहुन्छ। तर यदि मानिसहरूले पश्चात्ताप गरेनन् भने परमेश्वरले तिनीहरूलाई दण्ड दिनु हुनेछ।</w:t>
      </w:r>
    </w:p>
    <w:p>
      <w:pPr/>
      <w:r>
        <w:rPr>
          <w:lang w:val="ne_NP" w:bidi="ne_NP"/>
        </w:rPr>
      </w:r>
      <w:r>
        <w:rPr>
          <w:lang w:val="ne_NP" w:bidi="ne_NP"/>
        </w:rPr>
        <w:t>कहिलेकाँही परमेश्वरले पश्चात्ताप गर्नुहुन्छ भनेर पनि बाइबलले हामीलाई बताउँछ। अवश्य पनि, परमेश्वरले पाप गर्न सक्नुहुन्न र उहाँले गर्नु भएको नराम्रो कामकोलागि पश्चात्ताप गर्नु आवश्यक छैन। जब परमेश्वरले पश्चात्ताप गर्नुभयो भनेर बाइबलले भन्छ भने यसको अर्थ परमेश्वरले कुनै कुरामा आफ्नो मन परिवर्तन गर्नु हो।</w:t>
      </w:r>
    </w:p>
    <w:p>
      <w:pPr/>
      <w:r>
        <w:rPr>
          <w:lang w:val="ne_NP" w:bidi="ne_NP"/>
        </w:rPr>
      </w:r>
      <w:r>
        <w:rPr>
          <w:b/>
          <w:lang w:val="ne_NP" w:bidi="ne_NP"/>
        </w:rPr>
        <w:t>जब तपाईं पश्चात्ताप गर्नु वा पश्चात्तापलाई अनुवाद गर्दै हुनुहुन्छ, भने निम्न कुराहरूमा सावधान रहनुहोस्:</w:t>
      </w:r>
    </w:p>
    <w:p>
      <w:pPr/>
      <w:r>
        <w:rPr>
          <w:lang w:val="ne_NP" w:bidi="ne_NP"/>
        </w:rPr>
      </w:r>
      <w:r>
        <w:rPr>
          <w:lang w:val="ne_NP" w:bidi="ne_NP"/>
        </w:rPr>
        <w:t>तपाईंले रोज्नु भएको शब्दको अर्थ कसैले आफुले गरेको कामको लागि दुखी हुनु मात्र हुदैन। पश्चात्ताप गर्ने व्यक्तिले नराम्रो कामहरू गर्न छोड्न चाहन्छ र परमेश्वरको आज्ञा पालन गर्न सुरु गर्न चाहन्छ भन्ने कुरामा स्पष्ट हुनुपर्छ। सायद तपाईंलाई एउटा शब्दको सट्टामा वाक्यांश चाहिन सक्छ।</w:t>
      </w:r>
      <w:r>
        <w:rPr>
          <w:lang w:val="ne_NP" w:bidi="ne_NP"/>
        </w:rPr>
      </w:r>
      <w:r>
        <w:rPr>
          <w:lang w:val="ne_NP" w:bidi="ne_NP"/>
        </w:rPr>
      </w:r>
    </w:p>
    <w:p>
      <w:pPr/>
      <w:r>
        <w:rPr>
          <w:lang w:val="ne_NP" w:bidi="ne_NP"/>
        </w:rPr>
      </w:r>
    </w:p>
    <w:p>
      <w:pPr>
        <w:pStyle w:val="Heading2"/>
      </w:pPr>
      <w:r>
        <w:rPr>
          <w:lang w:val="ne_NP" w:bidi="ne_NP"/>
        </w:rPr>
        <w:t>पहरा घर</w:t>
      </w:r>
      <w:r>
        <w:rPr>
          <w:lang w:val="ne_NP" w:bidi="ne_NP"/>
        </w:rPr>
      </w:r>
    </w:p>
    <w:p>
      <w:pPr/>
      <w:r>
        <w:rPr>
          <w:lang w:val="ne_NP" w:bidi="ne_NP"/>
        </w:rPr>
      </w:r>
      <w:r>
        <w:rPr>
          <w:b/>
          <w:lang w:val="ne_NP" w:bidi="ne_NP"/>
        </w:rPr>
        <w:t>पहरा घर</w:t>
      </w:r>
      <w:r>
        <w:rPr>
          <w:lang w:val="ne_NP" w:bidi="ne_NP"/>
        </w:rPr>
        <w:t xml:space="preserve"> भनेको दाख बारी भित्रको ठाउँ हो जहाँबाट पहरेदारले बगैचालाई निगरानि गर्न </w:t>
      </w:r>
      <w:r>
        <w:rPr>
          <w:lang w:val="ne_NP" w:bidi="ne_NP"/>
        </w:rPr>
        <w:t>सक्थ्यो</w:t>
      </w:r>
      <w:r>
        <w:rPr>
          <w:lang w:val="ne_NP" w:bidi="ne_NP"/>
        </w:rPr>
        <w:t>। दाख बारी भनेको मानिसहरूले अङ्गुर फलाउने बगैचा हो। अङ्गुर भनेको नरम र रसदार फल हो जुन दाखको बोट भनिने रूखमा फल्छ। जंगली पशु वा चोर बगैचामा प्रवेश नगरोस भनेर सामान्यतया मानिसहरूले दाख बारीको वरिपरि पर्खाल बनाउँथे। मानिसहरूले यो पर्खाल ढुङ्गा वा काडेदार झाडीहरूले बनाउँथे। दाख बारी भित्र मजदूरहरू र चौकीदार छायामा विश्राम गर्न सक्ने घाँसबाट बनेको एउटा छहारी थियो। तिनीहरूले यो छाप्रो ढुङ्गाको थुप्रो माथि बनाए त्यसैले यो बगैचाको बाँकी भाग भन्दा अलि अग्लो थियो। यसरी पहरेदारले बगैचालाई बाहिर हेर्न सक्थ्यो र सबै कुरा देख्न सक्थ्यो। यस छाप्रोलाई पहरा घर भनिन्थ्यो।</w:t>
      </w:r>
      <w:r>
        <w:rPr>
          <w:lang w:val="ne_NP" w:bidi="ne_NP"/>
        </w:rPr>
      </w:r>
      <w:r>
        <w:rPr>
          <w:lang w:val="ne_NP" w:bidi="ne_NP"/>
        </w:rPr>
      </w:r>
    </w:p>
    <w:p>
      <w:pPr/>
      <w:r>
        <w:rPr>
          <w:lang w:val="ne_NP" w:bidi="ne_NP"/>
        </w:rPr>
      </w:r>
    </w:p>
    <w:p>
      <w:pPr>
        <w:pStyle w:val="Heading2"/>
      </w:pPr>
      <w:r>
        <w:rPr>
          <w:lang w:val="ne_NP" w:bidi="ne_NP"/>
        </w:rPr>
        <w:t>पाखण्ड</w:t>
      </w:r>
      <w:r>
        <w:rPr>
          <w:lang w:val="ne_NP" w:bidi="ne_NP"/>
        </w:rPr>
      </w:r>
    </w:p>
    <w:p>
      <w:pPr/>
      <w:r>
        <w:rPr>
          <w:lang w:val="ne_NP" w:bidi="ne_NP"/>
        </w:rPr>
      </w:r>
      <w:r>
        <w:rPr>
          <w:b/>
          <w:lang w:val="ne_NP" w:bidi="ne_NP"/>
        </w:rPr>
        <w:t>पाखण्डको</w:t>
      </w:r>
      <w:r>
        <w:rPr>
          <w:lang w:val="ne_NP" w:bidi="ne_NP"/>
        </w:rPr>
        <w:t xml:space="preserve"> अर्थ कसैले आफूलाई असल भएको नाटक गर्छ तर वास्तवमा उ असल हुदैन। केहि बिशेष कुरा गर्नु महत्त्वपूर्ण हुन्छ भनेर मानिसहरूलाई बताउने, तर आफैले नगर्ने ब्यक्ति पाखण्डी हो। जसले अन्य मानिसहरूलाई परमेश्वरको </w:t>
      </w:r>
      <w:r>
        <w:rPr>
          <w:lang w:val="ne_NP" w:bidi="ne_NP"/>
        </w:rPr>
        <w:t>व्यवस्थाको</w:t>
      </w:r>
      <w:r>
        <w:rPr>
          <w:lang w:val="ne_NP" w:bidi="ne_NP"/>
        </w:rPr>
        <w:t xml:space="preserve"> बारेमा सिकाउँछ, तर उसले परमेश्वरको व्यवस्था भङ्ग गर्छभने त्यो पाखण्डी हो। जो व्यक्तिले नराम्रो सोच्दछ तर अन्य मानिसहरूले उसको प्रशंसा गरोस् भन्ने चाहनाले मात्र असल कामहरू गर्छ, त्यो पाखण्डी हो। पाखण्डी व्यक्ति इमान्दार हुँदैन। ऊ मानिसहरूको नजरमा राम्रो देखिन चाहन्छ, तर उसलाई परमेश्वरको आज्ञा पालन गर्ने कुराको वास्ता हुँदैन।</w:t>
      </w:r>
      <w:r>
        <w:rPr>
          <w:lang w:val="ne_NP" w:bidi="ne_NP"/>
        </w:rPr>
      </w:r>
      <w:r>
        <w:rPr>
          <w:lang w:val="ne_NP" w:bidi="ne_NP"/>
        </w:rPr>
      </w:r>
    </w:p>
    <w:p>
      <w:pPr/>
      <w:r>
        <w:rPr>
          <w:lang w:val="ne_NP" w:bidi="ne_NP"/>
        </w:rPr>
      </w:r>
    </w:p>
    <w:p>
      <w:pPr>
        <w:pStyle w:val="Heading2"/>
      </w:pPr>
      <w:r>
        <w:rPr>
          <w:lang w:val="ne_NP" w:bidi="ne_NP"/>
        </w:rPr>
        <w:t>पाताल</w:t>
      </w:r>
      <w:r>
        <w:rPr>
          <w:lang w:val="ne_NP" w:bidi="ne_NP"/>
        </w:rPr>
      </w:r>
    </w:p>
    <w:p>
      <w:pPr/>
      <w:r>
        <w:rPr>
          <w:lang w:val="ne_NP" w:bidi="ne_NP"/>
        </w:rPr>
      </w:r>
      <w:r>
        <w:rPr>
          <w:b/>
          <w:lang w:val="ne_NP" w:bidi="ne_NP"/>
        </w:rPr>
        <w:t>नरक</w:t>
      </w:r>
      <w:r>
        <w:rPr>
          <w:lang w:val="ne_NP" w:bidi="ne_NP"/>
        </w:rPr>
        <w:t xml:space="preserve"> शब्द त्यो ठाउँको नाम हो जहाँ दुष्ट मानिसहरू मरेपछि दण्ड दिइनेछ।</w:t>
      </w:r>
    </w:p>
    <w:p>
      <w:pPr/>
      <w:r>
        <w:rPr>
          <w:lang w:val="ne_NP" w:bidi="ne_NP"/>
        </w:rPr>
      </w:r>
      <w:r>
        <w:rPr>
          <w:lang w:val="ne_NP" w:bidi="ne_NP"/>
        </w:rPr>
        <w:t xml:space="preserve">मानिसहरू मरेपछि के हुन्छ? हामीलाई यो कुरा सुन्दा अनौठो लाग्न सक्छ, तर बाइबलले यस बारेमा धेरै स्पष्ट रूपमा कुरा गर्दैन। अधिकांश ख्रीष्टियानहरूले येशूमा </w:t>
      </w:r>
      <w:r>
        <w:rPr>
          <w:lang w:val="ne_NP" w:bidi="ne_NP"/>
        </w:rPr>
        <w:t>विश्वास</w:t>
      </w:r>
      <w:r>
        <w:rPr>
          <w:lang w:val="ne_NP" w:bidi="ne_NP"/>
        </w:rPr>
        <w:t xml:space="preserve"> गर्ने मानिसहरू </w:t>
      </w:r>
      <w:r>
        <w:rPr>
          <w:lang w:val="ne_NP" w:bidi="ne_NP"/>
        </w:rPr>
        <w:t>स्वर्ग</w:t>
      </w:r>
      <w:r>
        <w:rPr>
          <w:lang w:val="ne_NP" w:bidi="ne_NP"/>
        </w:rPr>
        <w:t xml:space="preserve"> जान्छन् र विश्वास नगर्ने मानिसहरू </w:t>
      </w:r>
      <w:r>
        <w:rPr>
          <w:lang w:val="ne_NP" w:bidi="ne_NP"/>
        </w:rPr>
        <w:t>नरकमा</w:t>
      </w:r>
      <w:r>
        <w:rPr>
          <w:lang w:val="ne_NP" w:bidi="ne_NP"/>
        </w:rPr>
        <w:t xml:space="preserve"> जान्छन् भनेर भन्छन्। तर बाइबलको समयमा बाँचिरहेका मानिसहरूलाई त्यो बेलासम्म पनि सधैं यस बारेमा स्पष्ट धारणा थिएन।</w:t>
      </w:r>
    </w:p>
    <w:p>
      <w:pPr/>
      <w:r>
        <w:rPr>
          <w:lang w:val="ne_NP" w:bidi="ne_NP"/>
        </w:rPr>
      </w:r>
      <w:r>
        <w:rPr>
          <w:lang w:val="ne_NP" w:bidi="ne_NP"/>
        </w:rPr>
        <w:t>पुरानो नियमका मानिसहरूले मरेपछि के हुन्छ भन्नेबारेमा कुरा गर्दा, तिनीहरूले मानिसहरू "पाताल" वा "</w:t>
      </w:r>
      <w:r>
        <w:rPr>
          <w:lang w:val="ne_NP" w:bidi="ne_NP"/>
        </w:rPr>
        <w:t>शिओल</w:t>
      </w:r>
      <w:r>
        <w:rPr>
          <w:lang w:val="ne_NP" w:bidi="ne_NP"/>
        </w:rPr>
        <w:t>" मा गए भनेर भने। तिनीहरूले पाताललाई हाम्रो आफ्नै संसार मुनि कुनै एउटा ठाउँको रूपमा चित्रण गरे। पुरानो नियमका केही खण्डहरूले राम्रा वा नराम्रा सबै मानिसहरू पातालमा जान्छन् भनेर बताउँछ; अन्य खण्डहरूले खराब मानिसहरूलाई मात्र दण्डदिने ठाउँ पाताल हो भनेर बताउँछ।</w:t>
      </w:r>
    </w:p>
    <w:p>
      <w:pPr/>
      <w:r>
        <w:rPr>
          <w:lang w:val="ne_NP" w:bidi="ne_NP"/>
        </w:rPr>
      </w:r>
      <w:r>
        <w:rPr>
          <w:lang w:val="ne_NP" w:bidi="ne_NP"/>
        </w:rPr>
        <w:t>नयाँ नियममा, मानिसहरूले "पाताल" को बारेमा पनि कुरा गर्छन्। केही अनुवादहरूले यसको लागि ग्रीक शब्द "हेडिस" प्रयोग गर्छन्। पुरानो नियमको समयमा, कहिलेकाँही "पाताल" लाई सबै मानिसहरू मरेपछि जाने एउटा तटस्थ ठाउँ जस्तो देखिन्छ, र कहिलेकाँही यो दुष्ट मानिसहरूलाई दण्ड दिने ठाउँ जस्तो देखिन्छ। कहिलेकाँही यो ठाउँलाई परमेश्वरले सबै मानिसहरूको न्याय गर्नुहुने समयलाई सबैले पर्खने ठाउँ जस्तो देखिन्छ। कहिलेकाँही "पाताल" शब्द मृत्युको बारेमा कुरा गर्ने अर्को तरिकाको रूपमा प्रयोग गरिन्छ।</w:t>
      </w:r>
    </w:p>
    <w:p>
      <w:pPr/>
      <w:r>
        <w:rPr>
          <w:lang w:val="ne_NP" w:bidi="ne_NP"/>
        </w:rPr>
      </w:r>
      <w:r>
        <w:rPr>
          <w:lang w:val="ne_NP" w:bidi="ne_NP"/>
        </w:rPr>
        <w:t xml:space="preserve">येशूले मानिसहरूको मृत्यु भएपछि मानिसहरू या त </w:t>
      </w:r>
      <w:r>
        <w:rPr>
          <w:lang w:val="ne_NP" w:bidi="ne_NP"/>
        </w:rPr>
        <w:t>परमेश्वरको राज्यमा</w:t>
      </w:r>
      <w:r>
        <w:rPr>
          <w:lang w:val="ne_NP" w:bidi="ne_NP"/>
        </w:rPr>
        <w:t xml:space="preserve"> जानेछन या नरकमा जानेछन भनेर भन्नुभयो। ग्रीक भाषामा नरक शब्द </w:t>
      </w:r>
      <w:r>
        <w:rPr>
          <w:lang w:val="ne_NP" w:bidi="ne_NP"/>
        </w:rPr>
        <w:t>यरूशलेम</w:t>
      </w:r>
      <w:r>
        <w:rPr>
          <w:lang w:val="ne_NP" w:bidi="ne_NP"/>
        </w:rPr>
        <w:t xml:space="preserve"> नजिकैको ठाउँको नामबाट आएको हो जहाँ इतिहासको कुनै एउटा क्षणमा </w:t>
      </w:r>
      <w:r>
        <w:rPr>
          <w:lang w:val="ne_NP" w:bidi="ne_NP"/>
        </w:rPr>
        <w:t>इस्राएलका</w:t>
      </w:r>
      <w:r>
        <w:rPr>
          <w:lang w:val="ne_NP" w:bidi="ne_NP"/>
        </w:rPr>
        <w:t xml:space="preserve"> मानिसहरूले भयानक अपराध गरेका थिए। यस अपराधको कारणले, मानिसहरूले यस ठाउँलाई बेवास्ता गर्थे र मरेका पशुहरू र गाड्न नमिल्ने मानिसहरूको शवलाई जलाउने ठाउँको रूपमा यसलाई प्रयोग गर्न थाले। मानिसहरूले यस ठाउँमा संधै आगो बालि राख्थे। जब मानिसहरूले यस ठाउँको बारेमा सोच्थे, तिनीहरूलाई धेरै नराम्रो लाग्थ्यो र परमेश्वरले मानिसहरूको भयानक अपराधको लागि तिनीहरूलाई दण्ड दिनु भएको हो भनेर तिनीहरूले सोच्थे। यस कारणले, सबै दुष्ट मानिसहरूलाई तिनीहरू मरेपछि दण्ड दिने ठाउँको नामको रुपमा मानिसहरूले यसलाई प्रयोग गर्न थाले। येशूले नरक एउटा भयानक ठाउँ हो भनेर स्पष्ट गर्नुहुन्छ: कहिल्यै ननिभ्ने आगो भएको ठाउँ, मानिसहरूलाई यातना दिनु हुने ठाउँ वा मानिसहरू रूने र सँधै पछुतो गर्ने ठाउँको रूपमा यसलाई चित्रण भाषा प्रयोग गरेर वर्णन गर्नुहुन्छ।</w:t>
      </w:r>
    </w:p>
    <w:p>
      <w:pPr/>
      <w:r>
        <w:rPr>
          <w:lang w:val="ne_NP" w:bidi="ne_NP"/>
        </w:rPr>
      </w:r>
      <w:r>
        <w:rPr>
          <w:lang w:val="ne_NP" w:bidi="ne_NP"/>
        </w:rPr>
        <w:t xml:space="preserve"> नरक </w:t>
      </w:r>
      <w:r>
        <w:rPr>
          <w:lang w:val="ne_NP" w:bidi="ne_NP"/>
        </w:rPr>
        <w:t>शैतान</w:t>
      </w:r>
      <w:r>
        <w:rPr>
          <w:lang w:val="ne_NP" w:bidi="ne_NP"/>
        </w:rPr>
        <w:t xml:space="preserve"> र उसको </w:t>
      </w:r>
      <w:r>
        <w:rPr>
          <w:lang w:val="ne_NP" w:bidi="ne_NP"/>
        </w:rPr>
        <w:t>भूतहरूलाई</w:t>
      </w:r>
      <w:r>
        <w:rPr>
          <w:lang w:val="ne_NP" w:bidi="ne_NP"/>
        </w:rPr>
        <w:t xml:space="preserve"> दण्डित गरिने ठाउँ हो भनेर येशूले सिकाउनुहुन्छ।</w:t>
      </w:r>
      <w:r>
        <w:rPr>
          <w:lang w:val="ne_NP" w:bidi="ne_NP"/>
        </w:rPr>
      </w:r>
      <w:r>
        <w:rPr>
          <w:lang w:val="ne_NP" w:bidi="ne_NP"/>
        </w:rPr>
      </w:r>
    </w:p>
    <w:p>
      <w:pPr/>
      <w:r>
        <w:rPr>
          <w:lang w:val="ne_NP" w:bidi="ne_NP"/>
        </w:rPr>
      </w:r>
    </w:p>
    <w:p>
      <w:pPr>
        <w:pStyle w:val="Heading2"/>
      </w:pPr>
      <w:r>
        <w:rPr>
          <w:lang w:val="ne_NP" w:bidi="ne_NP"/>
        </w:rPr>
        <w:t>पाताल</w:t>
      </w:r>
      <w:r>
        <w:rPr>
          <w:lang w:val="ne_NP" w:bidi="ne_NP"/>
        </w:rPr>
      </w:r>
    </w:p>
    <w:p>
      <w:pPr/>
      <w:r>
        <w:rPr>
          <w:lang w:val="ne_NP" w:bidi="ne_NP"/>
        </w:rPr>
      </w:r>
      <w:r>
        <w:rPr>
          <w:lang w:val="ne_NP" w:bidi="ne_NP"/>
        </w:rPr>
        <w:t>नरक</w:t>
      </w:r>
      <w:r>
        <w:rPr>
          <w:lang w:val="ne_NP" w:bidi="ne_NP"/>
        </w:rPr>
        <w:t xml:space="preserve"> शब्द त्यो ठाउँको नाम हो जहाँ </w:t>
      </w:r>
      <w:r>
        <w:rPr>
          <w:lang w:val="ne_NP" w:bidi="ne_NP"/>
        </w:rPr>
        <w:t>दुष्ट</w:t>
      </w:r>
      <w:r>
        <w:rPr>
          <w:lang w:val="ne_NP" w:bidi="ne_NP"/>
        </w:rPr>
        <w:t xml:space="preserve"> मानिसहरू मरेपछि दण्ड दिइनेछ।</w:t>
      </w:r>
    </w:p>
    <w:p>
      <w:pPr/>
      <w:r>
        <w:rPr>
          <w:lang w:val="ne_NP" w:bidi="ne_NP"/>
        </w:rPr>
      </w:r>
      <w:r>
        <w:rPr>
          <w:lang w:val="ne_NP" w:bidi="ne_NP"/>
        </w:rPr>
        <w:t xml:space="preserve">मानिसहरू मरेपछि के हुन्छ? हामीलाई यो कुरा सुन्दा अनौठो लाग्न सक्छ, तर बाइबलले यस बारेमा धेरै स्पष्ट रूपमा कुरा गर्दैन। अधिकांश </w:t>
      </w:r>
      <w:r>
        <w:rPr>
          <w:lang w:val="ne_NP" w:bidi="ne_NP"/>
        </w:rPr>
        <w:t>ख्रीष्टियानहरूले</w:t>
      </w:r>
      <w:r>
        <w:rPr>
          <w:lang w:val="ne_NP" w:bidi="ne_NP"/>
        </w:rPr>
        <w:t xml:space="preserve"> येशूमा </w:t>
      </w:r>
      <w:r>
        <w:rPr>
          <w:lang w:val="ne_NP" w:bidi="ne_NP"/>
        </w:rPr>
        <w:t>विश्वास गर्ने</w:t>
      </w:r>
      <w:r>
        <w:rPr>
          <w:lang w:val="ne_NP" w:bidi="ne_NP"/>
        </w:rPr>
        <w:t xml:space="preserve"> मानिसहरू </w:t>
      </w:r>
      <w:r>
        <w:rPr>
          <w:lang w:val="ne_NP" w:bidi="ne_NP"/>
        </w:rPr>
        <w:t>स्वर्ग</w:t>
      </w:r>
      <w:r>
        <w:rPr>
          <w:lang w:val="ne_NP" w:bidi="ne_NP"/>
        </w:rPr>
        <w:t xml:space="preserve"> जान्छन् र विश्वास नगर्ने मानिसहरू नरकमा जान्छन् भनेर भन्छन्। तर बाइबलको समयमा बाँचिरहेका मानिसहरूलाई त्यो बेलासम्म पनि यस बारेमा स्पष्ट धारणा थिएन।</w:t>
      </w:r>
    </w:p>
    <w:p>
      <w:pPr/>
      <w:r>
        <w:rPr>
          <w:lang w:val="ne_NP" w:bidi="ne_NP"/>
        </w:rPr>
      </w:r>
      <w:r>
        <w:rPr>
          <w:lang w:val="ne_NP" w:bidi="ne_NP"/>
        </w:rPr>
        <w:t>पुरानो नियमका मानिसहरूले मरेपछि के हुन्छ भन्नेबारेमा कुरा गर्दा, तिनीहरूले मानिसहरू "पाताल" वा "शिओल" मा गए भनेर भने। तिनीहरूले पाताललाई हाम्रो आफ्नै संसार मुनि कुनै एउटा ठाउँको रूपमा चित्रण गरे। पुरानो नियमका केही खण्डहरूले राम्रा वा नराम्रा सबै मानिसहरू पातालमा जान्छन् भनेर बताउँछ; अन्य खण्डहरूले खराब मानिसहरूलाई मात्र दण्डदिने ठाउँ पाताल हो भनेर बताउँछ।</w:t>
      </w:r>
    </w:p>
    <w:p>
      <w:pPr/>
      <w:r>
        <w:rPr>
          <w:lang w:val="ne_NP" w:bidi="ne_NP"/>
        </w:rPr>
      </w:r>
      <w:r>
        <w:rPr>
          <w:lang w:val="ne_NP" w:bidi="ne_NP"/>
        </w:rPr>
        <w:t xml:space="preserve">नयाँ नियममा, मानिसहरूले "पाताल" को बारेमा पनि कुरा गर्छन्। केही अनुवादहरूले यसको लागि </w:t>
      </w:r>
      <w:r>
        <w:rPr>
          <w:lang w:val="ne_NP" w:bidi="ne_NP"/>
        </w:rPr>
        <w:t>ग्रीक</w:t>
      </w:r>
      <w:r>
        <w:rPr>
          <w:lang w:val="ne_NP" w:bidi="ne_NP"/>
        </w:rPr>
        <w:t xml:space="preserve"> शब्द "</w:t>
      </w:r>
      <w:r>
        <w:rPr>
          <w:lang w:val="ne_NP" w:bidi="ne_NP"/>
        </w:rPr>
        <w:t>हेडिस</w:t>
      </w:r>
      <w:r>
        <w:rPr>
          <w:lang w:val="ne_NP" w:bidi="ne_NP"/>
        </w:rPr>
        <w:t>" प्रयोग गर्छन्। पुरानो नियमको समयमा, कहिलेकाँही "पाताल" लाई सबै मानिसहरू मरेपछि जाने एउटा तटस्थ ठाउँ जस्तो देखिन्छ, र कहिलेकाँही यो दुष्ट मानिसहरूलाई दण्ड दिने ठाउँ जस्तो देखिन्छ। कहिलेकाँही यो ठाउँलाई परमेश्वरले सबै मानिसहरूको न्याय गर्नुहुने समयलाई सबैले पर्खने ठाउँ जस्तो देखिन्छ। कहिलेकाँही "पाताल" शब्द मृत्युको बारेमा कुरा गर्ने अर्को तरिकाको रूपमा प्रयोग गरिन्छ।</w:t>
      </w:r>
    </w:p>
    <w:p>
      <w:pPr/>
      <w:r>
        <w:rPr>
          <w:lang w:val="ne_NP" w:bidi="ne_NP"/>
        </w:rPr>
      </w:r>
      <w:r>
        <w:rPr>
          <w:lang w:val="ne_NP" w:bidi="ne_NP"/>
        </w:rPr>
        <w:t xml:space="preserve">येशूले मानिसहरूको मृत्यु भएपछि मानिसहरू या त </w:t>
      </w:r>
      <w:r>
        <w:rPr>
          <w:lang w:val="ne_NP" w:bidi="ne_NP"/>
        </w:rPr>
        <w:t>परमेश्वरको राज्यमा</w:t>
      </w:r>
      <w:r>
        <w:rPr>
          <w:lang w:val="ne_NP" w:bidi="ne_NP"/>
        </w:rPr>
        <w:t xml:space="preserve"> जानेछन या नरकमा जानेछन भनेर भन्नुभयो। ग्रीक भाषामा नरक शब्द </w:t>
      </w:r>
      <w:r>
        <w:rPr>
          <w:lang w:val="ne_NP" w:bidi="ne_NP"/>
        </w:rPr>
        <w:t>यरूशलेम</w:t>
      </w:r>
      <w:r>
        <w:rPr>
          <w:lang w:val="ne_NP" w:bidi="ne_NP"/>
        </w:rPr>
        <w:t xml:space="preserve"> नजिकैको ठाउँको नामबाट आएको हो जहाँ इतिहासको कुनै एउटा क्षणमा </w:t>
      </w:r>
      <w:r>
        <w:rPr>
          <w:lang w:val="ne_NP" w:bidi="ne_NP"/>
        </w:rPr>
        <w:t>इस्राएलका</w:t>
      </w:r>
      <w:r>
        <w:rPr>
          <w:lang w:val="ne_NP" w:bidi="ne_NP"/>
        </w:rPr>
        <w:t xml:space="preserve"> मानिसहरूले भयानक अपराध गरेका थिए। यस अपराधको कारणले, मानिसहरूले यस ठाउँलाई बेवास्ता गर्थे र मरेका पशुहरू र गाड्न नमिल्ने मानिसहरूको शवलाई जलाउने ठाउँको रूपमा यसलाई प्रयोग गर्न थाले। मानिसहरूले यस ठाउँमा संधै आगो बालि राख्थे। जब मानिसहरूले यस ठाउँको बारेमा सोच्थे, तिनीहरूलाई धेरै नराम्रो लाग्थ्यो र परमेश्वरले मानिसहरूको भयानक अपराधको लागि तिनीहरूलाई दण्ड दिनु भएको हो भनेर तिनीहरूले सोच्थे। यस कारणले, सबै दुष्ट मानिसहरूलाई तिनीहरू मरेपछि दण्ड दिने ठाउँको नामको रुपमा मानिसहरूले यसलाई प्रयोग गर्न थाले। येशूले नरक एउटा भयानक ठाउँ हो भनेर स्पष्ट गर्नुहुन्छ: कहिल्यै ननिभ्ने आगो भएको ठाउँ, मानिसहरूलाई यातना दिनु हुने ठाउँ वा मानिसहरू रूने र सँधै पछुतो गर्ने ठाउँको रूपमा यसलाई चित्रण भाषा प्रयोग गरेर वर्णन गर्नुहुन्छ।</w:t>
      </w:r>
    </w:p>
    <w:p>
      <w:pPr/>
      <w:r>
        <w:rPr>
          <w:lang w:val="ne_NP" w:bidi="ne_NP"/>
        </w:rPr>
      </w:r>
      <w:r>
        <w:rPr>
          <w:lang w:val="ne_NP" w:bidi="ne_NP"/>
        </w:rPr>
        <w:t xml:space="preserve"> नरक </w:t>
      </w:r>
      <w:r>
        <w:rPr>
          <w:lang w:val="ne_NP" w:bidi="ne_NP"/>
        </w:rPr>
        <w:t>शैतान</w:t>
      </w:r>
      <w:r>
        <w:rPr>
          <w:lang w:val="ne_NP" w:bidi="ne_NP"/>
        </w:rPr>
        <w:t xml:space="preserve"> र उसको </w:t>
      </w:r>
      <w:r>
        <w:rPr>
          <w:lang w:val="ne_NP" w:bidi="ne_NP"/>
        </w:rPr>
        <w:t>भूतहरूलाई</w:t>
      </w:r>
      <w:r>
        <w:rPr>
          <w:lang w:val="ne_NP" w:bidi="ne_NP"/>
        </w:rPr>
        <w:t xml:space="preserve"> दण्डित गरिने ठाउँ हो भनेर येशूले सिकाउनुहुन्छ।</w:t>
      </w:r>
      <w:r>
        <w:rPr>
          <w:lang w:val="ne_NP" w:bidi="ne_NP"/>
        </w:rPr>
      </w:r>
      <w:r>
        <w:rPr>
          <w:lang w:val="ne_NP" w:bidi="ne_NP"/>
        </w:rPr>
      </w:r>
    </w:p>
    <w:p>
      <w:pPr/>
      <w:r>
        <w:rPr>
          <w:lang w:val="ne_NP" w:bidi="ne_NP"/>
        </w:rPr>
      </w:r>
    </w:p>
    <w:p>
      <w:pPr>
        <w:pStyle w:val="Heading2"/>
      </w:pPr>
      <w:r>
        <w:rPr>
          <w:lang w:val="ne_NP" w:bidi="ne_NP"/>
        </w:rPr>
        <w:t>पाप</w:t>
      </w:r>
      <w:r>
        <w:rPr>
          <w:lang w:val="ne_NP" w:bidi="ne_NP"/>
        </w:rPr>
      </w:r>
    </w:p>
    <w:p>
      <w:pPr/>
      <w:r>
        <w:rPr>
          <w:lang w:val="ne_NP" w:bidi="ne_NP"/>
        </w:rPr>
      </w:r>
      <w:r>
        <w:rPr>
          <w:lang w:val="ne_NP" w:bidi="ne_NP"/>
        </w:rPr>
        <w:t xml:space="preserve">परमेश्वरले सम्पूर्ण संसार राम्रो बनाउनु भयो। परमेश्वरले पृथ्वीमा उहाँको प्रतिनिधिको रूपमा मानिसलाई सृजना गर्नुभयो। परमेश्वरले मानिसहरूलाई पृथ्वीको हेरचाह गर्न भन्नुभयो। सुरुमा, पुरुष र महिला परमेश्वरसँग, एक अर्कासँग र प्रकृतिसँग राम्रो </w:t>
      </w:r>
      <w:r>
        <w:rPr>
          <w:b/>
          <w:lang w:val="ne_NP" w:bidi="ne_NP"/>
        </w:rPr>
        <w:t>सम्बन्धमा</w:t>
      </w:r>
      <w:r>
        <w:rPr>
          <w:lang w:val="ne_NP" w:bidi="ne_NP"/>
        </w:rPr>
        <w:t xml:space="preserve"> बस्थे। तर मानिसहरू परमेश्वरको अनाज्ञाकारी हुन थाले। तिनीहरूले परमेश्वरलाई विश्वास गर्न छोडे, र तिनीहरू आफ्नोलागि के राम्रो छ भनेर आफैले निर्णय गर्न चाहे। अब तिनीहरूले उनिहरू माथिको परमेश्वरको </w:t>
      </w:r>
      <w:r>
        <w:rPr>
          <w:lang w:val="ne_NP" w:bidi="ne_NP"/>
        </w:rPr>
        <w:t>अधिकारलाई</w:t>
      </w:r>
      <w:r>
        <w:rPr>
          <w:lang w:val="ne_NP" w:bidi="ne_NP"/>
        </w:rPr>
        <w:t xml:space="preserve"> स्वीकार गर्न चाहँदैनथे। परमेश्वर विरुद्धको यस कामलाई </w:t>
      </w:r>
      <w:r>
        <w:rPr>
          <w:b/>
          <w:lang w:val="ne_NP" w:bidi="ne_NP"/>
        </w:rPr>
        <w:t>पाप</w:t>
      </w:r>
      <w:r>
        <w:rPr>
          <w:lang w:val="ne_NP" w:bidi="ne_NP"/>
        </w:rPr>
        <w:t xml:space="preserve"> भनिन्छ। यस विद्रोहको कारणले, मानिसहरूको परमेश्वरसँगको राम्रो सम्बन्ध टुटेको थियो। केवल यति मात्र होइन, मानिसहरूको एक अर्कासँगको राम्रो सम्बन्ध पनि टुट्यो र सम्पूर्ण सृष्टिले पनि पीडा भोग्नु पर्यो।</w:t>
      </w:r>
    </w:p>
    <w:p>
      <w:pPr/>
      <w:r>
        <w:rPr>
          <w:lang w:val="ne_NP" w:bidi="ne_NP"/>
        </w:rPr>
      </w:r>
      <w:r>
        <w:rPr>
          <w:lang w:val="ne_NP" w:bidi="ne_NP"/>
        </w:rPr>
        <w:t xml:space="preserve">परमेश्वरको विरुद्धमा यो विद्रोह बिभिन्न तरिकाले आउँछ। परमेश्वरले राम्रो </w:t>
      </w:r>
      <w:r>
        <w:rPr>
          <w:lang w:val="ne_NP" w:bidi="ne_NP"/>
        </w:rPr>
        <w:t>ब्यवस्था</w:t>
      </w:r>
      <w:r>
        <w:rPr>
          <w:lang w:val="ne_NP" w:bidi="ne_NP"/>
        </w:rPr>
        <w:t xml:space="preserve"> बनाउनु भएको छ, यदि मानिसहरूले यी नियमहरू पालन गरे भने मानिसहरू </w:t>
      </w:r>
      <w:r>
        <w:rPr>
          <w:lang w:val="ne_NP" w:bidi="ne_NP"/>
        </w:rPr>
        <w:t>शान्तिमा</w:t>
      </w:r>
      <w:r>
        <w:rPr>
          <w:lang w:val="ne_NP" w:bidi="ne_NP"/>
        </w:rPr>
        <w:t xml:space="preserve"> सँगै बस्न सक्षम हुनेछन। तर मानिसहरूले निरन्तर परमेश्वरको व्यवस्थाहरू भङ्ग गरिरहेका छन्। जब कुनै व्यक्तिले परमेश्वरको कुनै व्यवस्था भङ्ग गर्छ तब उसले पाप गर्छ।</w:t>
      </w:r>
    </w:p>
    <w:p>
      <w:pPr/>
      <w:r>
        <w:rPr>
          <w:lang w:val="ne_NP" w:bidi="ne_NP"/>
        </w:rPr>
      </w:r>
      <w:r>
        <w:rPr>
          <w:lang w:val="ne_NP" w:bidi="ne_NP"/>
        </w:rPr>
        <w:t>परमेश्वरले पापलाई घृणा गर्नुहुन्छ। किनभने उहाँका नियमहरू मानिसहरूको भलोको लागि हुन्छन् जब मानिसहरूले उहाँको आज्ञा मान्दैनन् तब ऊहाँ दुखी हुनुहुन्छ। त्यसैले, परमेश्वरले मानिसहरूले गरेको पाापको निम्ति दण्ड दिनु पर्छ। यदि मानिसहरूले निरन्तर पाप गरिरहन्छन् भने त्यसको दण्ड मृत्यु हो।</w:t>
      </w:r>
    </w:p>
    <w:p>
      <w:pPr/>
      <w:r>
        <w:rPr>
          <w:lang w:val="ne_NP" w:bidi="ne_NP"/>
        </w:rPr>
      </w:r>
      <w:r>
        <w:rPr>
          <w:lang w:val="ne_NP" w:bidi="ne_NP"/>
        </w:rPr>
        <w:t xml:space="preserve">पाप भनेको गलत काम </w:t>
      </w:r>
      <w:r>
        <w:rPr>
          <w:b/>
          <w:lang w:val="ne_NP" w:bidi="ne_NP"/>
        </w:rPr>
        <w:t>गर्नु</w:t>
      </w:r>
      <w:r>
        <w:rPr>
          <w:lang w:val="ne_NP" w:bidi="ne_NP"/>
        </w:rPr>
        <w:t xml:space="preserve"> मात्र होइन भनेर येशूले हामीलाई सिकाउनुहुन्छ। यदि अरूलाई यसको बारेमा थाहा नभएता पनि गलत </w:t>
      </w:r>
      <w:r>
        <w:rPr>
          <w:b/>
          <w:lang w:val="ne_NP" w:bidi="ne_NP"/>
        </w:rPr>
        <w:t>सोचाइ</w:t>
      </w:r>
      <w:r>
        <w:rPr>
          <w:lang w:val="ne_NP" w:bidi="ne_NP"/>
        </w:rPr>
        <w:t xml:space="preserve"> पनि पाप हो। घमण्ड, डाह र वासना पाप हुन्। अरू मानिसहरूलाई तुच्छ ठान्नु पाप हो। मानिसहरूको दृष्टिमा हामीले धेरै राम्रा कामहरू गर्न सक्छौं, तर यदि हामीले गरेको काममा अत्यधिक घमण्ड गर्छौं भने अझै हामीले पाप गरिरहेका छौं।</w:t>
      </w:r>
    </w:p>
    <w:p>
      <w:pPr/>
      <w:r>
        <w:rPr>
          <w:lang w:val="ne_NP" w:bidi="ne_NP"/>
        </w:rPr>
      </w:r>
      <w:r>
        <w:rPr>
          <w:lang w:val="ne_NP" w:bidi="ne_NP"/>
        </w:rPr>
        <w:t xml:space="preserve">येशूले आफ्ना मानिसहरूलाई तिनीहरूको पापबाट बचाउनु भयो भनेर बाइबलले हामीलाई सिकाउँछ। यसको अर्थ परमेश्वरले मानिसहरूलाई तिनीहरूले पाउनु पर्ने दण्ड दिनुहुने छैन भनेको हो, किनभने येशूले तिनीहरूको सट्टामा दण्ड भोग्नु भयो। पुरानो नियममा, मानिसहरूले आफ्नो पापको निम्ति </w:t>
      </w:r>
      <w:r>
        <w:rPr>
          <w:lang w:val="ne_NP" w:bidi="ne_NP"/>
        </w:rPr>
        <w:t>क्षमा</w:t>
      </w:r>
      <w:r>
        <w:rPr>
          <w:lang w:val="ne_NP" w:bidi="ne_NP"/>
        </w:rPr>
        <w:t xml:space="preserve"> माग्ने तरिका परमेश्वरलाई </w:t>
      </w:r>
      <w:r>
        <w:rPr>
          <w:lang w:val="ne_NP" w:bidi="ne_NP"/>
        </w:rPr>
        <w:t>बलिदान</w:t>
      </w:r>
      <w:r>
        <w:rPr>
          <w:lang w:val="ne_NP" w:bidi="ne_NP"/>
        </w:rPr>
        <w:t xml:space="preserve"> चढाउनु थियो। मानिसहरूले आफ्नो जीवनको बदलामा पशुलाई मारेर परमेश्वरलाई चढाउनु पर्थ्यो। तिनीहरूले परमेश्वरलाई बलिदान चढाएको पशु कुनै खोट नभएको सिद्ध पशु हुनुपर्थ्यो। यस बलिदानको कारणले, परमेश्वरले तिनीहरूलाई क्षमा गर्नुभयो तर यो तिनीहरूले अर्को पटक पाप नगरुन्जेल सम्मकालागि मात्र थियो। येशू आफै सबै मानिसहरूको लागि सिद्ध बलिदान हुनुभयो। येशूले आफैले कुनै पाप गर्नुभएन, त्यसैले उहाँ सिद्ध बलिदानको पशु जस्तै हुनुहुन्थ्यो। येशूको बलिदान यति शक्तिशाली थियो, जसलेगर्दा परमेश्वर सबै मानिसहरूको पाप अस्थायी रूपमा मात्र होइन तर सदाको लागि क्षमा गर्न इच्छुक हुनुहुन्थ्यो। तिनीहरूको सट्टामा येशू मर्नुभयो भनेर स्वीकार गर्ने सबैलाई परमेश्वरले क्षमा गर्नुहुनेछ। अब यी मानिसहरू "बचाइएको" छन्। अब तिनीहरू दण्डबाट डराउनु पर्दैन। परमेश्वरले भन्नुहुन्छ कि अब यी मानिसहरू </w:t>
      </w:r>
      <w:r>
        <w:rPr>
          <w:lang w:val="ne_NP" w:bidi="ne_NP"/>
        </w:rPr>
        <w:t>धर्मी</w:t>
      </w:r>
      <w:r>
        <w:rPr>
          <w:lang w:val="ne_NP" w:bidi="ne_NP"/>
        </w:rPr>
        <w:t xml:space="preserve"> छन्। </w:t>
      </w:r>
    </w:p>
    <w:p>
      <w:pPr/>
      <w:r>
        <w:rPr>
          <w:lang w:val="ne_NP" w:bidi="ne_NP"/>
        </w:rPr>
      </w:r>
      <w:r>
        <w:rPr>
          <w:lang w:val="ne_NP" w:bidi="ne_NP"/>
        </w:rPr>
        <w:t xml:space="preserve">यो क्षमा सस्तो छैन! यसको मुल्य येशूको आफ्नै जीवन थियो। त्यसैले, जसले येशूको बलिदानलाई स्वीकार गर्छ, उसले पाप गर्न छोड्नलाइ सक्दो प्रयास गर्नेछ, किनभने तिनीहरू येशूप्रति धेरै आभारी हुन्छन्। हामीलाइ बचाउनु भन्दा अघि हामी पापको </w:t>
      </w:r>
      <w:r>
        <w:rPr>
          <w:lang w:val="ne_NP" w:bidi="ne_NP"/>
        </w:rPr>
        <w:t>दास</w:t>
      </w:r>
      <w:r>
        <w:rPr>
          <w:lang w:val="ne_NP" w:bidi="ne_NP"/>
        </w:rPr>
        <w:t xml:space="preserve"> थियौं भनेर पावलले हामीलाई सिकाउँछन्। यसको मतलव हामी दबाब र प्रलोभनमा परेर पापहरूमा फस्यौं। तर अब परमेश्वरले हामीलाई क्षमा गर्नुभएको छ, हामी धार्मिकताको दासहरू हौं – परमेश्वरलाई दुखी पार्ने कामहरू गर्नुको सट्टा हामी ईमान्दारसाथ परमेश्वर खुशि हुने कामहरू गर्न चाहन्छौ।</w:t>
      </w:r>
    </w:p>
    <w:p>
      <w:pPr/>
      <w:r>
        <w:rPr>
          <w:lang w:val="ne_NP" w:bidi="ne_NP"/>
        </w:rPr>
      </w:r>
      <w:r>
        <w:rPr>
          <w:lang w:val="ne_NP" w:bidi="ne_NP"/>
        </w:rPr>
        <w:t xml:space="preserve">मानिसहरूले पाप नगर्नु चाहीँ अझै पनि धेरै कठिन वा असम्भव जस्तै छ। तर परमेश्वरले हामीलाई मद्दत गर्न आफ्नो </w:t>
      </w:r>
      <w:r>
        <w:rPr>
          <w:lang w:val="ne_NP" w:bidi="ne_NP"/>
        </w:rPr>
        <w:t>पवित्र आत्मा</w:t>
      </w:r>
      <w:r>
        <w:rPr>
          <w:lang w:val="ne_NP" w:bidi="ne_NP"/>
        </w:rPr>
        <w:t xml:space="preserve"> दिनु भएको छ। पवित्र आत्माले हामीलाई कुन कुराहरू पाप हुन् भनेर जान्न र पाप गर्ने प्रलोभनको विरोध गर्न हामीलाई मद्दत गर्नुहुन्छ। पवित्र आत्माको मद्दत बिना हामी यो गर्न सक्दैनौ।</w:t>
      </w:r>
    </w:p>
    <w:p>
      <w:pPr/>
      <w:r>
        <w:rPr>
          <w:lang w:val="ne_NP" w:bidi="ne_NP"/>
        </w:rPr>
      </w:r>
      <w:r>
        <w:rPr>
          <w:lang w:val="ne_NP" w:bidi="ne_NP"/>
        </w:rPr>
        <w:t xml:space="preserve">जब हामीलाई बचाइन्छ, हामी अझै पाप गर्छौं भनेता पनि अब हामी पापी होइनौ। किनभने अब हामीले पाप गर्दा </w:t>
      </w:r>
      <w:r>
        <w:rPr>
          <w:lang w:val="ne_NP" w:bidi="ne_NP"/>
        </w:rPr>
        <w:t>पश्चात्ताप गर्छौं</w:t>
      </w:r>
      <w:r>
        <w:rPr>
          <w:lang w:val="ne_NP" w:bidi="ne_NP"/>
        </w:rPr>
        <w:t>। पापी त्यो व्यक्ति हो जसले यो गलत छ भनेर उसलाई थाहा भएता पनि निरन्तर पाप गरिरहन्छ।</w:t>
      </w:r>
    </w:p>
    <w:p>
      <w:pPr/>
      <w:r>
        <w:rPr>
          <w:lang w:val="ne_NP" w:bidi="ne_NP"/>
        </w:rPr>
      </w:r>
      <w:r>
        <w:rPr>
          <w:lang w:val="ne_NP" w:bidi="ne_NP"/>
        </w:rPr>
        <w:t xml:space="preserve">जब येशू पृथ्वीमा हुनुहुन्थ्यो, धार्मिक नेताहरूले येशूले पापीहरूसँग खाना खानुहुन्छ भनेर गुनासो गरिरहेका थिए। जुनसुकै तरिकाले भएपनि परमेश्वरको व्यवस्थाहरू भङ्गगर्ने मानिसहरूको एउटा निश्चित समूहको बारेमा कुरा गर्न धार्मिक नेताहरूले "पापीहरू" शब्द प्रयोग गरे, उदाहरणको लागि वेश्याहरू र भ्रष्ट कर उठाउने। धार्मिक नेताहरू विशेष गरी </w:t>
      </w:r>
      <w:r>
        <w:rPr>
          <w:lang w:val="ne_NP" w:bidi="ne_NP"/>
        </w:rPr>
        <w:t>फरिसीहरूले</w:t>
      </w:r>
      <w:r>
        <w:rPr>
          <w:lang w:val="ne_NP" w:bidi="ne_NP"/>
        </w:rPr>
        <w:t xml:space="preserve"> यी मानिसहरूलाई तुच्छ ठान्थे। तर येशूको कुरा सुन्न आएका पापी भनिएकाहरु मध्ये धेरैले आफ्नो पापबाट पश्चात्ताप गर्न चाहन्थे। मानिसहरूलाई तिनीहरूको पापबाट </w:t>
      </w:r>
      <w:r>
        <w:rPr>
          <w:lang w:val="ne_NP" w:bidi="ne_NP"/>
        </w:rPr>
        <w:t>पश्चात्ताप</w:t>
      </w:r>
      <w:r>
        <w:rPr>
          <w:lang w:val="ne_NP" w:bidi="ne_NP"/>
        </w:rPr>
        <w:t xml:space="preserve"> गराउन उहाँ पृथ्वीमा आउनुको पक्का कारण यही हो भनेर येशूले धार्मिक नेताहरूलाई व्याख्या गर्नुभयो। आफूले पश्चात्ताप गर्नु पर्छ भनेर नसोच्ने अहंकारी मानिसहरू भन्दा पश्चात्ताप गर्ने पापीहरूदेखि परमेश्वर बढी खुसी हुनुहुन्छ भनेर येशूले मानिसहरूलाई देखाउनुभयो।</w:t>
      </w:r>
    </w:p>
    <w:p>
      <w:pPr/>
      <w:r>
        <w:rPr>
          <w:lang w:val="ne_NP" w:bidi="ne_NP"/>
        </w:rPr>
      </w:r>
      <w:r>
        <w:rPr>
          <w:b/>
          <w:lang w:val="ne_NP" w:bidi="ne_NP"/>
        </w:rPr>
        <w:t>जब तपाईं "पाप" अनुवाद गर्दै हुनुहुन्छ भने निम्न कुराहरूमा सावधान रहनुहोस्:</w:t>
      </w:r>
    </w:p>
    <w:p>
      <w:pPr/>
      <w:r>
        <w:rPr>
          <w:lang w:val="ne_NP" w:bidi="ne_NP"/>
        </w:rPr>
      </w:r>
      <w:r>
        <w:rPr>
          <w:lang w:val="ne_NP" w:bidi="ne_NP"/>
        </w:rPr>
        <w:t>कुनै संस्कृतिहरूमा गल्ति फेला पारेभने मात्र यो गलत कार्य हो भनेर सोच्दछन्। उदाहरणको लागि, कसैले थाहा नपाएसम्म धोका दिनु ठीकै मानिन्छ जब अरू मानिसहरूले भेट्टाएर लाज लाग्ने अवस्थामा पुगेपछि मात्र यो समस्या बन्छ भनेर तिनीहरूले सोच्न सक्छन्। पापको निम्ति बाइबलमा प्रयोग भएको शब्द यस्तो खालको होइन। मानिसहरूलाई यो थाहा होस वा नहोस परमेश्वरको आज्ञापालन नगर्नु सधैं खराब हो।</w:t>
      </w:r>
    </w:p>
    <w:p>
      <w:pPr/>
      <w:r>
        <w:rPr>
          <w:lang w:val="ne_NP" w:bidi="ne_NP"/>
        </w:rPr>
      </w:r>
      <w:r>
        <w:rPr>
          <w:lang w:val="ne_NP" w:bidi="ne_NP"/>
        </w:rPr>
        <w:t>केही संस्कृतिहरूमा पाप भन्नुको अर्थ गलत तरिकाले धार्मिक विधि गर्नु वा परम्पराको विरुद्धमा काम गर्नु वा समाजमा तपाईंको निम्ति तोकिएको स्थानको विरुद्धमा जाने काम गर्नु हो। बाइबलमा भनिएको पाप यस्तो होइन। पापको धार्मिक विधि पालन गर्नुसँग कुनै सम्बन्ध छैन तर हाम्रो सोच र कामहरूसँग छ भनेर येशूले हामीलाई सिकाउनुहुन्छ। सबै सांस्कृतिक रीति विधिहरू र अपेक्षाहरू पूर्ण रूपमा पालन गर्ने मानिसहरूले पनि परमेश्वरको विरुद्धमा विद्रोह र पाप गरिरहेका हुन्छन्।</w:t>
      </w:r>
    </w:p>
    <w:p>
      <w:pPr/>
      <w:r>
        <w:rPr>
          <w:lang w:val="ne_NP" w:bidi="ne_NP"/>
        </w:rPr>
      </w:r>
      <w:r>
        <w:rPr>
          <w:lang w:val="ne_NP" w:bidi="ne_NP"/>
        </w:rPr>
        <w:t>केही संस्कृतिहरूमा पाप शब्दलाइ "अज्ञानता" भन्ने अर्थमा प्रयोग गर्छन्। बाइबलमा भएको पाप शब्दको अर्थ यो होइन।</w:t>
      </w:r>
    </w:p>
    <w:p>
      <w:pPr/>
      <w:r>
        <w:rPr>
          <w:lang w:val="ne_NP" w:bidi="ne_NP"/>
        </w:rPr>
      </w:r>
      <w:r>
        <w:rPr>
          <w:lang w:val="ne_NP" w:bidi="ne_NP"/>
        </w:rPr>
        <w:t>केही संस्कृतिहरूमा पापको लागि एउटा शब्द हुन्छ जुन हत्या वा चोरी जस्तै कानूनी अपराधको लागि मात्र प्रयोग गरिन्छ। बाइबलमा पाप शब्दले अपराध मात्र होईन, अरू धेरै कुरा बुझाँउछ। कहिल्यै देशको व्यवस्था नमान्ने मानिसहरूले पनि परमेश्वरको व्यवस्था भङ्ग गरेर पाप गरिरहेका हुन्छन्।</w:t>
      </w:r>
      <w:r>
        <w:rPr>
          <w:lang w:val="ne_NP" w:bidi="ne_NP"/>
        </w:rPr>
      </w:r>
      <w:r>
        <w:rPr>
          <w:lang w:val="ne_NP" w:bidi="ne_NP"/>
        </w:rPr>
      </w:r>
    </w:p>
    <w:p>
      <w:pPr/>
      <w:r>
        <w:rPr>
          <w:lang w:val="ne_NP" w:bidi="ne_NP"/>
        </w:rPr>
      </w:r>
    </w:p>
    <w:p>
      <w:pPr>
        <w:pStyle w:val="Heading2"/>
      </w:pPr>
      <w:r>
        <w:rPr>
          <w:lang w:val="ne_NP" w:bidi="ne_NP"/>
        </w:rPr>
        <w:t>पिता</w:t>
      </w:r>
      <w:r>
        <w:rPr>
          <w:lang w:val="ne_NP" w:bidi="ne_NP"/>
        </w:rPr>
      </w:r>
    </w:p>
    <w:p>
      <w:pPr/>
      <w:r>
        <w:rPr>
          <w:lang w:val="ne_NP" w:bidi="ne_NP"/>
        </w:rPr>
      </w:r>
      <w:r>
        <w:rPr>
          <w:b/>
          <w:lang w:val="ne_NP" w:bidi="ne_NP"/>
        </w:rPr>
        <w:t>अब्बा</w:t>
      </w:r>
      <w:r>
        <w:rPr>
          <w:lang w:val="ne_NP" w:bidi="ne_NP"/>
        </w:rPr>
        <w:t xml:space="preserve"> "पिता" को लागि अरामाइक शब्द हो। येशूको समयमा </w:t>
      </w:r>
      <w:r>
        <w:rPr>
          <w:lang w:val="ne_NP" w:bidi="ne_NP"/>
        </w:rPr>
        <w:t>इस्राएलका</w:t>
      </w:r>
      <w:r>
        <w:rPr>
          <w:lang w:val="ne_NP" w:bidi="ne_NP"/>
        </w:rPr>
        <w:t xml:space="preserve"> मानिसहरूले बोल्ने भाषा अरामाइक थियो। येशू पक्राउ परेर </w:t>
      </w:r>
      <w:r>
        <w:rPr>
          <w:lang w:val="ne_NP" w:bidi="ne_NP"/>
        </w:rPr>
        <w:t>क्रूसमा टाँगिनु</w:t>
      </w:r>
      <w:r>
        <w:rPr>
          <w:lang w:val="ne_NP" w:bidi="ne_NP"/>
        </w:rPr>
        <w:t xml:space="preserve"> केहि अघि परमेश्वरलाई </w:t>
      </w:r>
      <w:r>
        <w:rPr>
          <w:lang w:val="ne_NP" w:bidi="ne_NP"/>
        </w:rPr>
        <w:t>प्रार्थना</w:t>
      </w:r>
      <w:r>
        <w:rPr>
          <w:lang w:val="ne_NP" w:bidi="ne_NP"/>
        </w:rPr>
        <w:t xml:space="preserve"> गर्दा येशूले परमेश्वरलाई "अब्बा" भन्नुहुन्छ। पावलले पछि आफ्ना पत्रहरूमा </w:t>
      </w:r>
      <w:r>
        <w:rPr>
          <w:lang w:val="ne_NP" w:bidi="ne_NP"/>
        </w:rPr>
        <w:t>पवित्र आत्माले</w:t>
      </w:r>
      <w:r>
        <w:rPr>
          <w:lang w:val="ne_NP" w:bidi="ne_NP"/>
        </w:rPr>
        <w:t xml:space="preserve"> हामीलाई "अब्बा, पिता" भन्न लगाउँनु हुन्छ भनेर लेखे। परमेश्वरलाई। यसको अर्थ येशूको जस्तै पवित्र आत्माको कारणले हामी परमेश्वरसँग एउटै घनिष्ठ सम्बन्ध राख्न सक्छौं जसरी बालकको पितासँग हुन्छ।</w:t>
      </w:r>
      <w:r>
        <w:rPr>
          <w:lang w:val="ne_NP" w:bidi="ne_NP"/>
        </w:rPr>
      </w:r>
      <w:r>
        <w:rPr>
          <w:lang w:val="ne_NP" w:bidi="ne_NP"/>
        </w:rPr>
      </w:r>
    </w:p>
    <w:p>
      <w:pPr/>
      <w:r>
        <w:rPr>
          <w:lang w:val="ne_NP" w:bidi="ne_NP"/>
        </w:rPr>
      </w:r>
    </w:p>
    <w:p>
      <w:pPr>
        <w:pStyle w:val="Heading2"/>
      </w:pPr>
      <w:r>
        <w:rPr>
          <w:lang w:val="ne_NP" w:bidi="ne_NP"/>
        </w:rPr>
        <w:t>पुनरुत्थान</w:t>
      </w:r>
      <w:r>
        <w:rPr>
          <w:lang w:val="ne_NP" w:bidi="ne_NP"/>
        </w:rPr>
      </w:r>
    </w:p>
    <w:p>
      <w:pPr/>
      <w:r>
        <w:rPr>
          <w:lang w:val="ne_NP" w:bidi="ne_NP"/>
        </w:rPr>
      </w:r>
      <w:r>
        <w:rPr>
          <w:lang w:val="ne_NP" w:bidi="ne_NP"/>
        </w:rPr>
        <w:t xml:space="preserve">येशू मरेपछि, तीन दिनपछि उहाँ फेरि जीवित हुनुभयो। हामी उहाँलाई </w:t>
      </w:r>
      <w:r>
        <w:rPr>
          <w:b/>
          <w:lang w:val="ne_NP" w:bidi="ne_NP"/>
        </w:rPr>
        <w:t>बौरी उठाइएको</w:t>
      </w:r>
      <w:r>
        <w:rPr>
          <w:lang w:val="ne_NP" w:bidi="ne_NP"/>
        </w:rPr>
        <w:t xml:space="preserve"> थियो भनेर भन्छौ। येशू फेरि जीवित हुनुभएको घटनालाई </w:t>
      </w:r>
      <w:r>
        <w:rPr>
          <w:b/>
          <w:lang w:val="ne_NP" w:bidi="ne_NP"/>
        </w:rPr>
        <w:t>पुनरुत्थान</w:t>
      </w:r>
      <w:r>
        <w:rPr>
          <w:lang w:val="ne_NP" w:bidi="ne_NP"/>
        </w:rPr>
        <w:t xml:space="preserve"> भनिन्छ। शरीर सहितको पूर्ण व्यक्तिको रूपमा येशू फेरि जीवित हुनुभयो! येशू </w:t>
      </w:r>
      <w:r>
        <w:rPr>
          <w:lang w:val="ne_NP" w:bidi="ne_NP"/>
        </w:rPr>
        <w:t>आत्मा</w:t>
      </w:r>
      <w:r>
        <w:rPr>
          <w:lang w:val="ne_NP" w:bidi="ne_NP"/>
        </w:rPr>
        <w:t xml:space="preserve"> मात्र हुनु हुन्थेन, किनभने उहाँलाई मानिसहरूले छुन सक्थे। येशूले आफ्ना </w:t>
      </w:r>
      <w:r>
        <w:rPr>
          <w:lang w:val="ne_NP" w:bidi="ne_NP"/>
        </w:rPr>
        <w:t>चेलाहरूसँग</w:t>
      </w:r>
      <w:r>
        <w:rPr>
          <w:lang w:val="ne_NP" w:bidi="ne_NP"/>
        </w:rPr>
        <w:t xml:space="preserve"> पनि खाना खानु भयो।</w:t>
      </w:r>
    </w:p>
    <w:p>
      <w:pPr/>
      <w:r>
        <w:rPr>
          <w:lang w:val="ne_NP" w:bidi="ne_NP"/>
        </w:rPr>
      </w:r>
      <w:r>
        <w:rPr>
          <w:lang w:val="ne_NP" w:bidi="ne_NP"/>
        </w:rPr>
        <w:t xml:space="preserve">जब येशू सदाको लागि </w:t>
      </w:r>
      <w:r>
        <w:rPr>
          <w:lang w:val="ne_NP" w:bidi="ne_NP"/>
        </w:rPr>
        <w:t>राजाको</w:t>
      </w:r>
      <w:r>
        <w:rPr>
          <w:lang w:val="ne_NP" w:bidi="ne_NP"/>
        </w:rPr>
        <w:t xml:space="preserve"> रूपमा शासन गर्न फर्केर आउनुहुनेछ, परमेश्वरले स्वीकार गर्नुभएको मानिसहरू फेरि जीवित हुनेछन् र फेरि कहिल्यै नमर्ने एउटा नयाँ शरीर प्राप्त गर्नेछन्। यस घटनालाई </w:t>
      </w:r>
      <w:r>
        <w:rPr>
          <w:lang w:val="ne_NP" w:bidi="ne_NP"/>
        </w:rPr>
        <w:t>विश्वासीहरूको</w:t>
      </w:r>
      <w:r>
        <w:rPr>
          <w:lang w:val="ne_NP" w:bidi="ne_NP"/>
        </w:rPr>
        <w:t xml:space="preserve"> पुनरुत्थान भनिन्छ। किनभने येशू फेरि जीवित हुनुभयो, त्यसरीनै परमेश्वरले हामीलाई फेरि जीवित पार्नु हुनेछ भनेर हामी निश्चित हुन सक्छौं।</w:t>
      </w:r>
      <w:r>
        <w:rPr>
          <w:lang w:val="ne_NP" w:bidi="ne_NP"/>
        </w:rPr>
      </w:r>
      <w:r>
        <w:rPr>
          <w:lang w:val="ne_NP" w:bidi="ne_NP"/>
        </w:rPr>
      </w:r>
    </w:p>
    <w:p>
      <w:pPr/>
      <w:r>
        <w:rPr>
          <w:lang w:val="ne_NP" w:bidi="ne_NP"/>
        </w:rPr>
      </w:r>
    </w:p>
    <w:p>
      <w:pPr>
        <w:pStyle w:val="Heading2"/>
      </w:pPr>
      <w:r>
        <w:rPr>
          <w:lang w:val="ne_NP" w:bidi="ne_NP"/>
        </w:rPr>
        <w:t>पुस्ताहरू</w:t>
      </w:r>
      <w:r>
        <w:rPr>
          <w:lang w:val="ne_NP" w:bidi="ne_NP"/>
        </w:rPr>
      </w:r>
    </w:p>
    <w:p>
      <w:pPr/>
      <w:r>
        <w:rPr>
          <w:lang w:val="ne_NP" w:bidi="ne_NP"/>
        </w:rPr>
      </w:r>
      <w:r>
        <w:rPr>
          <w:b/>
          <w:lang w:val="ne_NP" w:bidi="ne_NP"/>
        </w:rPr>
        <w:t>पुस्ताले</w:t>
      </w:r>
      <w:r>
        <w:rPr>
          <w:lang w:val="ne_NP" w:bidi="ne_NP"/>
        </w:rPr>
        <w:t xml:space="preserve"> एकै समयमा बसोबास गरिरहेका र लगभग एउटै उमेर समूहका मानिसहरूको समूहलाई जनाउँछ। समुदायमा मानिसहरूको तीन पुस्ताहरू एउटै समयमा बसोबास गर्न सक्छन्: हजुरबुबा हजुरआमा, आमाबुबा र बच्चाहरू। यी प्रत्येक मानिसहरू फरक पुस्ताको हुन्।</w:t>
      </w:r>
    </w:p>
    <w:p>
      <w:pPr/>
      <w:r>
        <w:rPr>
          <w:lang w:val="ne_NP" w:bidi="ne_NP"/>
        </w:rPr>
      </w:r>
      <w:r>
        <w:rPr>
          <w:lang w:val="ne_NP" w:bidi="ne_NP"/>
        </w:rPr>
        <w:t>कहिलेकाँही परमेश्वर वा येशूले "यो पुस्ताका मानिसहरू" भनेर कुरा गर्नुहुन्छ। यसको अर्थ त्यो विशेष समयमा जीवित रहेका सबै मानिसहरू हो।</w:t>
      </w:r>
    </w:p>
    <w:p>
      <w:pPr/>
      <w:r>
        <w:rPr>
          <w:lang w:val="ne_NP" w:bidi="ne_NP"/>
        </w:rPr>
      </w:r>
      <w:r>
        <w:rPr>
          <w:lang w:val="ne_NP" w:bidi="ne_NP"/>
        </w:rPr>
        <w:t>पुरानो नियममा, "यिनिहरू यो व्यक्तिको पुस्ताहरू हुन्..." वाक्यांश उक्त व्यक्तिको बारेमा धेरै कथाहरूको शृङ्खला प्रस्तुत गर्न प्रयोग गरिएको छ। यस अवस्थामा, "यो यि व्यक्तिको इतिहास हो" भनेको जस्तै अर्थ लाग्छ।</w:t>
      </w:r>
      <w:r>
        <w:rPr>
          <w:lang w:val="ne_NP" w:bidi="ne_NP"/>
        </w:rPr>
      </w:r>
      <w:r>
        <w:rPr>
          <w:lang w:val="ne_NP" w:bidi="ne_NP"/>
        </w:rPr>
      </w:r>
    </w:p>
    <w:p>
      <w:pPr/>
      <w:r>
        <w:rPr>
          <w:lang w:val="ne_NP" w:bidi="ne_NP"/>
        </w:rPr>
      </w:r>
    </w:p>
    <w:p>
      <w:pPr>
        <w:pStyle w:val="Heading2"/>
      </w:pPr>
      <w:r>
        <w:rPr>
          <w:lang w:val="ne_NP" w:bidi="ne_NP"/>
        </w:rPr>
        <w:t>पूजाहारी</w:t>
      </w:r>
      <w:r>
        <w:rPr>
          <w:lang w:val="ne_NP" w:bidi="ne_NP"/>
        </w:rPr>
      </w:r>
    </w:p>
    <w:p>
      <w:pPr/>
      <w:r>
        <w:rPr>
          <w:lang w:val="ne_NP" w:bidi="ne_NP"/>
        </w:rPr>
      </w:r>
      <w:r>
        <w:rPr>
          <w:b/>
          <w:lang w:val="ne_NP" w:bidi="ne_NP"/>
        </w:rPr>
        <w:t>पूजाहारीहरू</w:t>
      </w:r>
      <w:r>
        <w:rPr>
          <w:lang w:val="ne_NP" w:bidi="ne_NP"/>
        </w:rPr>
        <w:t xml:space="preserve"> </w:t>
      </w:r>
      <w:r>
        <w:rPr>
          <w:lang w:val="ne_NP" w:bidi="ne_NP"/>
        </w:rPr>
        <w:t>यरूशलेमको</w:t>
      </w:r>
      <w:r>
        <w:rPr>
          <w:lang w:val="ne_NP" w:bidi="ne_NP"/>
        </w:rPr>
        <w:t xml:space="preserve"> परमेश्वरको </w:t>
      </w:r>
      <w:r>
        <w:rPr>
          <w:lang w:val="ne_NP" w:bidi="ne_NP"/>
        </w:rPr>
        <w:t>मन्दिरमा</w:t>
      </w:r>
      <w:r>
        <w:rPr>
          <w:lang w:val="ne_NP" w:bidi="ne_NP"/>
        </w:rPr>
        <w:t xml:space="preserve"> काम गर्ने मानिसहरू थिए। मानिसहरूले मन्दिर निर्माण गर्नु अघि, पूजाहारीहरूले </w:t>
      </w:r>
      <w:r>
        <w:rPr>
          <w:lang w:val="ne_NP" w:bidi="ne_NP"/>
        </w:rPr>
        <w:t>पालमा</w:t>
      </w:r>
      <w:r>
        <w:rPr>
          <w:lang w:val="ne_NP" w:bidi="ne_NP"/>
        </w:rPr>
        <w:t xml:space="preserve"> काम गर्थे, जुन सार्न सक्ने मन्दिर वा पाल थियो। मन्दिर जो पहिले पालमा थियो, त्यस ठाउँमा </w:t>
      </w:r>
      <w:r>
        <w:rPr>
          <w:lang w:val="ne_NP" w:bidi="ne_NP"/>
        </w:rPr>
        <w:t>इस्राएली</w:t>
      </w:r>
      <w:r>
        <w:rPr>
          <w:lang w:val="ne_NP" w:bidi="ne_NP"/>
        </w:rPr>
        <w:t xml:space="preserve"> मानिसहरूले परमेश्वरको आराधना गर्थे। मानिसहरूको तर्फबाट परमेश्वरलाई </w:t>
      </w:r>
      <w:r>
        <w:rPr>
          <w:lang w:val="ne_NP" w:bidi="ne_NP"/>
        </w:rPr>
        <w:t>बलिदानहरू</w:t>
      </w:r>
      <w:r>
        <w:rPr>
          <w:lang w:val="ne_NP" w:bidi="ne_NP"/>
        </w:rPr>
        <w:t xml:space="preserve"> चढाउने जिम्मेवारी पूजाहारीहरूको थियो। तिनीहरूले मन्दिरको हेरचाह गर्थे र मानिसहरूलाई परमेश्वरको </w:t>
      </w:r>
      <w:r>
        <w:rPr>
          <w:lang w:val="ne_NP" w:bidi="ne_NP"/>
        </w:rPr>
        <w:t>आराधना</w:t>
      </w:r>
      <w:r>
        <w:rPr>
          <w:lang w:val="ne_NP" w:bidi="ne_NP"/>
        </w:rPr>
        <w:t xml:space="preserve"> कसरी गर्ने भनेर सिकाउँथे।</w:t>
      </w:r>
    </w:p>
    <w:p>
      <w:pPr/>
      <w:r>
        <w:rPr>
          <w:lang w:val="ne_NP" w:bidi="ne_NP"/>
        </w:rPr>
      </w:r>
      <w:r>
        <w:rPr>
          <w:lang w:val="ne_NP" w:bidi="ne_NP"/>
        </w:rPr>
        <w:t xml:space="preserve">परमेश्वर </w:t>
      </w:r>
      <w:r>
        <w:rPr>
          <w:lang w:val="ne_NP" w:bidi="ne_NP"/>
        </w:rPr>
        <w:t>पवित्र</w:t>
      </w:r>
      <w:r>
        <w:rPr>
          <w:lang w:val="ne_NP" w:bidi="ne_NP"/>
        </w:rPr>
        <w:t xml:space="preserve"> हुनुहुन्छ, र मानिसहरू </w:t>
      </w:r>
      <w:r>
        <w:rPr>
          <w:lang w:val="ne_NP" w:bidi="ne_NP"/>
        </w:rPr>
        <w:t>पापी</w:t>
      </w:r>
      <w:r>
        <w:rPr>
          <w:lang w:val="ne_NP" w:bidi="ne_NP"/>
        </w:rPr>
        <w:t xml:space="preserve"> भएकोले उहाँकहाँ आउन सक्दैनन्। किनभने मानिसहरू पापी र </w:t>
      </w:r>
      <w:r>
        <w:rPr>
          <w:lang w:val="ne_NP" w:bidi="ne_NP"/>
        </w:rPr>
        <w:t>अशुद्ध</w:t>
      </w:r>
      <w:r>
        <w:rPr>
          <w:lang w:val="ne_NP" w:bidi="ne_NP"/>
        </w:rPr>
        <w:t xml:space="preserve"> छन्। बाइबलमा अशुद्ध हुनुको अर्थ परमेश्वरको अगाडि आउन अयोग्य हुनु हो। मानिसहरू पहिले शुद्ध हुनुपर्छ। पूजाहारीहरूको काम मानिसहरूलाई </w:t>
      </w:r>
      <w:r>
        <w:rPr>
          <w:lang w:val="ne_NP" w:bidi="ne_NP"/>
        </w:rPr>
        <w:t>शुद्ध</w:t>
      </w:r>
      <w:r>
        <w:rPr>
          <w:lang w:val="ne_NP" w:bidi="ne_NP"/>
        </w:rPr>
        <w:t xml:space="preserve"> पार्न सफा बनाउनु थियो। पूजाहारीहरूले यो काम मानिसहरूको तर्फबाट </w:t>
      </w:r>
      <w:r>
        <w:rPr>
          <w:lang w:val="ne_NP" w:bidi="ne_NP"/>
        </w:rPr>
        <w:t>बलिदानहरू</w:t>
      </w:r>
      <w:r>
        <w:rPr>
          <w:lang w:val="ne_NP" w:bidi="ne_NP"/>
        </w:rPr>
        <w:t xml:space="preserve"> चढाएर र मानिसहरूलाई कसरी जिउने भनेर सिकाएर गरे। तिनीहरूले मानिसहरू शुद्ध भएको संकेतको रुपमा रीति रिवाज गर्थे। त्यसैले पूजाहारीहरू परमेश्वर र मानिसहरूको बीचमा थिए। पुजारीहरूले मानिसहरूलाई परमेश्वरको अघि आउन र परमेश्वरसँग राम्रो </w:t>
      </w:r>
      <w:r>
        <w:rPr>
          <w:b/>
          <w:lang w:val="ne_NP" w:bidi="ne_NP"/>
        </w:rPr>
        <w:t>सम्बन्ध</w:t>
      </w:r>
      <w:r>
        <w:rPr>
          <w:lang w:val="ne_NP" w:bidi="ne_NP"/>
        </w:rPr>
        <w:t xml:space="preserve"> कायम राख्न सम्भव बनाए। तिनीहरूले मानिसहरूलाई शुद्ध पारे, ताकि परमेश्वर तल आउन र मानिसहरूलाई भेट्न सकुन। पूजाहारीहरू </w:t>
      </w:r>
      <w:r>
        <w:rPr>
          <w:lang w:val="ne_NP" w:bidi="ne_NP"/>
        </w:rPr>
        <w:t>यहूदीहरू</w:t>
      </w:r>
      <w:r>
        <w:rPr>
          <w:lang w:val="ne_NP" w:bidi="ne_NP"/>
        </w:rPr>
        <w:t>को लागि धेरै महत्त्वपूर्ण मानिसहरू थिए। किनभने मानिसहरू पापी भएकाले पूजाहारीहरूले प्राय: बलिदानहरू चढाउनु पर्ने थियो र मानिसहरूलाई बारम्बार शुद्ध पार्नु पर्थ्यो।</w:t>
      </w:r>
    </w:p>
    <w:p>
      <w:pPr/>
      <w:r>
        <w:rPr>
          <w:lang w:val="ne_NP" w:bidi="ne_NP"/>
        </w:rPr>
      </w:r>
      <w:r>
        <w:rPr>
          <w:lang w:val="ne_NP" w:bidi="ne_NP"/>
        </w:rPr>
        <w:t xml:space="preserve">केही निश्चित मानिसहरू मात्र पूजाहारी बन्न सक्थे। </w:t>
      </w:r>
      <w:r>
        <w:rPr>
          <w:lang w:val="ne_NP" w:bidi="ne_NP"/>
        </w:rPr>
        <w:t>इस्राएलीहरू</w:t>
      </w:r>
      <w:r>
        <w:rPr>
          <w:lang w:val="ne_NP" w:bidi="ne_NP"/>
        </w:rPr>
        <w:t xml:space="preserve"> १२ कुलहरूमा विभाजित थिए। एउटा कुललाई लेवी कुल भनिन्थ्यो, र यस कुलका मानिसहरूलाई </w:t>
      </w:r>
      <w:r>
        <w:rPr>
          <w:lang w:val="ne_NP" w:bidi="ne_NP"/>
        </w:rPr>
        <w:t>लेवीहरू</w:t>
      </w:r>
      <w:r>
        <w:rPr>
          <w:lang w:val="ne_NP" w:bidi="ne_NP"/>
        </w:rPr>
        <w:t xml:space="preserve"> भनिन्थ्यो। मोशा मार्फत परमेश्वरले मानिसहरूलाई आफ्नो </w:t>
      </w:r>
      <w:r>
        <w:rPr>
          <w:lang w:val="ne_NP" w:bidi="ne_NP"/>
        </w:rPr>
        <w:t>व्यवस्था</w:t>
      </w:r>
      <w:r>
        <w:rPr>
          <w:lang w:val="ne_NP" w:bidi="ne_NP"/>
        </w:rPr>
        <w:t xml:space="preserve"> दिनुभयो, उनि एउटा लेवी थिए। र मोशाको भाइ हारून पनि लेवी थिए। हारून यहूदीहरूको पहिलो </w:t>
      </w:r>
      <w:r>
        <w:rPr>
          <w:lang w:val="ne_NP" w:bidi="ne_NP"/>
        </w:rPr>
        <w:t>प्रधान पूजाहारी</w:t>
      </w:r>
      <w:r>
        <w:rPr>
          <w:lang w:val="ne_NP" w:bidi="ne_NP"/>
        </w:rPr>
        <w:t xml:space="preserve"> भए। प्रधान पूजाहारी सबैभन्दा महत्त्वपूर्ण पूजाहारी हुन्। परमेश्वरले हारूनको छोराहरूलाई पहिलो पूजाहारीहरू बनाउनुभयो। त्यो समय देखि, हारूनको सबै पुरुष </w:t>
      </w:r>
      <w:r>
        <w:rPr>
          <w:lang w:val="ne_NP" w:bidi="ne_NP"/>
        </w:rPr>
        <w:t>सन्तानहरू</w:t>
      </w:r>
      <w:r>
        <w:rPr>
          <w:lang w:val="ne_NP" w:bidi="ne_NP"/>
        </w:rPr>
        <w:t xml:space="preserve"> पूजाहारीहरू भए।</w:t>
      </w:r>
    </w:p>
    <w:p>
      <w:pPr/>
      <w:r>
        <w:rPr>
          <w:lang w:val="ne_NP" w:bidi="ne_NP"/>
        </w:rPr>
      </w:r>
      <w:r>
        <w:rPr>
          <w:lang w:val="ne_NP" w:bidi="ne_NP"/>
        </w:rPr>
        <w:t>त्यहाँ लेवीहरू पनि थिए जो हारूनको सन्तानबाट आएका थिएनन्। यी मानिसहरू पनि महत्त्वपूर्ण भए। तिनीहरूले पूजाहारीहरूलाई तिनीहरूको काममा मद्दत गरे। बाइबलले प्राय: "पूजाहारीहरू र लेवीहरू" को बारेमा कुरा गर्छ। पूजाहारीहरू आफै लेवीहरूको सन्तानबाट आए तापनि तिनीहरू बढि महत्त्वपूर्ण भएकाले तिनीहरूलाई छुट्टा छुट्टै उल्लेख गरिएको छ।</w:t>
      </w:r>
    </w:p>
    <w:p>
      <w:pPr/>
      <w:r>
        <w:rPr>
          <w:lang w:val="ne_NP" w:bidi="ne_NP"/>
        </w:rPr>
      </w:r>
      <w:r>
        <w:rPr>
          <w:lang w:val="ne_NP" w:bidi="ne_NP"/>
        </w:rPr>
        <w:t xml:space="preserve">येशूको समयमा, केही पूजाहारीहरू मानिसहरूको अगुवाहरू पनि थिए। तिनीहरूलाई मुख्य पूजाहारीहरू भनिन्छ। यी मुख्य वा मानिसका अगुवा पूजाहारीहरू प्राय: धनी मानिसहरू थिए जो प्रधान पूजाहारीसँग सम्बन्धित थिए। तिनीहरू प्राय: </w:t>
      </w:r>
      <w:r>
        <w:rPr>
          <w:lang w:val="ne_NP" w:bidi="ne_NP"/>
        </w:rPr>
        <w:t>सदूकीहरू</w:t>
      </w:r>
      <w:r>
        <w:rPr>
          <w:lang w:val="ne_NP" w:bidi="ne_NP"/>
        </w:rPr>
        <w:t xml:space="preserve"> भनिने धार्मिक नेताहरूको समूहका थिए र यहूदी परिषदको हिस्सा थिए, जसलाई </w:t>
      </w:r>
      <w:r>
        <w:rPr>
          <w:lang w:val="ne_NP" w:bidi="ne_NP"/>
        </w:rPr>
        <w:t>महासभा</w:t>
      </w:r>
      <w:r>
        <w:rPr>
          <w:lang w:val="ne_NP" w:bidi="ne_NP"/>
        </w:rPr>
        <w:t xml:space="preserve"> भनिन्थ्यो। मुख्य पूजाहारीहरूले प्राय: येशूसँग बहस गर्थे।</w:t>
      </w:r>
    </w:p>
    <w:p>
      <w:pPr/>
      <w:r>
        <w:rPr>
          <w:lang w:val="ne_NP" w:bidi="ne_NP"/>
        </w:rPr>
      </w:r>
      <w:r>
        <w:rPr>
          <w:lang w:val="ne_NP" w:bidi="ne_NP"/>
        </w:rPr>
        <w:t>इस्राएलको</w:t>
      </w:r>
      <w:r>
        <w:rPr>
          <w:lang w:val="ne_NP" w:bidi="ne_NP"/>
        </w:rPr>
        <w:t xml:space="preserve"> वरपरका देशहरूमा बसोबास गर्ने मानिसहरूको पनि तिनिहरू र तिनीहरूको देवताहरूको बीचमा काम गर्ने मानिसहरू थिए। बाइबलले यी मानिसहरूलाई पूजाहारीहरू पनि भन्छ, तर तिनीहरू यहूदी पूजाहारीहरू भन्दा धेरै फरक थिए।</w:t>
      </w:r>
    </w:p>
    <w:p>
      <w:pPr/>
      <w:r>
        <w:rPr>
          <w:lang w:val="ne_NP" w:bidi="ne_NP"/>
        </w:rPr>
      </w:r>
      <w:r>
        <w:rPr>
          <w:b/>
          <w:lang w:val="ne_NP" w:bidi="ne_NP"/>
        </w:rPr>
        <w:t>तपाईं पूजाहारीलाई अनुवाद गर्दै हुनुहुन्छ, भने निम्न कुराहरूमा सावधान रहनुहोस्:</w:t>
      </w:r>
    </w:p>
    <w:p>
      <w:pPr/>
      <w:r>
        <w:rPr>
          <w:lang w:val="ne_NP" w:bidi="ne_NP"/>
        </w:rPr>
      </w:r>
      <w:r>
        <w:rPr>
          <w:lang w:val="ne_NP" w:bidi="ne_NP"/>
        </w:rPr>
        <w:t>तपाईंको भाषामा परमेश्वरलाई बलिदानहरू चढाउने व्यक्ति भन्ने शब्द हुन सक्छ। यो पूजाहारीको लागि बाइबलीय शब्दको लागि राम्रो शब्द हुन सक्छ। जस्तै तपाईंले "परमेश्वरको पूजाहारी" भनेर सानो परिवर्तन गर्नु पर्ने हुन सक्छ। तर मानिसहरू अलमलमा नपरून भनेर सावधान रहनुहोस्। सायद तपाईंको समुदायको "पूजाहारी" ले गर्ने काम बाइबलमा भएको पूजाहारीले गर्ने काम भन्दा धेरै फरक हुनसक्छ। तपाईंले नयाँ शब्द वा वाक्यांश बनाउनु आवश्यक पर्न सक्छ, जस्तै "परमेश्वरलाई बलिदानहरू चढाउने व्यक्ति" वा "बलिदान दिने" वा "परमेश्वरको मन्दिरमा काम गर्ने मानिस" तर यो कुरा सम्झनुहोस् कि तपाईंसँग लेवीको लागि पनि शब्द हुनु आवश्यक छ। लेवी "पूजाहारीको सहयोगी," "मन्दिरमा सहयोगी" वा "मन्दिरमा मद्दत गर्ने लेवीको सन्तान" हुन सक्छ।</w:t>
      </w:r>
    </w:p>
    <w:p>
      <w:pPr/>
      <w:r>
        <w:rPr>
          <w:lang w:val="ne_NP" w:bidi="ne_NP"/>
        </w:rPr>
      </w:r>
      <w:r>
        <w:rPr>
          <w:lang w:val="ne_NP" w:bidi="ne_NP"/>
        </w:rPr>
        <w:t xml:space="preserve">केही </w:t>
      </w:r>
      <w:r>
        <w:rPr>
          <w:lang w:val="ne_NP" w:bidi="ne_NP"/>
        </w:rPr>
        <w:t>ख्रीष्टियान</w:t>
      </w:r>
      <w:r>
        <w:rPr>
          <w:lang w:val="ne_NP" w:bidi="ne_NP"/>
        </w:rPr>
        <w:t xml:space="preserve"> </w:t>
      </w:r>
      <w:r>
        <w:rPr>
          <w:lang w:val="ne_NP" w:bidi="ne_NP"/>
        </w:rPr>
        <w:t>मण्डलीहरूले</w:t>
      </w:r>
      <w:r>
        <w:rPr>
          <w:lang w:val="ne_NP" w:bidi="ne_NP"/>
        </w:rPr>
        <w:t xml:space="preserve"> मण्डलीको अगुवाको लागि "पूजाहारी" शब्द प्रयोग गर्छन्। यसमा बाइबलमा भएका "पूजाहारीहरू" को लागि प्रयोग गर्ने शब्द नै प्रयोग गर्नु यो असल विचार होईन, किनभने यसको अर्थ एकदम फरक छ। मण्डलीको अगुवाले बाइबलमा भएको पूजाहारीहरूले जस्तै बलिदानहरू चढाउँदैन।</w:t>
      </w:r>
    </w:p>
    <w:p>
      <w:pPr/>
      <w:r>
        <w:rPr>
          <w:lang w:val="ne_NP" w:bidi="ne_NP"/>
        </w:rPr>
      </w:r>
      <w:r>
        <w:rPr>
          <w:lang w:val="ne_NP" w:bidi="ne_NP"/>
        </w:rPr>
        <w:t xml:space="preserve"> तपाईंलाई सबैभन्दा महत्त्वपूर्ण पूजाहारीहरूकालागि मुख्य पूजाहारीहरू र सबै महत्त्वपूर्ण पूजाहारीको पनि पुजारीका लागि प्रधान पुजारी शब्द चाहिन्छ भनेर सम्झनुहोस्।</w:t>
      </w:r>
      <w:r>
        <w:rPr>
          <w:lang w:val="ne_NP" w:bidi="ne_NP"/>
        </w:rPr>
      </w:r>
      <w:r>
        <w:rPr>
          <w:lang w:val="ne_NP" w:bidi="ne_NP"/>
        </w:rPr>
      </w:r>
    </w:p>
    <w:p>
      <w:pPr/>
      <w:r>
        <w:rPr>
          <w:lang w:val="ne_NP" w:bidi="ne_NP"/>
        </w:rPr>
      </w:r>
    </w:p>
    <w:p>
      <w:pPr>
        <w:pStyle w:val="Heading2"/>
      </w:pPr>
      <w:r>
        <w:rPr>
          <w:lang w:val="ne_NP" w:bidi="ne_NP"/>
        </w:rPr>
        <w:t>पेन्तिकोस</w:t>
      </w:r>
      <w:r>
        <w:rPr>
          <w:lang w:val="ne_NP" w:bidi="ne_NP"/>
        </w:rPr>
      </w:r>
    </w:p>
    <w:p>
      <w:pPr/>
      <w:r>
        <w:rPr>
          <w:lang w:val="ne_NP" w:bidi="ne_NP"/>
        </w:rPr>
      </w:r>
      <w:r>
        <w:rPr>
          <w:lang w:val="ne_NP" w:bidi="ne_NP"/>
        </w:rPr>
        <w:t xml:space="preserve">ग्रीक भाषामा </w:t>
      </w:r>
      <w:r>
        <w:rPr>
          <w:b/>
          <w:lang w:val="ne_NP" w:bidi="ne_NP"/>
        </w:rPr>
        <w:t>पेन्तिकोस</w:t>
      </w:r>
      <w:r>
        <w:rPr>
          <w:lang w:val="ne_NP" w:bidi="ne_NP"/>
        </w:rPr>
        <w:t xml:space="preserve"> शब्दको अर्थ संख्या "पचास" हो। पेन्तिकोस मानिसहरूले </w:t>
      </w:r>
      <w:r>
        <w:rPr>
          <w:lang w:val="ne_NP" w:bidi="ne_NP"/>
        </w:rPr>
        <w:t>निस्तारको</w:t>
      </w:r>
      <w:r>
        <w:rPr>
          <w:lang w:val="ne_NP" w:bidi="ne_NP"/>
        </w:rPr>
        <w:t xml:space="preserve"> चाड पछि सात हप्ता वा पचास दिनसम्म मनाउने यहूदी चाडको नाम थियो। यहूदी मानिसहरूले यस चाडलाई "हप्ताहरूको चाड," "फसलको चाड" वा "पहिलो फलहरूको चाड" पनि भने। जौको अन्न बालिको अन्त्यमा र अर्को फसलको बेला सुरुहुनु अघि पेन्तिकोसको चाड मनाउँथे। फसलको लागि परमेश्वरलाई धन्यवाद दिन र तिनीहरूले काटेको पहिलो फसलको भाग </w:t>
      </w:r>
      <w:r>
        <w:rPr>
          <w:lang w:val="ne_NP" w:bidi="ne_NP"/>
        </w:rPr>
        <w:t>परमेश्वरलाई</w:t>
      </w:r>
      <w:r>
        <w:rPr>
          <w:lang w:val="ne_NP" w:bidi="ne_NP"/>
        </w:rPr>
        <w:t xml:space="preserve"> चडाउन बलिदान र भेटीहरू लिएर यात्रा गर्न सक्ने प्रत्येक </w:t>
      </w:r>
      <w:r>
        <w:rPr>
          <w:lang w:val="ne_NP" w:bidi="ne_NP"/>
        </w:rPr>
        <w:t>यहूदी</w:t>
      </w:r>
      <w:r>
        <w:rPr>
          <w:lang w:val="ne_NP" w:bidi="ne_NP"/>
        </w:rPr>
        <w:t xml:space="preserve"> </w:t>
      </w:r>
      <w:r>
        <w:rPr>
          <w:lang w:val="ne_NP" w:bidi="ne_NP"/>
        </w:rPr>
        <w:t>यरूशलेम</w:t>
      </w:r>
      <w:r>
        <w:rPr>
          <w:lang w:val="ne_NP" w:bidi="ne_NP"/>
        </w:rPr>
        <w:t xml:space="preserve"> यात्रा गर्थे। यहूदीहरूले तिनीहरूको सम्पूर्ण फसल उहाँको हो भनेर तिनीहरू विश्वास गर्छन् भनेर परमेश्वरलाई भन्दै थिए।</w:t>
      </w:r>
    </w:p>
    <w:p>
      <w:pPr/>
      <w:r>
        <w:rPr>
          <w:lang w:val="ne_NP" w:bidi="ne_NP"/>
        </w:rPr>
      </w:r>
      <w:r>
        <w:rPr>
          <w:lang w:val="ne_NP" w:bidi="ne_NP"/>
        </w:rPr>
        <w:t xml:space="preserve">नयाँ नियममा, हामीलाई विशेष गरी पेन्तिकोसको चाड थाहा छ किनभने यस दिन परमेश्वरले येशूको अनुयायीहरूमा आफ्नो </w:t>
      </w:r>
      <w:r>
        <w:rPr>
          <w:lang w:val="ne_NP" w:bidi="ne_NP"/>
        </w:rPr>
        <w:t>पवित्र आत्मा</w:t>
      </w:r>
      <w:r>
        <w:rPr>
          <w:lang w:val="ne_NP" w:bidi="ne_NP"/>
        </w:rPr>
        <w:t xml:space="preserve"> पठाउनु भयो र तिनीहरूलाई विभिन्न भाषाहरूमा बोल्न लगाउनु भयो। यस दिन, पहिलो पटक येशूका अनुयायीहरूले येशू मरेको तर फेरि जीवित हुनुभयो भनेर अरू मानिसहरूलाई भन्न थाले। धेरै मानिसहरू यो चाड मनाउन र यरूशलेमको </w:t>
      </w:r>
      <w:r>
        <w:rPr>
          <w:lang w:val="ne_NP" w:bidi="ne_NP"/>
        </w:rPr>
        <w:t>मन्दिरमा</w:t>
      </w:r>
      <w:r>
        <w:rPr>
          <w:lang w:val="ne_NP" w:bidi="ne_NP"/>
        </w:rPr>
        <w:t xml:space="preserve"> परमेश्वरलाई आफ्नो भेटीहरू ल्याउन यरूशलेम आएका थिए। त्यसैले, धेरै मानिसहरूले येशू कसरी मरेर र फेरि जीवित हुनुभयो भनेर अनुयायीहरूले सुसमाचार गरेको सुने। येशूका अनुयायीहरूले भनेको कुरामा धेरै मानिसहरूले विश्वास गरे र येशूको अनुयायीहरू पनि भए। यो मण्डलीको सुरुवात थियो! हामी प्रेरितको पुस्तकको सुरुमा यसको बिषय सुन्न सक्छौं।</w:t>
      </w:r>
      <w:r>
        <w:rPr>
          <w:lang w:val="ne_NP" w:bidi="ne_NP"/>
        </w:rPr>
      </w:r>
      <w:r>
        <w:rPr>
          <w:lang w:val="ne_NP" w:bidi="ne_NP"/>
        </w:rPr>
      </w:r>
    </w:p>
    <w:p>
      <w:pPr/>
      <w:r>
        <w:rPr>
          <w:lang w:val="ne_NP" w:bidi="ne_NP"/>
        </w:rPr>
      </w:r>
    </w:p>
    <w:p>
      <w:pPr>
        <w:pStyle w:val="Heading2"/>
      </w:pPr>
      <w:r>
        <w:rPr>
          <w:lang w:val="ne_NP" w:bidi="ne_NP"/>
        </w:rPr>
        <w:t>पौवा</w:t>
      </w:r>
      <w:r>
        <w:rPr>
          <w:lang w:val="ne_NP" w:bidi="ne_NP"/>
        </w:rPr>
      </w:r>
    </w:p>
    <w:p>
      <w:pPr/>
      <w:r>
        <w:rPr>
          <w:lang w:val="ne_NP" w:bidi="ne_NP"/>
        </w:rPr>
      </w:r>
      <w:r>
        <w:rPr>
          <w:b/>
          <w:lang w:val="ne_NP" w:bidi="ne_NP"/>
        </w:rPr>
        <w:t>पौवा</w:t>
      </w:r>
      <w:r>
        <w:rPr>
          <w:lang w:val="ne_NP" w:bidi="ne_NP"/>
        </w:rPr>
        <w:t xml:space="preserve"> भनेको यात्रीहरू बस्न सक्ने ठाउँको लागि सामान्य शब्द हो। यो ठाउँ हुन सक्छ जहाँ मानिसहरूले त्यहाँ बस्न केही पैसा तिर्नु पर्थ्यो, तर प्राय: यसको अर्थ पाहुनाहरूको लागि आरक्षित कोठा थियो। जब नातेदार वा मित्रहरू भेट्न आउँथे तब तिनीहरू यस कोठामा बस्न सक्थे।</w:t>
      </w:r>
      <w:r>
        <w:rPr>
          <w:lang w:val="ne_NP" w:bidi="ne_NP"/>
        </w:rPr>
      </w:r>
      <w:r>
        <w:rPr>
          <w:lang w:val="ne_NP" w:bidi="ne_NP"/>
        </w:rPr>
      </w:r>
    </w:p>
    <w:p>
      <w:pPr/>
      <w:r>
        <w:rPr>
          <w:lang w:val="ne_NP" w:bidi="ne_NP"/>
        </w:rPr>
      </w:r>
    </w:p>
    <w:p>
      <w:pPr>
        <w:pStyle w:val="Heading2"/>
      </w:pPr>
      <w:r>
        <w:rPr>
          <w:lang w:val="ne_NP" w:bidi="ne_NP"/>
        </w:rPr>
        <w:t>प्रचारक</w:t>
      </w:r>
      <w:r>
        <w:rPr>
          <w:lang w:val="ne_NP" w:bidi="ne_NP"/>
        </w:rPr>
      </w:r>
    </w:p>
    <w:p>
      <w:pPr/>
      <w:r>
        <w:rPr>
          <w:lang w:val="ne_NP" w:bidi="ne_NP"/>
        </w:rPr>
      </w:r>
      <w:r>
        <w:rPr>
          <w:lang w:val="ne_NP" w:bidi="ne_NP"/>
        </w:rPr>
        <w:t xml:space="preserve"> </w:t>
      </w:r>
      <w:r>
        <w:rPr>
          <w:b/>
          <w:lang w:val="ne_NP" w:bidi="ne_NP"/>
        </w:rPr>
        <w:t>प्रचारक</w:t>
      </w:r>
      <w:r>
        <w:rPr>
          <w:lang w:val="ne_NP" w:bidi="ne_NP"/>
        </w:rPr>
        <w:t xml:space="preserve"> त्यो व्यक्ति हो जसले येशूको बारेमा </w:t>
      </w:r>
      <w:r>
        <w:rPr>
          <w:lang w:val="ne_NP" w:bidi="ne_NP"/>
        </w:rPr>
        <w:t>सुसमाचार</w:t>
      </w:r>
      <w:r>
        <w:rPr>
          <w:lang w:val="ne_NP" w:bidi="ne_NP"/>
        </w:rPr>
        <w:t xml:space="preserve"> वा असल खबर भन्छ। सुसमाचार भनेको येशू यस पृथ्वीमा हुनुहुन्थ्यो भन्ने असल खबर हो, येशू हाम्रो </w:t>
      </w:r>
      <w:r>
        <w:rPr>
          <w:lang w:val="ne_NP" w:bidi="ne_NP"/>
        </w:rPr>
        <w:t>पापको</w:t>
      </w:r>
      <w:r>
        <w:rPr>
          <w:lang w:val="ne_NP" w:bidi="ne_NP"/>
        </w:rPr>
        <w:t xml:space="preserve"> दण्डबाट हामीलाई छुटाउन मरेका, परमेश्वरले येशूलाई मरेकाबाट ब्यूँताउनुभयो र येशूले आफ्ना अनुयायीहरूलाई परमेश्वरको शक्ति दिन </w:t>
      </w:r>
      <w:r>
        <w:rPr>
          <w:lang w:val="ne_NP" w:bidi="ne_NP"/>
        </w:rPr>
        <w:t>परमेश्वरको आत्मा</w:t>
      </w:r>
      <w:r>
        <w:rPr>
          <w:lang w:val="ne_NP" w:bidi="ne_NP"/>
        </w:rPr>
        <w:t xml:space="preserve"> पठाउनुभयो। यदि हामीले यो सुसमाचारलाई विश्वास गर्छौं भने हामी सदाको लागि परमेश्वरको मित्र हुन्छौं र परमेश्वरले हामीलाई नयाँ जीवन दिनुहुन्छ जुन अहिले सुरु हुने र सदाको लागि रहनेछ। कुनै पनि विश्वासीले यो सुसमाचार बाँड्ने काम गर्न सक्छ, तापनि परमेश्वरले केही मानिसहरूलाई मण्डलीको लागि प्रचारकको काम गर्न विशेष बरदान दिनुहुन्छ।</w:t>
      </w:r>
      <w:r>
        <w:rPr>
          <w:lang w:val="ne_NP" w:bidi="ne_NP"/>
        </w:rPr>
      </w:r>
      <w:r>
        <w:rPr>
          <w:lang w:val="ne_NP" w:bidi="ne_NP"/>
        </w:rPr>
      </w:r>
    </w:p>
    <w:p>
      <w:pPr/>
      <w:r>
        <w:rPr>
          <w:lang w:val="ne_NP" w:bidi="ne_NP"/>
        </w:rPr>
      </w:r>
    </w:p>
    <w:p>
      <w:pPr>
        <w:pStyle w:val="Heading2"/>
      </w:pPr>
      <w:r>
        <w:rPr>
          <w:lang w:val="ne_NP" w:bidi="ne_NP"/>
        </w:rPr>
        <w:t>प्रधान पूजाहारी</w:t>
      </w:r>
      <w:r>
        <w:rPr>
          <w:lang w:val="ne_NP" w:bidi="ne_NP"/>
        </w:rPr>
      </w:r>
    </w:p>
    <w:p>
      <w:pPr/>
      <w:r>
        <w:rPr>
          <w:lang w:val="ne_NP" w:bidi="ne_NP"/>
        </w:rPr>
      </w:r>
      <w:r>
        <w:rPr>
          <w:lang w:val="ne_NP" w:bidi="ne_NP"/>
        </w:rPr>
        <w:t>पूजाहारीहरू</w:t>
      </w:r>
      <w:r>
        <w:rPr>
          <w:lang w:val="ne_NP" w:bidi="ne_NP"/>
        </w:rPr>
        <w:t xml:space="preserve"> </w:t>
      </w:r>
      <w:r>
        <w:rPr>
          <w:lang w:val="ne_NP" w:bidi="ne_NP"/>
        </w:rPr>
        <w:t>यरूशलेमको</w:t>
      </w:r>
      <w:r>
        <w:rPr>
          <w:lang w:val="ne_NP" w:bidi="ne_NP"/>
        </w:rPr>
        <w:t xml:space="preserve"> परमेश्वरको </w:t>
      </w:r>
      <w:r>
        <w:rPr>
          <w:lang w:val="ne_NP" w:bidi="ne_NP"/>
        </w:rPr>
        <w:t>मन्दिरमा</w:t>
      </w:r>
      <w:r>
        <w:rPr>
          <w:lang w:val="ne_NP" w:bidi="ne_NP"/>
        </w:rPr>
        <w:t xml:space="preserve"> काम गर्ने मानिसहरू थिए। मानिसहरूको तर्फबाट परमेश्वरलाई </w:t>
      </w:r>
      <w:r>
        <w:rPr>
          <w:lang w:val="ne_NP" w:bidi="ne_NP"/>
        </w:rPr>
        <w:t>बलिदानहरू</w:t>
      </w:r>
      <w:r>
        <w:rPr>
          <w:lang w:val="ne_NP" w:bidi="ne_NP"/>
        </w:rPr>
        <w:t xml:space="preserve"> चढाउने जिम्मेवारी पूजाहारीहरूको थियो। तिनीहरूले मन्दिरको हेरचाह गर्थे र मानिसहरूलाई परमेश्वरको </w:t>
      </w:r>
      <w:r>
        <w:rPr>
          <w:lang w:val="ne_NP" w:bidi="ne_NP"/>
        </w:rPr>
        <w:t>आराधना</w:t>
      </w:r>
      <w:r>
        <w:rPr>
          <w:lang w:val="ne_NP" w:bidi="ne_NP"/>
        </w:rPr>
        <w:t xml:space="preserve"> कसरी गर्ने भनेर सिकाउँथे। पूजाहारीहरू परमेश्वर र मानिसहरूको बीचमा थिए, जसले गर्दा मानिसहरू परमेश्वरको अगाडि आउन सम्भव बनाउँथ्यो। किनभने मानिसहरू </w:t>
      </w:r>
      <w:r>
        <w:rPr>
          <w:lang w:val="ne_NP" w:bidi="ne_NP"/>
        </w:rPr>
        <w:t>पापपूर्ण</w:t>
      </w:r>
      <w:r>
        <w:rPr>
          <w:lang w:val="ne_NP" w:bidi="ne_NP"/>
        </w:rPr>
        <w:t xml:space="preserve"> </w:t>
      </w:r>
      <w:r>
        <w:rPr>
          <w:lang w:val="ne_NP" w:bidi="ne_NP"/>
        </w:rPr>
        <w:t>अशुद्ध</w:t>
      </w:r>
      <w:r>
        <w:rPr>
          <w:lang w:val="ne_NP" w:bidi="ne_NP"/>
        </w:rPr>
        <w:t xml:space="preserve"> छन्। बाइबलमा अशुद्ध हुनुको अर्थ परमेश्वरको अगाडि आउन अयोग्य हुनु हो। मानिसहरू पहिले शुद्ध हुनुपर्छ। पूजाहारीहरूको काम मानिसहरूलाई </w:t>
      </w:r>
      <w:r>
        <w:rPr>
          <w:lang w:val="ne_NP" w:bidi="ne_NP"/>
        </w:rPr>
        <w:t>शुद्ध</w:t>
      </w:r>
      <w:r>
        <w:rPr>
          <w:lang w:val="ne_NP" w:bidi="ne_NP"/>
        </w:rPr>
        <w:t xml:space="preserve"> बनाउन सफा बनाउनु थियो। पूजाहारीहरूले मानिसहरूको तर्फबाट बलिदानहरू चढाए र मानिसहरूलाई कसरी जिउन पर्छ भनेर सिकाए।</w:t>
      </w:r>
    </w:p>
    <w:p>
      <w:pPr/>
      <w:r>
        <w:rPr>
          <w:lang w:val="ne_NP" w:bidi="ne_NP"/>
        </w:rPr>
      </w:r>
      <w:r>
        <w:rPr>
          <w:lang w:val="ne_NP" w:bidi="ne_NP"/>
        </w:rPr>
        <w:t xml:space="preserve">पूजाहारीहरू मध्ये एक जनालाई </w:t>
      </w:r>
      <w:r>
        <w:rPr>
          <w:b/>
          <w:lang w:val="ne_NP" w:bidi="ne_NP"/>
        </w:rPr>
        <w:t>प्रधान पूजाहारी</w:t>
      </w:r>
      <w:r>
        <w:rPr>
          <w:lang w:val="ne_NP" w:bidi="ne_NP"/>
        </w:rPr>
        <w:t xml:space="preserve"> भनिन्थ्यो। प्रधान पूजाहारी सबैभन्दा महत्त्वपूर्ण पूजाहारी थिए। प्रधान पूजाहारीको धेरै महत्त्वपूर्ण काम थियो। वर्षको एक पटक </w:t>
      </w:r>
      <w:r>
        <w:rPr>
          <w:b/>
          <w:lang w:val="ne_NP" w:bidi="ne_NP"/>
        </w:rPr>
        <w:t>प्रायश्चितको</w:t>
      </w:r>
      <w:r>
        <w:rPr>
          <w:lang w:val="ne_NP" w:bidi="ne_NP"/>
        </w:rPr>
        <w:t xml:space="preserve"> दिन भनिने चाड थियो। यसको अर्थ "</w:t>
      </w:r>
      <w:r>
        <w:rPr>
          <w:lang w:val="ne_NP" w:bidi="ne_NP"/>
        </w:rPr>
        <w:t>क्षमा</w:t>
      </w:r>
      <w:r>
        <w:rPr>
          <w:lang w:val="ne_NP" w:bidi="ne_NP"/>
        </w:rPr>
        <w:t xml:space="preserve"> वा मेलमिलापको ठूलो दिन" भने जस्तै हो। यस दिन, अघिल्लो वर्षमा तिनीहरूले गरेका सबै पापको लागि क्षमा माग्न प्रधान पूजाहारीले </w:t>
      </w:r>
      <w:r>
        <w:rPr>
          <w:lang w:val="ne_NP" w:bidi="ne_NP"/>
        </w:rPr>
        <w:t>इस्राएलका</w:t>
      </w:r>
      <w:r>
        <w:rPr>
          <w:lang w:val="ne_NP" w:bidi="ne_NP"/>
        </w:rPr>
        <w:t xml:space="preserve"> सबै मानिसहरूको तर्फबाट बलिदान चढाउँथे। प्रधान पूजाहारीले पहिले आफ्नो पापको लागि र त्यसपछि सबै मानिसहरूको पापको लागि क्षमा माग्नुपर्थ्यो। प्रधान पूजाहारीले थुमालाई मारेर रगत मन्दिर भित्र लान्थे। मन्दिरको सबैभन्दा पल्लो भागलाई </w:t>
      </w:r>
      <w:r>
        <w:rPr>
          <w:b/>
          <w:lang w:val="ne_NP" w:bidi="ne_NP"/>
        </w:rPr>
        <w:t>महा पवित्र ठाउँ</w:t>
      </w:r>
      <w:r>
        <w:rPr>
          <w:lang w:val="ne_NP" w:bidi="ne_NP"/>
        </w:rPr>
        <w:t xml:space="preserve"> भनिन्थ्यो। वर्षको एकपटक क्षमाको ठूलो दिनको समयमा मात्र जो कसैलाई त्यो ठाउँमा आउन अनुमतिदिएको थियो। प्रधान पूजाहारीले आफूले मारेको थुमाको रगत महा पवित्र ठाउँमा छर्कन्थे। मानिसहरूको पापले परमेश्वरको पवित्र मन्दिरलाई अशुद्ध बनाएको थियो र रगत छर्केर मन्दिर फेरि शुद्ध हुन्थ्यो। थुमाको बलिदानको कारणले, फेरि परमेश्वर र मानिसहरू एक अर्काको बिचमा सम्बन्ध राख्न सम्भव भयो।</w:t>
      </w:r>
    </w:p>
    <w:p>
      <w:pPr/>
      <w:r>
        <w:rPr>
          <w:lang w:val="ne_NP" w:bidi="ne_NP"/>
        </w:rPr>
      </w:r>
      <w:r>
        <w:rPr>
          <w:lang w:val="ne_NP" w:bidi="ne_NP"/>
        </w:rPr>
        <w:t xml:space="preserve">पछिको नयाँ नियममा, हिब्रू पुस्तकको लेखकले येशूले गर्नुभएको कामलाई क्षमाको बढा दिनको प्रधान पूजाहारीको कामसँग तुलना गर्छन्। जस्तै प्रधान पूजाहारीले मानिसहरूलाई शुद्ध बनाएझैं येशूले मानिसहरूलाई शुद्ध बनाउनुभयो। येशूले मानिसहरू र परमेश्वर बीचको सम्बन्ध फेरि सम्भव बनाउनुभयो। तर येशूले यो काम गर्न थुमालाई मार्नुभएन: येशू आफै मर्नुभयो। त्यसैले येशू थुमाका र प्रधान पूजाहारी दुबै हुनुहुन्थ्यो! तर येशूले पहिले आफ्नो पापको लागि क्षमा माग्नु आवश्यक थिएन, किनभने येशूले कहिल्यै पाप गर्नुभएन। वर्षेनी बलिदानलाई दोहोर्याउनुको सट्टा, एकैपटक येशूले उहाँमा </w:t>
      </w:r>
      <w:r>
        <w:rPr>
          <w:lang w:val="ne_NP" w:bidi="ne_NP"/>
        </w:rPr>
        <w:t>विश्वास</w:t>
      </w:r>
      <w:r>
        <w:rPr>
          <w:lang w:val="ne_NP" w:bidi="ne_NP"/>
        </w:rPr>
        <w:t xml:space="preserve"> गर्ने सबै मानिसहरूको लागि यो काम गर्नुभयो। </w:t>
      </w:r>
      <w:r>
        <w:rPr>
          <w:lang w:val="ne_NP" w:bidi="ne_NP"/>
        </w:rPr>
      </w:r>
      <w:r>
        <w:rPr>
          <w:lang w:val="ne_NP" w:bidi="ne_NP"/>
        </w:rPr>
      </w:r>
    </w:p>
    <w:p>
      <w:pPr/>
      <w:r>
        <w:rPr>
          <w:lang w:val="ne_NP" w:bidi="ne_NP"/>
        </w:rPr>
      </w:r>
    </w:p>
    <w:p>
      <w:pPr>
        <w:pStyle w:val="Heading2"/>
      </w:pPr>
      <w:r>
        <w:rPr>
          <w:lang w:val="ne_NP" w:bidi="ne_NP"/>
        </w:rPr>
        <w:t>प्रभु</w:t>
      </w:r>
      <w:r>
        <w:rPr>
          <w:lang w:val="ne_NP" w:bidi="ne_NP"/>
        </w:rPr>
      </w:r>
    </w:p>
    <w:p>
      <w:pPr/>
      <w:r>
        <w:rPr>
          <w:lang w:val="ne_NP" w:bidi="ne_NP"/>
        </w:rPr>
      </w:r>
      <w:r>
        <w:rPr>
          <w:b/>
          <w:lang w:val="ne_NP" w:bidi="ne_NP"/>
        </w:rPr>
        <w:t>प्रभु</w:t>
      </w:r>
      <w:r>
        <w:rPr>
          <w:lang w:val="ne_NP" w:bidi="ne_NP"/>
        </w:rPr>
        <w:t xml:space="preserve"> त्यो ब्यक्ति हो जो मानिसहरूको मालिक हुन्छ जो सँग पूर्ण </w:t>
      </w:r>
      <w:r>
        <w:rPr>
          <w:lang w:val="ne_NP" w:bidi="ne_NP"/>
        </w:rPr>
        <w:t>अधिकार</w:t>
      </w:r>
      <w:r>
        <w:rPr>
          <w:lang w:val="ne_NP" w:bidi="ne_NP"/>
        </w:rPr>
        <w:t xml:space="preserve"> हुन्छ, र मानिसहरूले उहाँलाई आदर दिनु योग्य हुन्छ। जब तपाईंले कसैलाई "प्रभु" भनेर सम्बोधन गर्नुहुन्छ, तपाईंले त्यो व्यक्तिको तपाईं माथि अधिकार छ भनेर भन्नु हो। बाइबलमा हामी मानिसहरूले आफ्नो </w:t>
      </w:r>
      <w:r>
        <w:rPr>
          <w:lang w:val="ne_NP" w:bidi="ne_NP"/>
        </w:rPr>
        <w:t>राजालाई</w:t>
      </w:r>
      <w:r>
        <w:rPr>
          <w:lang w:val="ne_NP" w:bidi="ne_NP"/>
        </w:rPr>
        <w:t xml:space="preserve"> प्रभु भनेर सम्बोधन गरेको सुन्छौ; </w:t>
      </w:r>
      <w:r>
        <w:rPr>
          <w:lang w:val="ne_NP" w:bidi="ne_NP"/>
        </w:rPr>
        <w:t>दासहरूले</w:t>
      </w:r>
      <w:r>
        <w:rPr>
          <w:lang w:val="ne_NP" w:bidi="ne_NP"/>
        </w:rPr>
        <w:t xml:space="preserve"> आफ्नो </w:t>
      </w:r>
      <w:r>
        <w:rPr>
          <w:lang w:val="ne_NP" w:bidi="ne_NP"/>
        </w:rPr>
        <w:t>मालिकलाई</w:t>
      </w:r>
      <w:r>
        <w:rPr>
          <w:lang w:val="ne_NP" w:bidi="ne_NP"/>
        </w:rPr>
        <w:t xml:space="preserve"> प्रभु भन्छन्; र कहिलेकाँही पत्नीले आफ्नो पतिलाई प्रभु भन्छन्।</w:t>
      </w:r>
    </w:p>
    <w:p>
      <w:pPr/>
      <w:r>
        <w:rPr>
          <w:lang w:val="ne_NP" w:bidi="ne_NP"/>
        </w:rPr>
      </w:r>
      <w:r>
        <w:rPr>
          <w:lang w:val="ne_NP" w:bidi="ne_NP"/>
        </w:rPr>
        <w:t>परमेश्वरलाई प्रभु भनिन्छ किनभने उहाँको सम्पूर्ण संसारमा अधिकार छ। जब मानिसहरूले परमेश्वरसँग कुरा गर्छन् वा परमेश्वरको बारेमा कुरा गर्छन्, तिनीहरूले प्राय: उहाँलाई आदर दिनको लागि उहाँलाई प्रभु भन्छन्।</w:t>
      </w:r>
    </w:p>
    <w:p>
      <w:pPr/>
      <w:r>
        <w:rPr>
          <w:lang w:val="ne_NP" w:bidi="ne_NP"/>
        </w:rPr>
      </w:r>
      <w:r>
        <w:rPr>
          <w:lang w:val="ne_NP" w:bidi="ne_NP"/>
        </w:rPr>
        <w:t xml:space="preserve">नयाँ नियममा, जब </w:t>
      </w:r>
      <w:r>
        <w:rPr>
          <w:lang w:val="ne_NP" w:bidi="ne_NP"/>
        </w:rPr>
        <w:t>इस्राएलका</w:t>
      </w:r>
      <w:r>
        <w:rPr>
          <w:lang w:val="ne_NP" w:bidi="ne_NP"/>
        </w:rPr>
        <w:t xml:space="preserve"> मानिसहरूले येशूसँग कुरा गरे र उहाँलाई प्रभु भने, यसको मतलब उहाँलाई आदर दिनु हो।</w:t>
      </w:r>
    </w:p>
    <w:p>
      <w:pPr/>
      <w:r>
        <w:rPr>
          <w:lang w:val="ne_NP" w:bidi="ne_NP"/>
        </w:rPr>
      </w:r>
      <w:r>
        <w:rPr>
          <w:lang w:val="ne_NP" w:bidi="ne_NP"/>
        </w:rPr>
        <w:t xml:space="preserve">येशू </w:t>
      </w:r>
      <w:r>
        <w:rPr>
          <w:lang w:val="ne_NP" w:bidi="ne_NP"/>
        </w:rPr>
        <w:t>बौरी उठाउनु</w:t>
      </w:r>
      <w:r>
        <w:rPr>
          <w:lang w:val="ne_NP" w:bidi="ne_NP"/>
        </w:rPr>
        <w:t xml:space="preserve"> भएपछि, मानिसहरूले येशूको बारेमा कुरा गर्दा उहाँलाई प्रभु भन्छन्, परमेश्वरको जस्तै तिनीहरूमाथि येशूको अधिकार छ भनेर भन्छन्। जब मानिसहरूले येशूको बौरी उठाई पछि प्रभु भन्छन्, तिनीहरूले येशू परमेश्वर हुनुहुन्छ भनेर भनिरहेका छन्।</w:t>
      </w:r>
    </w:p>
    <w:p>
      <w:pPr/>
      <w:r>
        <w:rPr>
          <w:lang w:val="ne_NP" w:bidi="ne_NP"/>
        </w:rPr>
      </w:r>
      <w:r>
        <w:rPr>
          <w:lang w:val="ne_NP" w:bidi="ne_NP"/>
        </w:rPr>
        <w:t>कहिलेकाँही नयाँ नियममा प्रभु शब्दले येशूलाइ वा पिता परमेश्वरलाई भनेको हो स्पष्ट हुँदैन।</w:t>
      </w:r>
    </w:p>
    <w:p>
      <w:pPr/>
      <w:r>
        <w:rPr>
          <w:lang w:val="ne_NP" w:bidi="ne_NP"/>
        </w:rPr>
      </w:r>
      <w:r>
        <w:rPr>
          <w:b/>
          <w:lang w:val="ne_NP" w:bidi="ne_NP"/>
        </w:rPr>
        <w:t>तपाईं प्रभुलाई अनुवाद गर्दै हुनुहुन्छ, भने निम्न कुराहरूमा सावधान रहनुहोस्:</w:t>
      </w:r>
    </w:p>
    <w:p>
      <w:pPr/>
      <w:r>
        <w:rPr>
          <w:lang w:val="ne_NP" w:bidi="ne_NP"/>
        </w:rPr>
      </w:r>
      <w:r>
        <w:rPr>
          <w:lang w:val="ne_NP" w:bidi="ne_NP"/>
        </w:rPr>
        <w:t>येशूको बौरी उठाई अघि, अधिकांश मानिसहरूले येशू परमेश्वर हुनुहुन्छ भनेर सोचेका थिएनन्। जब तिनीहरूले येशूलाई "प्रभु" भने, यसको अर्थ आदरणीय शब्द थियो: तिनीहरूको अर्थ येशूलाई "परमेश्वर" भन्नु होइन। तपाईंको अनुवादमा, "प्रभु" ले परमैस्वर भन्ने जनाउँछ भने तपाईले चाहेमा यस अवस्थामा प्रभुको सट्टामा सामान्य आदरणीय शब्द प्रयोग गर्न सक्नु हुन्छ।</w:t>
      </w:r>
      <w:r>
        <w:rPr>
          <w:lang w:val="ne_NP" w:bidi="ne_NP"/>
        </w:rPr>
      </w:r>
      <w:r>
        <w:rPr>
          <w:lang w:val="ne_NP" w:bidi="ne_NP"/>
        </w:rPr>
      </w:r>
    </w:p>
    <w:p>
      <w:pPr/>
      <w:r>
        <w:rPr>
          <w:lang w:val="ne_NP" w:bidi="ne_NP"/>
        </w:rPr>
      </w:r>
    </w:p>
    <w:p>
      <w:pPr>
        <w:pStyle w:val="Heading2"/>
      </w:pPr>
      <w:r>
        <w:rPr>
          <w:lang w:val="ne_NP" w:bidi="ne_NP"/>
        </w:rPr>
        <w:t>प्रभु</w:t>
      </w:r>
      <w:r>
        <w:rPr>
          <w:lang w:val="ne_NP" w:bidi="ne_NP"/>
        </w:rPr>
      </w:r>
    </w:p>
    <w:p>
      <w:pPr/>
      <w:r>
        <w:rPr>
          <w:lang w:val="ne_NP" w:bidi="ne_NP"/>
        </w:rPr>
      </w:r>
      <w:r>
        <w:rPr>
          <w:lang w:val="ne_NP" w:bidi="ne_NP"/>
        </w:rPr>
        <w:t xml:space="preserve">नयाँ नियमको केही अवस्थाहरूमा, </w:t>
      </w:r>
      <w:r>
        <w:rPr>
          <w:b/>
          <w:lang w:val="ne_NP" w:bidi="ne_NP"/>
        </w:rPr>
        <w:t>प्रभुले</w:t>
      </w:r>
      <w:r>
        <w:rPr>
          <w:lang w:val="ne_NP" w:bidi="ne_NP"/>
        </w:rPr>
        <w:t xml:space="preserve"> परमेश्वर स्वयमलाई जनाउँछ। किनभने </w:t>
      </w:r>
      <w:r>
        <w:rPr>
          <w:lang w:val="ne_NP" w:bidi="ne_NP"/>
        </w:rPr>
        <w:t>यहूदी</w:t>
      </w:r>
      <w:r>
        <w:rPr>
          <w:lang w:val="ne_NP" w:bidi="ne_NP"/>
        </w:rPr>
        <w:t xml:space="preserve"> मानिसहरूले परमेश्वरलाई धेरै सम्मान गरेको कारणले उहाँको नाम भन्न नचाहँदा परमेश्वरलाई यसरी नै संबोधन गर्थे।</w:t>
      </w:r>
      <w:r>
        <w:rPr>
          <w:lang w:val="ne_NP" w:bidi="ne_NP"/>
        </w:rPr>
      </w:r>
      <w:r>
        <w:rPr>
          <w:lang w:val="ne_NP" w:bidi="ne_NP"/>
        </w:rPr>
      </w:r>
    </w:p>
    <w:p>
      <w:pPr/>
      <w:r>
        <w:rPr>
          <w:lang w:val="ne_NP" w:bidi="ne_NP"/>
        </w:rPr>
      </w:r>
    </w:p>
    <w:p>
      <w:pPr>
        <w:pStyle w:val="Heading2"/>
      </w:pPr>
      <w:r>
        <w:rPr>
          <w:lang w:val="ne_NP" w:bidi="ne_NP"/>
        </w:rPr>
        <w:t>प्रभुको स्वर्गदूत</w:t>
      </w:r>
      <w:r>
        <w:rPr>
          <w:lang w:val="ne_NP" w:bidi="ne_NP"/>
        </w:rPr>
      </w:r>
    </w:p>
    <w:p>
      <w:pPr/>
      <w:r>
        <w:rPr>
          <w:lang w:val="ne_NP" w:bidi="ne_NP"/>
        </w:rPr>
      </w:r>
      <w:r>
        <w:rPr>
          <w:lang w:val="ne_NP" w:bidi="ne_NP"/>
        </w:rPr>
        <w:t xml:space="preserve">स्वर्गदूत परमेश्वरले सृजना गर्नुभएको एक अलौकिक, आत्मिक प्राणी हो। स्वर्गदूतहरूले मानिसहरूलाई परमेश्वरको सन्देशहरू दिन्छन्। "प्रभुको स्वर्गदूत" वा "परमप्रभुको स्वर्गदूत" विशेष स्वर्गदूत हो जसले यति धेरै </w:t>
      </w:r>
      <w:r>
        <w:rPr>
          <w:lang w:val="ne_NP" w:bidi="ne_NP"/>
        </w:rPr>
        <w:t>अधिकारसँग</w:t>
      </w:r>
      <w:r>
        <w:rPr>
          <w:lang w:val="ne_NP" w:bidi="ne_NP"/>
        </w:rPr>
        <w:t xml:space="preserve"> बोल्छ कि यसले परमेश्वर आफै बोल्दै हुनुहुन्छ जस्तै गरि बोल्छ। सामान्यतया मानिसहरूले परमेश्वरलाई आमनेसामने देखे भने मर्नेथिए, त्यसैले यो पनि हुनसक्छ कि यो स्वर्गदूत स्वयम परमेश्वर हुनु हुन्छ, तर मानिसहरूले उहाँलाई देख्न र बाँच्न सक्ने तरिकाले देखा पर्नु हुन्छ! जब तिनीहरूले प्रभुको स्वर्गदूतलाई देख्छन् तब मानिसहरू प्राय: डराउँछन्, किनभने उहाँ प्राय: भयानक देखिनुहुन्छ। हामी नयाँ नियममा यस प्रकारको प्रभुको स्वर्गदूत वा परमप्रभुको स्वर्गदूत बारेमा सुन्दैनौ, किनभने अब उहाँको आवश्यकता छैन। परमेश्वरले अब सीधै येशू मार्फत कुरा गर्नुहुन्छ।</w:t>
      </w:r>
      <w:r>
        <w:rPr>
          <w:lang w:val="ne_NP" w:bidi="ne_NP"/>
        </w:rPr>
      </w:r>
      <w:r>
        <w:rPr>
          <w:lang w:val="ne_NP" w:bidi="ne_NP"/>
        </w:rPr>
      </w:r>
    </w:p>
    <w:p>
      <w:pPr/>
      <w:r>
        <w:rPr>
          <w:lang w:val="ne_NP" w:bidi="ne_NP"/>
        </w:rPr>
      </w:r>
    </w:p>
    <w:p>
      <w:pPr>
        <w:pStyle w:val="Heading2"/>
      </w:pPr>
      <w:r>
        <w:rPr>
          <w:lang w:val="ne_NP" w:bidi="ne_NP"/>
        </w:rPr>
        <w:t>प्रवासी</w:t>
      </w:r>
      <w:r>
        <w:rPr>
          <w:lang w:val="ne_NP" w:bidi="ne_NP"/>
        </w:rPr>
      </w:r>
    </w:p>
    <w:p>
      <w:pPr/>
      <w:r>
        <w:rPr>
          <w:lang w:val="ne_NP" w:bidi="ne_NP"/>
        </w:rPr>
      </w:r>
      <w:r>
        <w:rPr>
          <w:lang w:val="ne_NP" w:bidi="ne_NP"/>
        </w:rPr>
        <w:t xml:space="preserve">जब एउटा व्यक्ति आफू नजन्मेको देशमा हुन्छ तब उ त्यो देशको </w:t>
      </w:r>
      <w:r>
        <w:rPr>
          <w:b/>
          <w:lang w:val="ne_NP" w:bidi="ne_NP"/>
        </w:rPr>
        <w:t>विदेशी</w:t>
      </w:r>
      <w:r>
        <w:rPr>
          <w:lang w:val="ne_NP" w:bidi="ne_NP"/>
        </w:rPr>
        <w:t xml:space="preserve"> हो। आफू जन्मिएको ठाउँमा नभएता पनि अस्थायी रूपमा त्यहाँ बसोबास गर्ने त्यस देशका बिदेशी मानिसहरू अपरिचित बा </w:t>
      </w:r>
      <w:r>
        <w:rPr>
          <w:b/>
          <w:lang w:val="ne_NP" w:bidi="ne_NP"/>
        </w:rPr>
        <w:t>प्रवासी</w:t>
      </w:r>
      <w:r>
        <w:rPr>
          <w:lang w:val="ne_NP" w:bidi="ne_NP"/>
        </w:rPr>
        <w:t xml:space="preserve"> हुन। </w:t>
      </w:r>
      <w:r>
        <w:rPr>
          <w:b/>
          <w:lang w:val="ne_NP" w:bidi="ne_NP"/>
        </w:rPr>
        <w:t>अब्राहाम</w:t>
      </w:r>
      <w:r>
        <w:rPr>
          <w:lang w:val="ne_NP" w:bidi="ne_NP"/>
        </w:rPr>
        <w:t xml:space="preserve"> कनानमा एक विदेशी वा अपरिचित थिए। पछि, जब अब्राहामको सन्तान </w:t>
      </w:r>
      <w:r>
        <w:rPr>
          <w:b/>
          <w:lang w:val="ne_NP" w:bidi="ne_NP"/>
        </w:rPr>
        <w:t>इस्राएलीहरू</w:t>
      </w:r>
      <w:r>
        <w:rPr>
          <w:lang w:val="ne_NP" w:bidi="ne_NP"/>
        </w:rPr>
        <w:t>ले कनानलाई आफ्नो देश बनाए, परमेश्वरले तिनीहरूलाई आफ्नो देशमा यात्रा गर्ने र इस्राएलीहरू बीच बसोबास गर्ने विदेशीहरू र अपरिचित वा प्रवासी मानिसहरूलाई कसरी व्यवहार गर्नुपर्छ भनेर निर्देशनहरू दिनुभयो।</w:t>
      </w:r>
      <w:r>
        <w:rPr>
          <w:lang w:val="ne_NP" w:bidi="ne_NP"/>
        </w:rPr>
      </w:r>
      <w:r>
        <w:rPr>
          <w:lang w:val="ne_NP" w:bidi="ne_NP"/>
        </w:rPr>
      </w:r>
    </w:p>
    <w:p>
      <w:pPr/>
      <w:r>
        <w:rPr>
          <w:lang w:val="ne_NP" w:bidi="ne_NP"/>
        </w:rPr>
      </w:r>
    </w:p>
    <w:p>
      <w:pPr>
        <w:pStyle w:val="Heading2"/>
      </w:pPr>
      <w:r>
        <w:rPr>
          <w:lang w:val="ne_NP" w:bidi="ne_NP"/>
        </w:rPr>
        <w:t>प्रशंसा</w:t>
      </w:r>
      <w:r>
        <w:rPr>
          <w:lang w:val="ne_NP" w:bidi="ne_NP"/>
        </w:rPr>
      </w:r>
    </w:p>
    <w:p>
      <w:pPr/>
      <w:r>
        <w:rPr>
          <w:lang w:val="ne_NP" w:bidi="ne_NP"/>
        </w:rPr>
      </w:r>
      <w:r>
        <w:rPr>
          <w:lang w:val="ne_NP" w:bidi="ne_NP"/>
        </w:rPr>
        <w:t xml:space="preserve">जब तपाईं परमेश्वरको </w:t>
      </w:r>
      <w:r>
        <w:rPr>
          <w:b/>
          <w:lang w:val="ne_NP" w:bidi="ne_NP"/>
        </w:rPr>
        <w:t>प्रशंसा</w:t>
      </w:r>
      <w:r>
        <w:rPr>
          <w:lang w:val="ne_NP" w:bidi="ne_NP"/>
        </w:rPr>
        <w:t xml:space="preserve"> गर्नुहुन्छ, तपाईं परमेश्वरको बारेमा र परमेश्वरलाई राम्रो कुराहरू भन्नुहुन्छ, किनभने तपाईं परमेश्वर असल र भयानक हुनुहुन्छ र परमेश्वर ठूलो आदरको योग्य हुनुहुन्छ भनेर चिन्न सक्नुहुन्छ। तपाईंले परमेश्वरले गर्नु भएको असल कुराहरू र उहाँले दिनुहुने </w:t>
      </w:r>
      <w:r>
        <w:rPr>
          <w:lang w:val="ne_NP" w:bidi="ne_NP"/>
        </w:rPr>
        <w:t>आशीषहरू</w:t>
      </w:r>
      <w:r>
        <w:rPr>
          <w:lang w:val="ne_NP" w:bidi="ne_NP"/>
        </w:rPr>
        <w:t>को लागि धन्यवाद दिनुहुन्छ।</w:t>
      </w:r>
      <w:r>
        <w:rPr>
          <w:lang w:val="ne_NP" w:bidi="ne_NP"/>
        </w:rPr>
      </w:r>
      <w:r>
        <w:rPr>
          <w:lang w:val="ne_NP" w:bidi="ne_NP"/>
        </w:rPr>
      </w:r>
    </w:p>
    <w:p>
      <w:pPr/>
      <w:r>
        <w:rPr>
          <w:lang w:val="ne_NP" w:bidi="ne_NP"/>
        </w:rPr>
      </w:r>
    </w:p>
    <w:p>
      <w:pPr>
        <w:pStyle w:val="Heading2"/>
      </w:pPr>
      <w:r>
        <w:rPr>
          <w:lang w:val="ne_NP" w:bidi="ne_NP"/>
        </w:rPr>
        <w:t>प्राण</w:t>
      </w:r>
      <w:r>
        <w:rPr>
          <w:lang w:val="ne_NP" w:bidi="ne_NP"/>
        </w:rPr>
      </w:r>
    </w:p>
    <w:p>
      <w:pPr/>
      <w:r>
        <w:rPr>
          <w:lang w:val="ne_NP" w:bidi="ne_NP"/>
        </w:rPr>
      </w:r>
      <w:r>
        <w:rPr>
          <w:lang w:val="ne_NP" w:bidi="ne_NP"/>
        </w:rPr>
        <w:t xml:space="preserve">परमेश्वरले मानिसहरूलाई शरीर सहितको सृजना गर्नुभयो, र हामी एक अर्काको शरीरलाई छुन र देख्न सक्छौं। तर परमेश्वरले सोच र भावना र इच्छाहरू भएका मानिस पनि सृजना गर्नुभयो। हामी व्यक्तिको यो भाग देख्न सक्दैनौ, तर यो त्यहाँ छ भनेर हामीलाई थाहा छ। व्यक्तिको यस अदृश्य भागलाई बाइबलमा सामान्यतया </w:t>
      </w:r>
      <w:r>
        <w:rPr>
          <w:b/>
          <w:lang w:val="ne_NP" w:bidi="ne_NP"/>
        </w:rPr>
        <w:t>प्राण</w:t>
      </w:r>
      <w:r>
        <w:rPr>
          <w:lang w:val="ne_NP" w:bidi="ne_NP"/>
        </w:rPr>
        <w:t xml:space="preserve"> भनिन्छ। हाम्रो शरीर मरेपछि पनि हाम्रो प्राण जीवित हुन सक्छ।</w:t>
      </w:r>
    </w:p>
    <w:p>
      <w:pPr/>
      <w:r>
        <w:rPr>
          <w:lang w:val="ne_NP" w:bidi="ne_NP"/>
        </w:rPr>
      </w:r>
      <w:r>
        <w:rPr>
          <w:lang w:val="ne_NP" w:bidi="ne_NP"/>
        </w:rPr>
        <w:t>प्राण बिना व्यक्ति पूर्ण हुँदैन। त्यसैले, बाइबलले प्राण भन्ने शब्दलाई प्रायः "व्यक्ति" भन्ने अर्थमै प्रयोग गर्दछ। उदाहरणको लागि, एक ठाउँमा बाइबलले "एउटा परिवारको चौध प्राणहरू" भनेर उल्लेख गर्दछ। यसको सरल अर्थ एउटै परिवारमा चौध जना हो।</w:t>
      </w:r>
    </w:p>
    <w:p>
      <w:pPr/>
      <w:r>
        <w:rPr>
          <w:lang w:val="ne_NP" w:bidi="ne_NP"/>
        </w:rPr>
      </w:r>
      <w:r>
        <w:rPr>
          <w:lang w:val="ne_NP" w:bidi="ne_NP"/>
        </w:rPr>
        <w:t xml:space="preserve">अन्य ठाउँहरूमा, प्राण शब्दले व्यक्तिको </w:t>
      </w:r>
      <w:r>
        <w:rPr>
          <w:b/>
          <w:lang w:val="ne_NP" w:bidi="ne_NP"/>
        </w:rPr>
        <w:t>जीवनलाई</w:t>
      </w:r>
      <w:r>
        <w:rPr>
          <w:lang w:val="ne_NP" w:bidi="ne_NP"/>
        </w:rPr>
        <w:t xml:space="preserve"> जनाउँछ। येशूले मानिसहरूको लागि आफ्नो </w:t>
      </w:r>
      <w:r>
        <w:rPr>
          <w:b/>
          <w:lang w:val="ne_NP" w:bidi="ne_NP"/>
        </w:rPr>
        <w:t>प्राण</w:t>
      </w:r>
      <w:r>
        <w:rPr>
          <w:lang w:val="ne_NP" w:bidi="ne_NP"/>
        </w:rPr>
        <w:t xml:space="preserve"> दिन आएको हुँ भनेर भन्नुभयो। यसको अर्थ उहाँ मानिसहरूको लागि आफ्नो </w:t>
      </w:r>
      <w:r>
        <w:rPr>
          <w:b/>
          <w:lang w:val="ne_NP" w:bidi="ne_NP"/>
        </w:rPr>
        <w:t>जीवन</w:t>
      </w:r>
      <w:r>
        <w:rPr>
          <w:lang w:val="ne_NP" w:bidi="ne_NP"/>
        </w:rPr>
        <w:t xml:space="preserve"> दिन आउन हुनुभएको हो।</w:t>
      </w:r>
    </w:p>
    <w:p>
      <w:pPr/>
      <w:r>
        <w:rPr>
          <w:lang w:val="ne_NP" w:bidi="ne_NP"/>
        </w:rPr>
      </w:r>
      <w:r>
        <w:rPr>
          <w:lang w:val="ne_NP" w:bidi="ne_NP"/>
        </w:rPr>
        <w:t>बाइबलले व्यक्तिको भित्री र अदृश्य भागलाई जनाउन "</w:t>
      </w:r>
      <w:r>
        <w:rPr>
          <w:lang w:val="ne_NP" w:bidi="ne_NP"/>
        </w:rPr>
        <w:t>आत्मा</w:t>
      </w:r>
      <w:r>
        <w:rPr>
          <w:lang w:val="ne_NP" w:bidi="ne_NP"/>
        </w:rPr>
        <w:t xml:space="preserve">" शब्द पनि प्रयोग गर्दछ। जब बाइबलले आत्मा शब्द प्रयोग गर्दछ, तब व्यक्तिको परमेश्वरसँगको </w:t>
      </w:r>
      <w:r>
        <w:rPr>
          <w:b/>
          <w:lang w:val="ne_NP" w:bidi="ne_NP"/>
        </w:rPr>
        <w:t>सम्बन्धमा</w:t>
      </w:r>
      <w:r>
        <w:rPr>
          <w:lang w:val="ne_NP" w:bidi="ne_NP"/>
        </w:rPr>
        <w:t xml:space="preserve"> केन्द्रित हुन्छ। जब हामी </w:t>
      </w:r>
      <w:r>
        <w:rPr>
          <w:lang w:val="ne_NP" w:bidi="ne_NP"/>
        </w:rPr>
        <w:t>प्रार्थना</w:t>
      </w:r>
      <w:r>
        <w:rPr>
          <w:lang w:val="ne_NP" w:bidi="ne_NP"/>
        </w:rPr>
        <w:t xml:space="preserve"> गरिरहेका हुन्छौं, हाम्रो आत्माले परमेश्वरसँग कुरा गरिरहेको हुन्छ। येशूमा </w:t>
      </w:r>
      <w:r>
        <w:rPr>
          <w:lang w:val="ne_NP" w:bidi="ne_NP"/>
        </w:rPr>
        <w:t>विश्वास</w:t>
      </w:r>
      <w:r>
        <w:rPr>
          <w:lang w:val="ne_NP" w:bidi="ne_NP"/>
        </w:rPr>
        <w:t xml:space="preserve"> गर्ने व्यक्ति मरेपछि तिनीहरूको आत्मा परमेश्वरसँग बाँचिरहन्छ।</w:t>
      </w:r>
    </w:p>
    <w:p>
      <w:pPr/>
      <w:r>
        <w:rPr>
          <w:lang w:val="ne_NP" w:bidi="ne_NP"/>
        </w:rPr>
      </w:r>
      <w:r>
        <w:rPr>
          <w:lang w:val="ne_NP" w:bidi="ne_NP"/>
        </w:rPr>
        <w:t>केही मानिसहरूले आत्मा र प्राण एउटै हुन् र यी दुई फरक शब्दहरूले केवल अलि अलि फरक जोड मात्र दिन्छ भनेर सोच्छन्। अन्य मानिसहरूले आफू फरक हौं र प्रत्येक व्यक्तिको आफ्नै शरीर, प्राण र आत्मा हुन्छ भनेर सोच्छन्।</w:t>
      </w:r>
    </w:p>
    <w:p>
      <w:pPr/>
      <w:r>
        <w:rPr>
          <w:lang w:val="ne_NP" w:bidi="ne_NP"/>
        </w:rPr>
      </w:r>
      <w:r>
        <w:rPr>
          <w:b/>
          <w:lang w:val="ne_NP" w:bidi="ne_NP"/>
        </w:rPr>
        <w:t>जब तपाईं "प्राण" अनुवाद गर्दै हुनुहुन्छ भने निम्न कुराहरूमा सावधान रहनुहोस्:</w:t>
      </w:r>
    </w:p>
    <w:p>
      <w:pPr/>
      <w:r>
        <w:rPr>
          <w:lang w:val="ne_NP" w:bidi="ne_NP"/>
        </w:rPr>
      </w:r>
      <w:r>
        <w:rPr>
          <w:lang w:val="ne_NP" w:bidi="ne_NP"/>
        </w:rPr>
        <w:t>कृपया ध्यान दिनुहोस् कि तपाईंसँग "आत्मा," "हृदय" र "मन" को लागि पनि शब्द हुनु आवश्यक छ। हृदय, मन, प्राण र आत्मा शब्दहरू सबै व्यक्तिको भित्री र अदृश्य भागसँग सम्बन्धित हुन्छन्, तर तिनीहरू प्रत्येकको अलि फरक प्रयोग हुन्छ। तपाईं यी प्रत्येक शब्दको व्याख्या सुन्न सक्नु हुन्छ र त्यसपछि एकसाथ यी चार शब्दहरूको बारेमा छलफल गर्न सक्नुहुन्छ। त्यसपछि तपाईंले यी प्रत्येक शब्दलाई कसरी अनुवाद गर्न जाँदै हुनुहुन्छ भनेर निर्णय लिन सक्नुहुन्छ। तर याद गर्नुहोस् कि प्रत्येक विशेष सन्दर्भमा तपाईंले सही शब्द रोज्नु भएको छ कि छैन भनेर तपाईंले फेरि निर्णय गर्नुपर्छ। कहिलेकाँही यी मध्ये एउटा शब्द अर्को शब्द भन्दा राम्रो लाग्न सक्छ।</w:t>
      </w:r>
    </w:p>
    <w:p>
      <w:pPr/>
      <w:r>
        <w:rPr>
          <w:lang w:val="ne_NP" w:bidi="ne_NP"/>
        </w:rPr>
      </w:r>
      <w:r>
        <w:rPr>
          <w:lang w:val="ne_NP" w:bidi="ne_NP"/>
        </w:rPr>
        <w:t>यहाँ यी चार फरक शब्दहरूको संक्षिप्त सारांश छन्ः</w:t>
      </w:r>
      <w:r>
        <w:rPr>
          <w:lang w:val="ne_NP" w:bidi="ne_NP"/>
        </w:rPr>
      </w:r>
      <w:r>
        <w:rPr>
          <w:lang w:val="ne_NP" w:bidi="ne_NP"/>
        </w:rPr>
      </w:r>
    </w:p>
    <w:p>
      <w:pPr/>
      <w:r>
        <w:rPr>
          <w:lang w:val="ne_NP" w:bidi="ne_NP"/>
        </w:rPr>
      </w:r>
    </w:p>
    <w:p>
      <w:pPr>
        <w:pStyle w:val="Heading2"/>
      </w:pPr>
      <w:r>
        <w:rPr>
          <w:lang w:val="ne_NP" w:bidi="ne_NP"/>
        </w:rPr>
        <w:t>प्रार्थना</w:t>
      </w:r>
      <w:r>
        <w:rPr>
          <w:lang w:val="ne_NP" w:bidi="ne_NP"/>
        </w:rPr>
      </w:r>
    </w:p>
    <w:p>
      <w:pPr/>
      <w:r>
        <w:rPr>
          <w:lang w:val="ne_NP" w:bidi="ne_NP"/>
        </w:rPr>
      </w:r>
      <w:r>
        <w:rPr>
          <w:lang w:val="ne_NP" w:bidi="ne_NP"/>
        </w:rPr>
        <w:t xml:space="preserve">जब तपाईं </w:t>
      </w:r>
      <w:r>
        <w:rPr>
          <w:b/>
          <w:lang w:val="ne_NP" w:bidi="ne_NP"/>
        </w:rPr>
        <w:t>प्रार्थना गर्नु हुन्छ</w:t>
      </w:r>
      <w:r>
        <w:rPr>
          <w:lang w:val="ne_NP" w:bidi="ne_NP"/>
        </w:rPr>
        <w:t xml:space="preserve"> वा </w:t>
      </w:r>
      <w:r>
        <w:rPr>
          <w:b/>
          <w:lang w:val="ne_NP" w:bidi="ne_NP"/>
        </w:rPr>
        <w:t>प्रार्थना</w:t>
      </w:r>
      <w:r>
        <w:rPr>
          <w:lang w:val="ne_NP" w:bidi="ne_NP"/>
        </w:rPr>
        <w:t xml:space="preserve">को भेटी चढाउनु हुन्छ, तपाईं परमेश्वरसँग कुराकानी गर्दै हुनुहुन्छ। तपाईं उहाँको </w:t>
      </w:r>
      <w:r>
        <w:rPr>
          <w:lang w:val="ne_NP" w:bidi="ne_NP"/>
        </w:rPr>
        <w:t>प्रशंसा गर्दै,</w:t>
      </w:r>
      <w:r>
        <w:rPr>
          <w:lang w:val="ne_NP" w:bidi="ne_NP"/>
        </w:rPr>
        <w:t xml:space="preserve"> उहाँलाई धन्यवाद दिँदै, उहाँलाई मद्दतको लागि बिन्ति गर्दै, उहाँलाई तपाईंले गर्नुभएको गलत कुराहरूको बारेमा भनेर सहायता माग्दै, उहाँलाई अन्य मानिसहरूको निम्ति मद्दतका लागि आग्रह गर्दै वा तपाईंले धेरै दुखको महसुस गरेर उहाँसँग रोइरहन सक्नुहुन्छ। बाइबलमा यी सबै कुराहरू प्रार्थनाको हिस्सा हुन्।</w:t>
      </w:r>
    </w:p>
    <w:p>
      <w:pPr/>
      <w:r>
        <w:rPr>
          <w:lang w:val="ne_NP" w:bidi="ne_NP"/>
        </w:rPr>
      </w:r>
      <w:r>
        <w:rPr>
          <w:lang w:val="ne_NP" w:bidi="ne_NP"/>
        </w:rPr>
        <w:t>कहिलेकाँही मानिसहरूले प्रार्थना गर्दा ठूलो स्वरमा बोल्छन्, र कहिलेकाँही तिनीहरूले आफ्नो सोचाइले मात्र प्रार्थना गर्छन्। यसलाई हामी "तपाईंको हृदयको प्रार्थना" भन्न सक्छौं। कहिलेकाँही मानिसहरूले प्रार्थना गर्न घुँडा टेक्छन्, र कहिलेकाँही तिनीहरू परमेश्वरतिर हातहरू फैलिएर उभिन्छन्। तपाईंले कसरी प्रार्थना गर्नुपर्छ भनेर बाइबलमा कुनै नियमहरू छैनन्, केवल तपाईंले निष्ठापूर्वक र नम्रताका साथ प्रार्थना गर्नुपर्छ।</w:t>
      </w:r>
    </w:p>
    <w:p>
      <w:pPr/>
      <w:r>
        <w:rPr>
          <w:lang w:val="ne_NP" w:bidi="ne_NP"/>
        </w:rPr>
      </w:r>
      <w:r>
        <w:rPr>
          <w:lang w:val="ne_NP" w:bidi="ne_NP"/>
        </w:rPr>
        <w:t xml:space="preserve">कहिलेकाँही मानिसहरूले एकै समयमा एकसाथ प्रार्थना गर्न सक्छन्। बाइबलमा भएको धेरै भजनहरू प्रार्थनाहरू हुन्, र </w:t>
      </w:r>
      <w:r>
        <w:rPr>
          <w:lang w:val="ne_NP" w:bidi="ne_NP"/>
        </w:rPr>
        <w:t>इस्राएलीहरू</w:t>
      </w:r>
      <w:r>
        <w:rPr>
          <w:lang w:val="ne_NP" w:bidi="ne_NP"/>
        </w:rPr>
        <w:t xml:space="preserve">ले </w:t>
      </w:r>
      <w:r>
        <w:rPr>
          <w:lang w:val="ne_NP" w:bidi="ne_NP"/>
        </w:rPr>
        <w:t>मन्दिर</w:t>
      </w:r>
      <w:r>
        <w:rPr>
          <w:lang w:val="ne_NP" w:bidi="ne_NP"/>
        </w:rPr>
        <w:t xml:space="preserve">मा परमेश्वरको </w:t>
      </w:r>
      <w:r>
        <w:rPr>
          <w:lang w:val="ne_NP" w:bidi="ne_NP"/>
        </w:rPr>
        <w:t>आराधना</w:t>
      </w:r>
      <w:r>
        <w:rPr>
          <w:lang w:val="ne_NP" w:bidi="ne_NP"/>
        </w:rPr>
        <w:t xml:space="preserve"> गर्न एकसाथ आउँदा यी प्रार्थनाहरू पढ्थे वा गाउँथे।</w:t>
      </w:r>
    </w:p>
    <w:p>
      <w:pPr/>
      <w:r>
        <w:rPr>
          <w:lang w:val="ne_NP" w:bidi="ne_NP"/>
        </w:rPr>
      </w:r>
      <w:r>
        <w:rPr>
          <w:lang w:val="ne_NP" w:bidi="ne_NP"/>
        </w:rPr>
        <w:t>परमेश्वरले कसैको प्रार्थना सुन्नुहुन्छ र कुनै तरिकाले जवाफ दिनुहुन्छ भने हामी परमेश्वरले यो व्यक्तिको प्रार्थनाको जवाफ दिनु भएको छ भनेर भन्छौ।</w:t>
      </w:r>
    </w:p>
    <w:p>
      <w:pPr/>
      <w:r>
        <w:rPr>
          <w:lang w:val="ne_NP" w:bidi="ne_NP"/>
        </w:rPr>
      </w:r>
      <w:r>
        <w:rPr>
          <w:b/>
          <w:lang w:val="ne_NP" w:bidi="ne_NP"/>
        </w:rPr>
        <w:t>तपाईं प्रार्थना अनुवाद गर्दै हुनुहुन्छ, भने निम्न कुराहरूमा सावधान रहनुहोस्:</w:t>
      </w:r>
    </w:p>
    <w:p>
      <w:pPr/>
      <w:r>
        <w:rPr>
          <w:lang w:val="ne_NP" w:bidi="ne_NP"/>
        </w:rPr>
      </w:r>
      <w:r>
        <w:rPr>
          <w:lang w:val="ne_NP" w:bidi="ne_NP"/>
        </w:rPr>
        <w:t xml:space="preserve">केही भाषाहरूमा प्रार्थनाको लागि प्रयोग गर्ने एउटा शब्द हुन्छ जसको अर्थ निश्चित तोकिएको शब्दहरू बोल्नु हो। यस्ता शब्द बाइबलमा प्रार्थनाको लागि प्रयोग गर्न ठिक हुँदैन। </w:t>
      </w:r>
    </w:p>
    <w:p>
      <w:pPr/>
      <w:r>
        <w:rPr>
          <w:lang w:val="ne_NP" w:bidi="ne_NP"/>
        </w:rPr>
      </w:r>
      <w:r>
        <w:rPr>
          <w:lang w:val="ne_NP" w:bidi="ne_NP"/>
        </w:rPr>
        <w:t xml:space="preserve">केही भाषाहरूमा प्रार्थनाको लागि एक भन्दा बढी शब्द प्रयोग हुन्छ, जुन मानिसहरूले परमेश्वरसँग कस्तो प्रकारको कुराकानी गरिरहेका छन् भन्ने कुरामा निर्भर हुन्छ। उदाहरणको लागि, केही भाषाहरूमा धन्यवादको प्रार्थनाका लागि एउटा शब्द र परमेश्वरलाई मद्दत माग्ने प्रार्थनाको लागि अर्को शब्द हुन्छ। तपाईंले प्रत्येक सन्दर्भमा सही शब्द प्रयोग गर्दै हुनुहुन्छ भनेर निश्चित गर्नुहोस्। सायद तपाईंले एउटा खण्डमा प्रार्थनाको लागि एक भन्दा बढी शब्द प्रयोग गर्न पर्ने हुनसक्छ। </w:t>
      </w:r>
      <w:r>
        <w:rPr>
          <w:lang w:val="ne_NP" w:bidi="ne_NP"/>
        </w:rPr>
      </w:r>
      <w:r>
        <w:rPr>
          <w:lang w:val="ne_NP" w:bidi="ne_NP"/>
        </w:rPr>
      </w:r>
    </w:p>
    <w:p>
      <w:pPr/>
      <w:r>
        <w:rPr>
          <w:lang w:val="ne_NP" w:bidi="ne_NP"/>
        </w:rPr>
      </w:r>
    </w:p>
    <w:p>
      <w:pPr>
        <w:pStyle w:val="Heading2"/>
      </w:pPr>
      <w:r>
        <w:rPr>
          <w:lang w:val="ne_NP" w:bidi="ne_NP"/>
        </w:rPr>
        <w:t>प्रेरित</w:t>
      </w:r>
      <w:r>
        <w:rPr>
          <w:lang w:val="ne_NP" w:bidi="ne_NP"/>
        </w:rPr>
      </w:r>
    </w:p>
    <w:p>
      <w:pPr/>
      <w:r>
        <w:rPr>
          <w:lang w:val="ne_NP" w:bidi="ne_NP"/>
        </w:rPr>
      </w:r>
      <w:r>
        <w:rPr>
          <w:lang w:val="ne_NP" w:bidi="ne_NP"/>
        </w:rPr>
        <w:t>सुसमाचारका पुस्तकहरूमा,</w:t>
      </w:r>
      <w:r>
        <w:rPr>
          <w:lang w:val="ne_NP" w:bidi="ne_NP"/>
        </w:rPr>
        <w:t xml:space="preserve"> येशूले १२ </w:t>
      </w:r>
      <w:r>
        <w:rPr>
          <w:lang w:val="ne_NP" w:bidi="ne_NP"/>
        </w:rPr>
        <w:t>चेलाहरू</w:t>
      </w:r>
      <w:r>
        <w:rPr>
          <w:lang w:val="ne_NP" w:bidi="ne_NP"/>
        </w:rPr>
        <w:t xml:space="preserve"> रोज्नु हुन्छ। तर सुसमाचारका पुस्तकहरूमा पनि यी चेलाहरूलाई कहिलेकाँही </w:t>
      </w:r>
      <w:r>
        <w:rPr>
          <w:b/>
          <w:lang w:val="ne_NP" w:bidi="ne_NP"/>
        </w:rPr>
        <w:t>प्रेरितहरू</w:t>
      </w:r>
      <w:r>
        <w:rPr>
          <w:lang w:val="ne_NP" w:bidi="ne_NP"/>
        </w:rPr>
        <w:t xml:space="preserve"> भनिन्छ। प्रेरितको पुस्तकमा यी तिनै मानिसहरू र केही अरूलाई अब प्रेरितहरू भनिन्छ। फरक के हो?</w:t>
      </w:r>
    </w:p>
    <w:p>
      <w:pPr/>
      <w:r>
        <w:rPr>
          <w:lang w:val="ne_NP" w:bidi="ne_NP"/>
        </w:rPr>
      </w:r>
      <w:r>
        <w:rPr>
          <w:b/>
          <w:lang w:val="ne_NP" w:bidi="ne_NP"/>
        </w:rPr>
        <w:t>चेलाको</w:t>
      </w:r>
      <w:r>
        <w:rPr>
          <w:lang w:val="ne_NP" w:bidi="ne_NP"/>
        </w:rPr>
        <w:t xml:space="preserve"> अर्थ येशूलाई पछ्याउन प्रतिबद्ध व्यक्ति हो। यसको अर्थ १२ चेलाहरू मात्र चेलाहरू थिए भन्ने होइन। चेलाहरू येशूलाई पछ्याउने र उहाँबाट सिक्ने सबै मानिसहरू हुन्।</w:t>
      </w:r>
    </w:p>
    <w:p>
      <w:pPr/>
      <w:r>
        <w:rPr>
          <w:lang w:val="ne_NP" w:bidi="ne_NP"/>
        </w:rPr>
      </w:r>
      <w:r>
        <w:rPr>
          <w:b/>
          <w:lang w:val="ne_NP" w:bidi="ne_NP"/>
        </w:rPr>
        <w:t>प्रेरित</w:t>
      </w:r>
      <w:r>
        <w:rPr>
          <w:lang w:val="ne_NP" w:bidi="ne_NP"/>
        </w:rPr>
        <w:t xml:space="preserve"> येशूबाट विशेष </w:t>
      </w:r>
      <w:r>
        <w:rPr>
          <w:lang w:val="ne_NP" w:bidi="ne_NP"/>
        </w:rPr>
        <w:t>अधिकार</w:t>
      </w:r>
      <w:r>
        <w:rPr>
          <w:lang w:val="ne_NP" w:bidi="ne_NP"/>
        </w:rPr>
        <w:t xml:space="preserve"> प्राप्त गरेको व्यक्ति हो। प्रेरित नियुक्त गरिएको ब्यक्ति हुन। प्रेरित येशूको तर्फबाट बोल्दै छन्।</w:t>
      </w:r>
    </w:p>
    <w:p>
      <w:pPr/>
      <w:r>
        <w:rPr>
          <w:lang w:val="ne_NP" w:bidi="ne_NP"/>
        </w:rPr>
      </w:r>
      <w:r>
        <w:rPr>
          <w:lang w:val="ne_NP" w:bidi="ne_NP"/>
        </w:rPr>
        <w:t xml:space="preserve"> विशेष गरी येशूले तिनीहरूलाई केही गर्न पठाउँदा, सुसमाचारका पुस्तकहरूमा, १२ चेलाहरूलाई कहिलेकाँही प्रेरितहरू भनिन्छ। तर प्रेरितको पुस्तकमा १२ चेलाहरूलाई सधैं प्रेरितहरू भनिन्छ। यसले स्पष्ट गर्दछ कि तिनीहरूले अब अधिकार प्राप्त गरेको छन्। येशूले तिनीहरूलाई उहाँले सुरु गर्नुभएको कामलाई जारी राख्ने कार्य दिनु भएको छ। तिनीहरूले आफ्नो काम गरिरहेका छैनन्; तिनीहरूले येशूको काम गरिरहेका छन्।</w:t>
      </w:r>
    </w:p>
    <w:p>
      <w:pPr/>
      <w:r>
        <w:rPr>
          <w:lang w:val="ne_NP" w:bidi="ne_NP"/>
        </w:rPr>
      </w:r>
      <w:r>
        <w:rPr>
          <w:lang w:val="ne_NP" w:bidi="ne_NP"/>
        </w:rPr>
        <w:t>यो प्रेरितले गर्नु पर्ने काम हो:</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