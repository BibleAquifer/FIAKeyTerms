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ज</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जादूगर</w:t>
      </w:r>
      <w:r>
        <w:rPr>
          <w:lang w:val="ne_NP" w:bidi="ne_NP"/>
        </w:rPr>
      </w:r>
    </w:p>
    <w:p>
      <w:pPr/>
      <w:r>
        <w:rPr>
          <w:lang w:val="ne_NP" w:bidi="ne_NP"/>
        </w:rPr>
      </w:r>
      <w:r>
        <w:rPr>
          <w:b/>
          <w:lang w:val="ne_NP" w:bidi="ne_NP"/>
        </w:rPr>
        <w:t>जादूगर</w:t>
      </w:r>
      <w:r>
        <w:rPr>
          <w:lang w:val="ne_NP" w:bidi="ne_NP"/>
        </w:rPr>
        <w:t xml:space="preserve"> चमत्कारीक गतिविधिहरू गर्ने शक्ति भएको व्यक्ति हो। यो शक्ति </w:t>
      </w:r>
      <w:r>
        <w:rPr>
          <w:lang w:val="ne_NP" w:bidi="ne_NP"/>
        </w:rPr>
        <w:t>परमेश्वरबाट</w:t>
      </w:r>
      <w:r>
        <w:rPr>
          <w:lang w:val="ne_NP" w:bidi="ne_NP"/>
        </w:rPr>
        <w:t xml:space="preserve"> आएको होइन, तर </w:t>
      </w:r>
      <w:r>
        <w:rPr>
          <w:lang w:val="ne_NP" w:bidi="ne_NP"/>
        </w:rPr>
        <w:t>दुष्ट आत्माहरूबाट</w:t>
      </w:r>
      <w:r>
        <w:rPr>
          <w:lang w:val="ne_NP" w:bidi="ne_NP"/>
        </w:rPr>
        <w:t xml:space="preserve"> आएको हो। जादूगरहरूले सपनाको अर्थ वा प्रकृतिमा घटेका कुराहरू पत्ता लगाउन कठिन धार्म बिधिहरू प्रयोग गरे। जादूगरहरूले बिरामी निको पार्न वा भविष्यमा के हुन गइरहेको छ भन्ने भविष्यवाणी गर्न पनि आफ्नो शक्ति प्रयोग गर्न सक्थे। बाइबलमा केही </w:t>
      </w:r>
      <w:r>
        <w:rPr>
          <w:lang w:val="ne_NP" w:bidi="ne_NP"/>
        </w:rPr>
        <w:t>राजाहरूले</w:t>
      </w:r>
      <w:r>
        <w:rPr>
          <w:lang w:val="ne_NP" w:bidi="ne_NP"/>
        </w:rPr>
        <w:t xml:space="preserve"> आफ्नो सपनाहरूको अर्थ खोल्न जादूगरहरूलाई प्रयोग गरे।</w:t>
      </w:r>
    </w:p>
    <w:p>
      <w:pPr/>
      <w:r>
        <w:rPr>
          <w:lang w:val="ne_NP" w:bidi="ne_NP"/>
        </w:rPr>
      </w:r>
      <w:r>
        <w:rPr>
          <w:lang w:val="ne_NP" w:bidi="ne_NP"/>
        </w:rPr>
        <w:t xml:space="preserve">परमेश्वरले आफ्ना मानिसहरूलाई जादू प्रयोग गर्न निषेध गर्नुभयो किनभने यो दुष्ट आत्माहरूबाट आएको हो। बाइबल भरि जादूगरहरू र तिनीहरूको जादुई शक्तिहरू भन्दा बढी परमेश्वरको शक्ति छ भनेर देखाउनुहुन्छ। जादूगरहरूले गर्न नसकेपछि परमेश्वरको शक्तिले गर्दा यूसुफले सपनाहरूको अर्थ खोल्न सके। मोशाले परमेश्वरको शक्तिबाट </w:t>
      </w:r>
      <w:r>
        <w:rPr>
          <w:lang w:val="ne_NP" w:bidi="ne_NP"/>
        </w:rPr>
        <w:t>चमत्कारहरू</w:t>
      </w:r>
      <w:r>
        <w:rPr>
          <w:lang w:val="ne_NP" w:bidi="ne_NP"/>
        </w:rPr>
        <w:t xml:space="preserve"> गरे, जसलाई जादूगरहरूले नक्कल गर्न सकेनन्। जादूगरले राम्रो कुराहरू गरेको जस्तो देखिन सक्छ तापनि जादूको अन्तिम उदेश्य मानिसहरूलाई चोट पुर्याउनु हो। अन्तमा, प्रेरितको पुस्तकमा, एफिससका </w:t>
      </w:r>
      <w:r>
        <w:rPr>
          <w:lang w:val="ne_NP" w:bidi="ne_NP"/>
        </w:rPr>
        <w:t>विश्वासीहरूले</w:t>
      </w:r>
      <w:r>
        <w:rPr>
          <w:lang w:val="ne_NP" w:bidi="ne_NP"/>
        </w:rPr>
        <w:t xml:space="preserve"> कसरी जादू गर्ने भनेर बताउने पुस्तकहरू जलाए।</w:t>
      </w:r>
      <w:r>
        <w:rPr>
          <w:lang w:val="ne_NP" w:bidi="ne_NP"/>
        </w:rPr>
      </w:r>
      <w:r>
        <w:rPr>
          <w:lang w:val="ne_NP" w:bidi="ne_NP"/>
        </w:rPr>
      </w:r>
    </w:p>
    <w:p>
      <w:pPr/>
      <w:r>
        <w:rPr>
          <w:lang w:val="ne_NP" w:bidi="ne_NP"/>
        </w:rPr>
      </w:r>
    </w:p>
    <w:p>
      <w:pPr>
        <w:pStyle w:val="Heading2"/>
      </w:pPr>
      <w:r>
        <w:rPr>
          <w:lang w:val="ne_NP" w:bidi="ne_NP"/>
        </w:rPr>
        <w:t>जुवा</w:t>
      </w:r>
      <w:r>
        <w:rPr>
          <w:lang w:val="ne_NP" w:bidi="ne_NP"/>
        </w:rPr>
      </w:r>
    </w:p>
    <w:p>
      <w:pPr/>
      <w:r>
        <w:rPr>
          <w:lang w:val="ne_NP" w:bidi="ne_NP"/>
        </w:rPr>
      </w:r>
      <w:r>
        <w:rPr>
          <w:b/>
          <w:lang w:val="ne_NP" w:bidi="ne_NP"/>
        </w:rPr>
        <w:t>जुवा</w:t>
      </w:r>
      <w:r>
        <w:rPr>
          <w:lang w:val="ne_NP" w:bidi="ne_NP"/>
        </w:rPr>
        <w:t xml:space="preserve"> भनेको दुइवटा प्वाल भएको काठ हो जसलाई मानिसहरूले दुईवटा गोरू वा अन्य दुई पशुहरूलाई एक साथ बाँध्न प्रयोग गर्छन्। त्यसपछि जनावरहरू हलो वा गाडा तान्न सँगै हिंड्न सक्छन्। जुवाले जनावरहरूलाइ एक अर्कासँग पाइला मिलाएर हिंड्न मद्दत गर्दछ जसले गर्दा तिनीहरूले आफ्नो भारी सजिलै तान्न सक्छन्। यो काम गर्नको लागि पशुहरू लगभग एउटै आकारको हुनुपर्छ।</w:t>
      </w:r>
    </w:p>
    <w:p>
      <w:pPr/>
      <w:r>
        <w:rPr>
          <w:lang w:val="ne_NP" w:bidi="ne_NP"/>
        </w:rPr>
      </w:r>
      <w:r>
        <w:rPr>
          <w:lang w:val="ne_NP" w:bidi="ne_NP"/>
        </w:rPr>
        <w:t xml:space="preserve">बाइबलले कहिलेकाँही जुवा भन्ने शब्द विशेष रूपमा विवाहलाइ जनाउन प्रयोग गर्दछ। जब दुई जना एक अर्कामा विवाहित हुन्छन्, तर तिनीहरू एक अर्काको लागि उपयुक्त हुँदैनन् तब तपाईं तिनीहरू असमान रूपमा जुवामा जोडिएका छन् भनेर भन्न सक्नुहुन्छ। यो जसरी दुई फरक पशुहरूले एउटै भारी फरक फरक गतिमा तान्न प्रयास गरिरहेका जस्तै हो। यसको परिणाम यात्रा असहज हुन्छ। </w:t>
      </w:r>
    </w:p>
    <w:p>
      <w:pPr/>
      <w:r>
        <w:rPr>
          <w:lang w:val="ne_NP" w:bidi="ne_NP"/>
        </w:rPr>
      </w:r>
      <w:r>
        <w:rPr>
          <w:lang w:val="ne_NP" w:bidi="ne_NP"/>
        </w:rPr>
        <w:t xml:space="preserve">यदि त्यो व्यक्ति </w:t>
      </w:r>
      <w:r>
        <w:rPr>
          <w:lang w:val="ne_NP" w:bidi="ne_NP"/>
        </w:rPr>
        <w:t>दास</w:t>
      </w:r>
      <w:r>
        <w:rPr>
          <w:lang w:val="ne_NP" w:bidi="ne_NP"/>
        </w:rPr>
        <w:t xml:space="preserve"> वा कैदी हो भने मानिसहरूले उसलाई जबरजस्ती जुवा बोक्न लगाउन पनि सक्छन्। बाइबलले कहिलेकाँही जुवा शब्द दासत्व वा कष्टलाई जनाउन विशेष भाषाको रुपमा प्रयोग गर्दछ। कसैले धेरै कठिन परिश्रम गर्नुपरेको अवस्थामा उसले भारी जुवा बोकेको छ भनेर भन्न सक्नुहुन्छ।</w:t>
      </w:r>
      <w:r>
        <w:rPr>
          <w:lang w:val="ne_NP" w:bidi="ne_NP"/>
        </w:rPr>
      </w:r>
      <w:r>
        <w:rPr>
          <w:lang w:val="ne_NP" w:bidi="ne_NP"/>
        </w:rPr>
      </w:r>
    </w:p>
    <w:p>
      <w:pPr/>
      <w:r>
        <w:rPr>
          <w:lang w:val="ne_NP" w:bidi="ne_NP"/>
        </w:rPr>
      </w:r>
    </w:p>
    <w:p>
      <w:pPr>
        <w:pStyle w:val="Heading2"/>
      </w:pPr>
      <w:r>
        <w:rPr>
          <w:lang w:val="ne_NP" w:bidi="ne_NP"/>
        </w:rPr>
        <w:t>जोखाना</w:t>
      </w:r>
      <w:r>
        <w:rPr>
          <w:lang w:val="ne_NP" w:bidi="ne_NP"/>
        </w:rPr>
      </w:r>
    </w:p>
    <w:p>
      <w:pPr/>
      <w:r>
        <w:rPr>
          <w:lang w:val="ne_NP" w:bidi="ne_NP"/>
        </w:rPr>
      </w:r>
      <w:r>
        <w:rPr>
          <w:b/>
          <w:lang w:val="ne_NP" w:bidi="ne_NP"/>
        </w:rPr>
        <w:t>जोखाना</w:t>
      </w:r>
      <w:r>
        <w:rPr>
          <w:lang w:val="ne_NP" w:bidi="ne_NP"/>
        </w:rPr>
        <w:t xml:space="preserve"> भनेको आत्मा वा देवताहरूसँग सञ्चार गर्ने तरिका हो। परमेश्वरले आफ्ना मानिसहरूलाई जोखाना प्रयोग गर्न कडा रुपमा निषेध गर्नुभएको छ।</w:t>
      </w:r>
    </w:p>
    <w:p>
      <w:pPr/>
      <w:r>
        <w:rPr>
          <w:lang w:val="ne_NP" w:bidi="ne_NP"/>
        </w:rPr>
      </w:r>
      <w:r>
        <w:rPr>
          <w:lang w:val="ne_NP" w:bidi="ne_NP"/>
        </w:rPr>
        <w:t>अरू राष्ट्रहरूका मानिसहरूले भविष्यमा के हुनेछ वा सपना वा कुनै असामान्य घटनाको अर्थ के हो भनेर पत्ता लगाउन जोखानालाई प्रयोग गर्थे। कहिलेकाँही मानिसहरूले कुनै निश्चित गतिविधिको लागि सबैभन्दा राम्रो समय के हो भनेर पत्ता लगाउन, उदाहरणको लागि, अर्को देशमा कहिले आक्रमण गर्ने भनेर पत्ता लगाउन जोखाना प्रयोग गर्थे।</w:t>
      </w:r>
    </w:p>
    <w:p>
      <w:pPr/>
      <w:r>
        <w:rPr>
          <w:lang w:val="ne_NP" w:bidi="ne_NP"/>
        </w:rPr>
      </w:r>
      <w:r>
        <w:rPr>
          <w:lang w:val="ne_NP" w:bidi="ne_NP"/>
        </w:rPr>
        <w:t>त्यहाँ मानिसहरूको जोखाना गर्ने विभिन्न तरिकाहरू थिए। उदाहरणको लागि, केही मानिसहरूले पशुलाई मार्थे र त्यसपछि पशुको अङ्गहरू कुन आकारमा छन भनेर हेर्थे। यदि त्यो अंगले एउटा निश्चित तरिकाले देखिन्थ्यो भने तिनीहरूले एउटा बिशेष कुरा हुनेछ भनेर सोच्थे। यदि यो फरक देखियो भने अरू केही हुनेबाला थियो। वा, मानिसहरूले बालेको चिजको धुवाँ कसरी सर्छ भनेर हेरे र विभिन्न चालको फरक अर्थ हुन्छ भनेर सोचे। अन्य मानिसहरूले आकाशमा भएको ताराहरू र ग्रहहरूलाई हेरे र तिनीहरूको स्थानबाट अर्थ लिए।</w:t>
      </w:r>
    </w:p>
    <w:p>
      <w:pPr/>
      <w:r>
        <w:rPr>
          <w:lang w:val="ne_NP" w:bidi="ne_NP"/>
        </w:rPr>
      </w:r>
      <w:r>
        <w:rPr>
          <w:lang w:val="ne_NP" w:bidi="ne_NP"/>
        </w:rPr>
        <w:t>परमेश्वरले आफ्ना मानिसहरूलाई जोखाना प्रयोग गर्न कडा रुपमा निषेध गर्नुभएको छ। परमेश्वरका मानिसहरूले परमेश्वरले के चाहनु हुन्छ भनेर पत्ता लगाउन यस्ता रीति-रिवाज प्रयोग गर्नु आवश्यक छैन! परमेश्वरले मानिसहरूलाई आफ्नो धर्मशास्त्रहरू र परमेश्वरको सन्देशहरू बोल्ने दूतहरू मार्फत तिनीहरूबाट के चाहनु हुन्छ भनेर भन्नुहुन्छ र परमेश्वरका मानिसहरूले भविष्यको लागि परमेश्वरमा भरोसा गर्नुपर्छ।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